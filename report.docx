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7C31C2" w14:textId="0416D12D" w:rsidR="004174EB" w:rsidRPr="00BF5572" w:rsidRDefault="004174EB" w:rsidP="004174EB">
      <w:pPr>
        <w:suppressAutoHyphens/>
        <w:autoSpaceDE w:val="0"/>
        <w:autoSpaceDN w:val="0"/>
        <w:adjustRightInd w:val="0"/>
        <w:jc w:val="center"/>
        <w:rPr>
          <w:sz w:val="28"/>
          <w:szCs w:val="28"/>
          <w:lang w:val="en"/>
        </w:rPr>
      </w:pPr>
      <w:r w:rsidRPr="00BF5572">
        <w:rPr>
          <w:bCs/>
          <w:sz w:val="28"/>
          <w:szCs w:val="28"/>
          <w:lang w:val="en"/>
        </w:rPr>
        <w:t>TỔNG LIÊN ĐOÀN LAO ĐỘNG VIỆT NAM</w:t>
      </w:r>
    </w:p>
    <w:p w14:paraId="508DC275" w14:textId="7A636CC2" w:rsidR="004174EB" w:rsidRPr="00BF5572" w:rsidRDefault="004174EB" w:rsidP="004174EB">
      <w:pPr>
        <w:suppressAutoHyphens/>
        <w:autoSpaceDE w:val="0"/>
        <w:autoSpaceDN w:val="0"/>
        <w:adjustRightInd w:val="0"/>
        <w:jc w:val="center"/>
        <w:rPr>
          <w:sz w:val="28"/>
          <w:szCs w:val="28"/>
        </w:rPr>
      </w:pPr>
      <w:r w:rsidRPr="00BF5572">
        <w:rPr>
          <w:b/>
          <w:bCs/>
          <w:sz w:val="28"/>
          <w:szCs w:val="28"/>
          <w:lang w:val="en"/>
        </w:rPr>
        <w:t>TR</w:t>
      </w:r>
      <w:r w:rsidRPr="00BF5572">
        <w:rPr>
          <w:b/>
          <w:bCs/>
          <w:sz w:val="28"/>
          <w:szCs w:val="28"/>
          <w:lang w:val="vi-VN"/>
        </w:rPr>
        <w:t>ƯỜNG ĐẠI HỌC TÔN ĐỨC THẮNG</w:t>
      </w:r>
    </w:p>
    <w:p w14:paraId="6969DA65" w14:textId="53503E45" w:rsidR="004174EB" w:rsidRPr="00BF5572" w:rsidRDefault="004174EB" w:rsidP="004174EB">
      <w:pPr>
        <w:suppressAutoHyphens/>
        <w:autoSpaceDE w:val="0"/>
        <w:autoSpaceDN w:val="0"/>
        <w:adjustRightInd w:val="0"/>
        <w:jc w:val="center"/>
        <w:rPr>
          <w:sz w:val="28"/>
          <w:szCs w:val="28"/>
          <w:lang w:val="en"/>
        </w:rPr>
      </w:pPr>
      <w:r w:rsidRPr="00BF5572">
        <w:rPr>
          <w:b/>
          <w:bCs/>
          <w:sz w:val="28"/>
          <w:szCs w:val="28"/>
          <w:lang w:val="en"/>
        </w:rPr>
        <w:t>KHOA CÔNG NGHỆ THÔNG TIN</w:t>
      </w:r>
    </w:p>
    <w:p w14:paraId="1CEC3101" w14:textId="77777777" w:rsidR="004174EB" w:rsidRPr="00BF5572" w:rsidRDefault="004174EB" w:rsidP="004174EB">
      <w:pPr>
        <w:suppressAutoHyphens/>
        <w:autoSpaceDE w:val="0"/>
        <w:autoSpaceDN w:val="0"/>
        <w:adjustRightInd w:val="0"/>
        <w:ind w:firstLine="720"/>
        <w:jc w:val="center"/>
        <w:rPr>
          <w:lang w:val="en"/>
        </w:rPr>
      </w:pPr>
    </w:p>
    <w:p w14:paraId="2C20C4D0" w14:textId="77777777" w:rsidR="004174EB" w:rsidRPr="00BF5572" w:rsidRDefault="004174EB" w:rsidP="004174EB">
      <w:pPr>
        <w:suppressAutoHyphens/>
        <w:autoSpaceDE w:val="0"/>
        <w:autoSpaceDN w:val="0"/>
        <w:adjustRightInd w:val="0"/>
        <w:ind w:firstLine="720"/>
        <w:jc w:val="center"/>
        <w:rPr>
          <w:b/>
          <w:bCs/>
          <w:sz w:val="28"/>
          <w:szCs w:val="28"/>
          <w:lang w:val="en"/>
        </w:rPr>
      </w:pPr>
      <w:r>
        <w:rPr>
          <w:b/>
          <w:bCs/>
          <w:noProof/>
          <w:sz w:val="28"/>
          <w:szCs w:val="28"/>
        </w:rPr>
        <w:drawing>
          <wp:inline distT="0" distB="0" distL="0" distR="0" wp14:anchorId="1B6F1735" wp14:editId="0FDA0A86">
            <wp:extent cx="1043487" cy="576258"/>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ĐT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8124" cy="600908"/>
                    </a:xfrm>
                    <a:prstGeom prst="rect">
                      <a:avLst/>
                    </a:prstGeom>
                  </pic:spPr>
                </pic:pic>
              </a:graphicData>
            </a:graphic>
          </wp:inline>
        </w:drawing>
      </w:r>
    </w:p>
    <w:p w14:paraId="002B240D" w14:textId="77777777" w:rsidR="004174EB" w:rsidRPr="00BF5572" w:rsidRDefault="004174EB" w:rsidP="004174EB">
      <w:pPr>
        <w:suppressAutoHyphens/>
        <w:autoSpaceDE w:val="0"/>
        <w:autoSpaceDN w:val="0"/>
        <w:adjustRightInd w:val="0"/>
        <w:ind w:firstLine="720"/>
        <w:rPr>
          <w:b/>
          <w:bCs/>
          <w:sz w:val="28"/>
          <w:szCs w:val="28"/>
          <w:lang w:val="en"/>
        </w:rPr>
      </w:pPr>
    </w:p>
    <w:p w14:paraId="7A1FF732" w14:textId="77777777" w:rsidR="002B6F99" w:rsidRDefault="002B6F99" w:rsidP="004174EB">
      <w:pPr>
        <w:jc w:val="center"/>
        <w:rPr>
          <w:b/>
          <w:bCs/>
          <w:sz w:val="32"/>
          <w:szCs w:val="32"/>
          <w:lang w:val="en"/>
        </w:rPr>
      </w:pPr>
      <w:r>
        <w:rPr>
          <w:b/>
          <w:bCs/>
          <w:sz w:val="32"/>
          <w:szCs w:val="32"/>
          <w:lang w:val="en"/>
        </w:rPr>
        <w:t xml:space="preserve">BÁO CÁO CUỐI KỲ MÔN HỌC </w:t>
      </w:r>
    </w:p>
    <w:p w14:paraId="1212BAF3" w14:textId="733D2C8A" w:rsidR="004174EB" w:rsidRPr="00912A6E" w:rsidRDefault="00E74926" w:rsidP="004174EB">
      <w:pPr>
        <w:jc w:val="center"/>
        <w:rPr>
          <w:b/>
          <w:sz w:val="32"/>
          <w:szCs w:val="32"/>
        </w:rPr>
      </w:pPr>
      <w:r>
        <w:rPr>
          <w:b/>
          <w:bCs/>
          <w:sz w:val="32"/>
          <w:szCs w:val="32"/>
          <w:lang w:val="en"/>
        </w:rPr>
        <w:t>KHAI THÁC DỮ LIỆU VÀ KHAI PHÁ TRI THỨC</w:t>
      </w:r>
    </w:p>
    <w:p w14:paraId="739AC6E8" w14:textId="77777777" w:rsidR="004174EB" w:rsidRPr="00BF5572" w:rsidRDefault="004174EB" w:rsidP="004174EB">
      <w:pPr>
        <w:jc w:val="center"/>
        <w:rPr>
          <w:b/>
          <w:sz w:val="32"/>
          <w:szCs w:val="32"/>
          <w:lang w:val="vi-VN"/>
        </w:rPr>
      </w:pPr>
    </w:p>
    <w:p w14:paraId="13CD9732" w14:textId="77777777" w:rsidR="004174EB" w:rsidRPr="00BF5572" w:rsidRDefault="004174EB" w:rsidP="004174EB">
      <w:pPr>
        <w:suppressAutoHyphens/>
        <w:autoSpaceDE w:val="0"/>
        <w:autoSpaceDN w:val="0"/>
        <w:adjustRightInd w:val="0"/>
        <w:spacing w:line="360" w:lineRule="auto"/>
        <w:ind w:firstLine="720"/>
        <w:jc w:val="center"/>
        <w:rPr>
          <w:b/>
          <w:bCs/>
          <w:sz w:val="32"/>
          <w:szCs w:val="32"/>
          <w:lang w:val="en"/>
        </w:rPr>
      </w:pPr>
      <w:r w:rsidRPr="00BF5572">
        <w:rPr>
          <w:b/>
          <w:bCs/>
          <w:sz w:val="32"/>
          <w:szCs w:val="32"/>
          <w:lang w:val="en"/>
        </w:rPr>
        <w:t xml:space="preserve"> </w:t>
      </w:r>
    </w:p>
    <w:p w14:paraId="512E07D8" w14:textId="5F4C3CA5" w:rsidR="004174EB" w:rsidRPr="00B6348F" w:rsidRDefault="000A02C8" w:rsidP="004174EB">
      <w:pPr>
        <w:spacing w:before="360"/>
        <w:jc w:val="center"/>
        <w:rPr>
          <w:b/>
          <w:color w:val="000000" w:themeColor="text1"/>
          <w:sz w:val="48"/>
          <w:szCs w:val="48"/>
          <w:lang w:val="vi-VN"/>
        </w:rPr>
      </w:pPr>
      <w:r w:rsidRPr="00731000">
        <w:rPr>
          <w:b/>
          <w:sz w:val="48"/>
          <w:szCs w:val="48"/>
        </w:rPr>
        <w:t>THU THẬP VÀ PHÂN CỤM GIÁ CỔ PHIẾU TỪ SỞ GIAO DỊCH CHỨNG KHOÁN THÀNH PHỐ HỒ CHÍ MINH (HOSE) TRONG NĂM 2021</w:t>
      </w:r>
      <w:r w:rsidR="00FD537A">
        <w:rPr>
          <w:b/>
          <w:color w:val="000000" w:themeColor="text1"/>
          <w:sz w:val="48"/>
          <w:szCs w:val="48"/>
          <w:lang w:val="vi-VN"/>
        </w:rPr>
        <w:t xml:space="preserve"> </w:t>
      </w:r>
    </w:p>
    <w:p w14:paraId="2E0B8DE7" w14:textId="72A4B570" w:rsidR="004174EB" w:rsidRDefault="004174EB" w:rsidP="004174EB">
      <w:pPr>
        <w:suppressAutoHyphens/>
        <w:autoSpaceDE w:val="0"/>
        <w:autoSpaceDN w:val="0"/>
        <w:adjustRightInd w:val="0"/>
        <w:spacing w:line="360" w:lineRule="auto"/>
        <w:jc w:val="both"/>
        <w:rPr>
          <w:b/>
          <w:bCs/>
          <w:color w:val="FF0000"/>
          <w:lang w:val="vi-VN"/>
        </w:rPr>
      </w:pPr>
    </w:p>
    <w:p w14:paraId="33D1719D" w14:textId="77777777" w:rsidR="000A02C8" w:rsidRPr="000A02C8" w:rsidRDefault="000A02C8" w:rsidP="004174EB">
      <w:pPr>
        <w:suppressAutoHyphens/>
        <w:autoSpaceDE w:val="0"/>
        <w:autoSpaceDN w:val="0"/>
        <w:adjustRightInd w:val="0"/>
        <w:spacing w:line="360" w:lineRule="auto"/>
        <w:jc w:val="both"/>
        <w:rPr>
          <w:b/>
          <w:bCs/>
          <w:color w:val="FF0000"/>
          <w:lang w:val="vi-VN"/>
        </w:rPr>
      </w:pPr>
    </w:p>
    <w:p w14:paraId="0C4FA4D9" w14:textId="77777777" w:rsidR="004174EB" w:rsidRPr="00BF5572" w:rsidRDefault="004174EB" w:rsidP="004174EB">
      <w:pPr>
        <w:suppressAutoHyphens/>
        <w:autoSpaceDE w:val="0"/>
        <w:autoSpaceDN w:val="0"/>
        <w:adjustRightInd w:val="0"/>
        <w:spacing w:line="360" w:lineRule="auto"/>
        <w:jc w:val="both"/>
        <w:rPr>
          <w:b/>
          <w:bCs/>
          <w:lang w:val="en"/>
        </w:rPr>
      </w:pPr>
    </w:p>
    <w:p w14:paraId="6673C8B6" w14:textId="2AEAA7D3" w:rsidR="004174EB" w:rsidRPr="003616C9" w:rsidRDefault="004174EB" w:rsidP="004174EB">
      <w:pPr>
        <w:suppressAutoHyphens/>
        <w:autoSpaceDE w:val="0"/>
        <w:autoSpaceDN w:val="0"/>
        <w:adjustRightInd w:val="0"/>
        <w:spacing w:line="360" w:lineRule="auto"/>
        <w:jc w:val="right"/>
        <w:rPr>
          <w:sz w:val="28"/>
          <w:szCs w:val="28"/>
        </w:rPr>
      </w:pPr>
      <w:r w:rsidRPr="00BF5572">
        <w:rPr>
          <w:i/>
          <w:sz w:val="28"/>
          <w:szCs w:val="28"/>
          <w:lang w:val="en"/>
        </w:rPr>
        <w:t>Người h</w:t>
      </w:r>
      <w:r w:rsidRPr="00BF5572">
        <w:rPr>
          <w:i/>
          <w:sz w:val="28"/>
          <w:szCs w:val="28"/>
          <w:lang w:val="vi-VN"/>
        </w:rPr>
        <w:t>ướng dẫn</w:t>
      </w:r>
      <w:r w:rsidRPr="00BF5572">
        <w:rPr>
          <w:sz w:val="28"/>
          <w:szCs w:val="28"/>
          <w:lang w:val="vi-VN"/>
        </w:rPr>
        <w:t xml:space="preserve">: </w:t>
      </w:r>
      <w:r w:rsidR="00543C00">
        <w:rPr>
          <w:b/>
          <w:bCs/>
          <w:sz w:val="28"/>
          <w:szCs w:val="28"/>
          <w:lang w:val="vi-VN"/>
        </w:rPr>
        <w:t>T</w:t>
      </w:r>
      <w:r>
        <w:rPr>
          <w:b/>
          <w:bCs/>
          <w:sz w:val="28"/>
          <w:szCs w:val="28"/>
          <w:lang w:val="vi-VN"/>
        </w:rPr>
        <w:t>S</w:t>
      </w:r>
      <w:r w:rsidR="00DC1B7A">
        <w:rPr>
          <w:b/>
          <w:bCs/>
          <w:sz w:val="28"/>
          <w:szCs w:val="28"/>
        </w:rPr>
        <w:t>. LÊ CUNG TƯỞNG</w:t>
      </w:r>
    </w:p>
    <w:p w14:paraId="02E7CA95" w14:textId="349DE3E2" w:rsidR="004174EB" w:rsidRPr="00BF5572" w:rsidRDefault="004174EB" w:rsidP="004174EB">
      <w:pPr>
        <w:suppressAutoHyphens/>
        <w:autoSpaceDE w:val="0"/>
        <w:autoSpaceDN w:val="0"/>
        <w:adjustRightInd w:val="0"/>
        <w:spacing w:line="360" w:lineRule="auto"/>
        <w:jc w:val="right"/>
        <w:rPr>
          <w:b/>
          <w:bCs/>
          <w:sz w:val="28"/>
          <w:szCs w:val="28"/>
          <w:lang w:val="vi-VN"/>
        </w:rPr>
      </w:pPr>
      <w:r w:rsidRPr="00BF5572">
        <w:rPr>
          <w:i/>
          <w:sz w:val="28"/>
          <w:szCs w:val="28"/>
          <w:lang w:val="vi-VN"/>
        </w:rPr>
        <w:t>Người thực hiện</w:t>
      </w:r>
      <w:r w:rsidRPr="00BF5572">
        <w:rPr>
          <w:sz w:val="28"/>
          <w:szCs w:val="28"/>
          <w:lang w:val="vi-VN"/>
        </w:rPr>
        <w:t>:</w:t>
      </w:r>
      <w:r w:rsidRPr="00BF5572">
        <w:rPr>
          <w:b/>
          <w:bCs/>
          <w:sz w:val="28"/>
          <w:szCs w:val="28"/>
          <w:lang w:val="vi-VN"/>
        </w:rPr>
        <w:t xml:space="preserve">   </w:t>
      </w:r>
      <w:r w:rsidR="00DC1B7A">
        <w:rPr>
          <w:b/>
          <w:bCs/>
          <w:sz w:val="28"/>
          <w:szCs w:val="28"/>
        </w:rPr>
        <w:t>HUỲNH MINH HẢI</w:t>
      </w:r>
      <w:r w:rsidR="00055A3F">
        <w:rPr>
          <w:b/>
          <w:sz w:val="28"/>
          <w:szCs w:val="28"/>
        </w:rPr>
        <w:t xml:space="preserve"> – 51800373</w:t>
      </w:r>
    </w:p>
    <w:p w14:paraId="11536F27" w14:textId="7BB42ED4" w:rsidR="004174EB" w:rsidRPr="00BF5572" w:rsidRDefault="00DC1B7A" w:rsidP="004174EB">
      <w:pPr>
        <w:suppressAutoHyphens/>
        <w:autoSpaceDE w:val="0"/>
        <w:autoSpaceDN w:val="0"/>
        <w:adjustRightInd w:val="0"/>
        <w:spacing w:line="360" w:lineRule="auto"/>
        <w:jc w:val="right"/>
        <w:rPr>
          <w:b/>
          <w:bCs/>
          <w:sz w:val="28"/>
          <w:szCs w:val="28"/>
          <w:lang w:val="vi-VN"/>
        </w:rPr>
      </w:pPr>
      <w:r>
        <w:rPr>
          <w:b/>
          <w:bCs/>
          <w:sz w:val="28"/>
          <w:szCs w:val="28"/>
          <w:lang w:val="vi-VN"/>
        </w:rPr>
        <w:t>NGUYỄN TẤN TÀI</w:t>
      </w:r>
      <w:r w:rsidR="00055A3F">
        <w:rPr>
          <w:b/>
          <w:bCs/>
          <w:sz w:val="28"/>
          <w:szCs w:val="28"/>
          <w:lang w:val="vi-VN"/>
        </w:rPr>
        <w:t xml:space="preserve"> – 51800112</w:t>
      </w:r>
    </w:p>
    <w:p w14:paraId="48DBE76A" w14:textId="21555DFC" w:rsidR="004174EB" w:rsidRPr="003616C9" w:rsidRDefault="00DC1B7A" w:rsidP="004174EB">
      <w:pPr>
        <w:suppressAutoHyphens/>
        <w:autoSpaceDE w:val="0"/>
        <w:autoSpaceDN w:val="0"/>
        <w:adjustRightInd w:val="0"/>
        <w:spacing w:line="360" w:lineRule="auto"/>
        <w:jc w:val="right"/>
        <w:rPr>
          <w:b/>
          <w:bCs/>
          <w:sz w:val="28"/>
          <w:szCs w:val="28"/>
        </w:rPr>
      </w:pPr>
      <w:r>
        <w:rPr>
          <w:b/>
          <w:bCs/>
          <w:sz w:val="28"/>
          <w:szCs w:val="28"/>
        </w:rPr>
        <w:t>NGUYỄN QUỐC BẢO</w:t>
      </w:r>
      <w:r w:rsidR="004174EB">
        <w:rPr>
          <w:b/>
          <w:bCs/>
          <w:sz w:val="28"/>
          <w:szCs w:val="28"/>
          <w:lang w:val="vi-VN"/>
        </w:rPr>
        <w:t xml:space="preserve"> – 51800</w:t>
      </w:r>
      <w:r w:rsidR="00055A3F">
        <w:rPr>
          <w:b/>
          <w:bCs/>
          <w:sz w:val="28"/>
          <w:szCs w:val="28"/>
        </w:rPr>
        <w:t>011</w:t>
      </w:r>
    </w:p>
    <w:p w14:paraId="3749997C" w14:textId="77777777" w:rsidR="004174EB" w:rsidRPr="003616C9" w:rsidRDefault="004174EB" w:rsidP="004174EB">
      <w:pPr>
        <w:suppressAutoHyphens/>
        <w:autoSpaceDE w:val="0"/>
        <w:autoSpaceDN w:val="0"/>
        <w:adjustRightInd w:val="0"/>
        <w:spacing w:line="360" w:lineRule="auto"/>
        <w:jc w:val="right"/>
        <w:rPr>
          <w:sz w:val="28"/>
          <w:szCs w:val="28"/>
        </w:rPr>
      </w:pPr>
      <w:r>
        <w:rPr>
          <w:sz w:val="28"/>
          <w:szCs w:val="28"/>
        </w:rPr>
        <w:t xml:space="preserve">Lớp: </w:t>
      </w:r>
      <w:r w:rsidRPr="003616C9">
        <w:rPr>
          <w:b/>
          <w:sz w:val="28"/>
          <w:szCs w:val="28"/>
        </w:rPr>
        <w:t>18050201</w:t>
      </w:r>
      <w:r>
        <w:rPr>
          <w:sz w:val="28"/>
          <w:szCs w:val="28"/>
        </w:rPr>
        <w:t xml:space="preserve"> </w:t>
      </w:r>
    </w:p>
    <w:p w14:paraId="1D920AEE" w14:textId="77777777" w:rsidR="004174EB" w:rsidRPr="00BF5572" w:rsidRDefault="004174EB" w:rsidP="004174EB">
      <w:pPr>
        <w:suppressAutoHyphens/>
        <w:autoSpaceDE w:val="0"/>
        <w:autoSpaceDN w:val="0"/>
        <w:adjustRightInd w:val="0"/>
        <w:spacing w:line="360" w:lineRule="auto"/>
        <w:jc w:val="right"/>
        <w:rPr>
          <w:sz w:val="28"/>
          <w:szCs w:val="28"/>
          <w:lang w:val="vi-VN"/>
        </w:rPr>
      </w:pPr>
      <w:r>
        <w:rPr>
          <w:sz w:val="28"/>
          <w:szCs w:val="28"/>
          <w:lang w:val="vi-VN"/>
        </w:rPr>
        <w:t>Khoá</w:t>
      </w:r>
      <w:r>
        <w:rPr>
          <w:b/>
          <w:bCs/>
          <w:sz w:val="28"/>
          <w:szCs w:val="28"/>
          <w:lang w:val="vi-VN"/>
        </w:rPr>
        <w:t>:</w:t>
      </w:r>
      <w:r>
        <w:rPr>
          <w:b/>
          <w:bCs/>
          <w:sz w:val="28"/>
          <w:szCs w:val="28"/>
        </w:rPr>
        <w:t xml:space="preserve"> </w:t>
      </w:r>
      <w:r w:rsidRPr="00BF5572">
        <w:rPr>
          <w:b/>
          <w:bCs/>
          <w:sz w:val="28"/>
          <w:szCs w:val="28"/>
          <w:lang w:val="vi-VN"/>
        </w:rPr>
        <w:t>22</w:t>
      </w:r>
    </w:p>
    <w:p w14:paraId="2D9012D4" w14:textId="0399D488" w:rsidR="004174EB" w:rsidRPr="00BF5572" w:rsidRDefault="004174EB" w:rsidP="004174EB">
      <w:pPr>
        <w:suppressAutoHyphens/>
        <w:autoSpaceDE w:val="0"/>
        <w:autoSpaceDN w:val="0"/>
        <w:adjustRightInd w:val="0"/>
        <w:rPr>
          <w:b/>
          <w:bCs/>
          <w:lang w:val="vi-VN"/>
        </w:rPr>
      </w:pPr>
    </w:p>
    <w:p w14:paraId="4CCB67EF" w14:textId="7A2D3CBA" w:rsidR="004174EB" w:rsidRPr="00BF5572" w:rsidRDefault="004174EB" w:rsidP="004174EB">
      <w:pPr>
        <w:suppressAutoHyphens/>
        <w:autoSpaceDE w:val="0"/>
        <w:autoSpaceDN w:val="0"/>
        <w:adjustRightInd w:val="0"/>
        <w:rPr>
          <w:b/>
          <w:bCs/>
          <w:lang w:val="vi-VN"/>
        </w:rPr>
      </w:pPr>
    </w:p>
    <w:p w14:paraId="56522826" w14:textId="77777777" w:rsidR="00370E3F" w:rsidRDefault="00370E3F" w:rsidP="00370E3F">
      <w:pPr>
        <w:suppressAutoHyphens/>
        <w:autoSpaceDE w:val="0"/>
        <w:autoSpaceDN w:val="0"/>
        <w:adjustRightInd w:val="0"/>
        <w:rPr>
          <w:b/>
          <w:bCs/>
          <w:lang w:val="vi-VN"/>
        </w:rPr>
      </w:pPr>
    </w:p>
    <w:p w14:paraId="032E1F30" w14:textId="6116929A" w:rsidR="004174EB" w:rsidRPr="00370E3F" w:rsidRDefault="004174EB" w:rsidP="00370E3F">
      <w:pPr>
        <w:suppressAutoHyphens/>
        <w:autoSpaceDE w:val="0"/>
        <w:autoSpaceDN w:val="0"/>
        <w:adjustRightInd w:val="0"/>
        <w:jc w:val="center"/>
        <w:rPr>
          <w:sz w:val="28"/>
          <w:szCs w:val="28"/>
          <w:lang w:val="vi-VN"/>
        </w:rPr>
      </w:pPr>
      <w:r w:rsidRPr="00370E3F">
        <w:rPr>
          <w:b/>
          <w:bCs/>
          <w:sz w:val="28"/>
          <w:szCs w:val="28"/>
          <w:lang w:val="vi-VN"/>
        </w:rPr>
        <w:t>TH</w:t>
      </w:r>
      <w:r w:rsidR="00DB683A">
        <w:rPr>
          <w:b/>
          <w:bCs/>
          <w:iCs/>
          <w:sz w:val="28"/>
          <w:szCs w:val="28"/>
          <w:lang w:val="vi-VN"/>
        </w:rPr>
        <w:t>ÀNH PHỐ HỒ CHÍ MINH, NĂM 2021</w:t>
      </w:r>
    </w:p>
    <w:p w14:paraId="2453C4D6" w14:textId="77777777" w:rsidR="00370E3F" w:rsidRPr="00BF5572" w:rsidRDefault="00370E3F" w:rsidP="00370E3F">
      <w:pPr>
        <w:suppressAutoHyphens/>
        <w:autoSpaceDE w:val="0"/>
        <w:autoSpaceDN w:val="0"/>
        <w:adjustRightInd w:val="0"/>
        <w:jc w:val="center"/>
        <w:rPr>
          <w:sz w:val="28"/>
          <w:szCs w:val="28"/>
          <w:lang w:val="en"/>
        </w:rPr>
      </w:pPr>
      <w:r w:rsidRPr="00BF5572">
        <w:rPr>
          <w:bCs/>
          <w:sz w:val="28"/>
          <w:szCs w:val="28"/>
          <w:lang w:val="en"/>
        </w:rPr>
        <w:lastRenderedPageBreak/>
        <w:t>TỔNG LIÊN ĐOÀN LAO ĐỘNG VIỆT NAM</w:t>
      </w:r>
    </w:p>
    <w:p w14:paraId="3CB3158B" w14:textId="77777777" w:rsidR="00370E3F" w:rsidRPr="00BF5572" w:rsidRDefault="00370E3F" w:rsidP="00370E3F">
      <w:pPr>
        <w:suppressAutoHyphens/>
        <w:autoSpaceDE w:val="0"/>
        <w:autoSpaceDN w:val="0"/>
        <w:adjustRightInd w:val="0"/>
        <w:jc w:val="center"/>
        <w:rPr>
          <w:sz w:val="28"/>
          <w:szCs w:val="28"/>
        </w:rPr>
      </w:pPr>
      <w:r w:rsidRPr="00BF5572">
        <w:rPr>
          <w:b/>
          <w:bCs/>
          <w:sz w:val="28"/>
          <w:szCs w:val="28"/>
          <w:lang w:val="en"/>
        </w:rPr>
        <w:t>TR</w:t>
      </w:r>
      <w:r w:rsidRPr="00BF5572">
        <w:rPr>
          <w:b/>
          <w:bCs/>
          <w:sz w:val="28"/>
          <w:szCs w:val="28"/>
          <w:lang w:val="vi-VN"/>
        </w:rPr>
        <w:t>ƯỜNG ĐẠI HỌC TÔN ĐỨC THẮNG</w:t>
      </w:r>
    </w:p>
    <w:p w14:paraId="3D4E3A22" w14:textId="77777777" w:rsidR="00370E3F" w:rsidRPr="00BF5572" w:rsidRDefault="00370E3F" w:rsidP="00370E3F">
      <w:pPr>
        <w:suppressAutoHyphens/>
        <w:autoSpaceDE w:val="0"/>
        <w:autoSpaceDN w:val="0"/>
        <w:adjustRightInd w:val="0"/>
        <w:jc w:val="center"/>
        <w:rPr>
          <w:sz w:val="28"/>
          <w:szCs w:val="28"/>
          <w:lang w:val="en"/>
        </w:rPr>
      </w:pPr>
      <w:r w:rsidRPr="00BF5572">
        <w:rPr>
          <w:b/>
          <w:bCs/>
          <w:sz w:val="28"/>
          <w:szCs w:val="28"/>
          <w:lang w:val="en"/>
        </w:rPr>
        <w:t>KHOA CÔNG NGHỆ THÔNG TIN</w:t>
      </w:r>
    </w:p>
    <w:p w14:paraId="7D18EC83" w14:textId="77777777" w:rsidR="00370E3F" w:rsidRPr="00BF5572" w:rsidRDefault="00370E3F" w:rsidP="00370E3F">
      <w:pPr>
        <w:suppressAutoHyphens/>
        <w:autoSpaceDE w:val="0"/>
        <w:autoSpaceDN w:val="0"/>
        <w:adjustRightInd w:val="0"/>
        <w:ind w:firstLine="720"/>
        <w:jc w:val="center"/>
        <w:rPr>
          <w:lang w:val="en"/>
        </w:rPr>
      </w:pPr>
    </w:p>
    <w:p w14:paraId="40364657" w14:textId="77777777" w:rsidR="00370E3F" w:rsidRPr="00BF5572" w:rsidRDefault="00370E3F" w:rsidP="00370E3F">
      <w:pPr>
        <w:suppressAutoHyphens/>
        <w:autoSpaceDE w:val="0"/>
        <w:autoSpaceDN w:val="0"/>
        <w:adjustRightInd w:val="0"/>
        <w:ind w:firstLine="720"/>
        <w:jc w:val="center"/>
        <w:rPr>
          <w:b/>
          <w:bCs/>
          <w:sz w:val="28"/>
          <w:szCs w:val="28"/>
          <w:lang w:val="en"/>
        </w:rPr>
      </w:pPr>
      <w:r>
        <w:rPr>
          <w:b/>
          <w:bCs/>
          <w:noProof/>
          <w:sz w:val="28"/>
          <w:szCs w:val="28"/>
        </w:rPr>
        <w:drawing>
          <wp:inline distT="0" distB="0" distL="0" distR="0" wp14:anchorId="4C3002CC" wp14:editId="68E83ADA">
            <wp:extent cx="1043487" cy="57625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ĐT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8124" cy="600908"/>
                    </a:xfrm>
                    <a:prstGeom prst="rect">
                      <a:avLst/>
                    </a:prstGeom>
                  </pic:spPr>
                </pic:pic>
              </a:graphicData>
            </a:graphic>
          </wp:inline>
        </w:drawing>
      </w:r>
    </w:p>
    <w:p w14:paraId="7D354F0B" w14:textId="77777777" w:rsidR="00370E3F" w:rsidRPr="00BF5572" w:rsidRDefault="00370E3F" w:rsidP="00370E3F">
      <w:pPr>
        <w:suppressAutoHyphens/>
        <w:autoSpaceDE w:val="0"/>
        <w:autoSpaceDN w:val="0"/>
        <w:adjustRightInd w:val="0"/>
        <w:ind w:firstLine="720"/>
        <w:rPr>
          <w:b/>
          <w:bCs/>
          <w:sz w:val="28"/>
          <w:szCs w:val="28"/>
          <w:lang w:val="en"/>
        </w:rPr>
      </w:pPr>
    </w:p>
    <w:p w14:paraId="0126583A" w14:textId="1A8E7C1E" w:rsidR="00370E3F" w:rsidRDefault="008D400D" w:rsidP="00370E3F">
      <w:pPr>
        <w:jc w:val="center"/>
        <w:rPr>
          <w:b/>
          <w:bCs/>
          <w:sz w:val="32"/>
          <w:szCs w:val="32"/>
          <w:lang w:val="en"/>
        </w:rPr>
      </w:pPr>
      <w:r>
        <w:rPr>
          <w:b/>
          <w:bCs/>
          <w:sz w:val="32"/>
          <w:szCs w:val="32"/>
          <w:lang w:val="en"/>
        </w:rPr>
        <w:t>BÁO CÁO CUỐI KỲ MÔN HỌC</w:t>
      </w:r>
    </w:p>
    <w:p w14:paraId="673C45B7" w14:textId="06803DBA" w:rsidR="008D400D" w:rsidRPr="008D400D" w:rsidRDefault="0067349B" w:rsidP="00370E3F">
      <w:pPr>
        <w:jc w:val="center"/>
        <w:rPr>
          <w:b/>
          <w:sz w:val="32"/>
          <w:szCs w:val="32"/>
          <w:lang w:val="vi-VN"/>
        </w:rPr>
      </w:pPr>
      <w:r>
        <w:rPr>
          <w:b/>
          <w:bCs/>
          <w:sz w:val="32"/>
          <w:szCs w:val="32"/>
          <w:lang w:val="vi-VN"/>
        </w:rPr>
        <w:t>KHAI THÁC DỮ LIỆU VÀ KHAI PHÁ TRI THỨC</w:t>
      </w:r>
    </w:p>
    <w:p w14:paraId="37136D08" w14:textId="77777777" w:rsidR="00370E3F" w:rsidRPr="00BF5572" w:rsidRDefault="00370E3F" w:rsidP="00370E3F">
      <w:pPr>
        <w:jc w:val="center"/>
        <w:rPr>
          <w:b/>
          <w:sz w:val="32"/>
          <w:szCs w:val="32"/>
          <w:lang w:val="vi-VN"/>
        </w:rPr>
      </w:pPr>
    </w:p>
    <w:p w14:paraId="7F4A9C14" w14:textId="77777777" w:rsidR="00370E3F" w:rsidRPr="00BF5572" w:rsidRDefault="00370E3F" w:rsidP="00370E3F">
      <w:pPr>
        <w:suppressAutoHyphens/>
        <w:autoSpaceDE w:val="0"/>
        <w:autoSpaceDN w:val="0"/>
        <w:adjustRightInd w:val="0"/>
        <w:spacing w:line="360" w:lineRule="auto"/>
        <w:ind w:firstLine="720"/>
        <w:jc w:val="center"/>
        <w:rPr>
          <w:b/>
          <w:bCs/>
          <w:sz w:val="32"/>
          <w:szCs w:val="32"/>
          <w:lang w:val="en"/>
        </w:rPr>
      </w:pPr>
      <w:r w:rsidRPr="00BF5572">
        <w:rPr>
          <w:b/>
          <w:bCs/>
          <w:sz w:val="32"/>
          <w:szCs w:val="32"/>
          <w:lang w:val="en"/>
        </w:rPr>
        <w:t xml:space="preserve"> </w:t>
      </w:r>
    </w:p>
    <w:p w14:paraId="6C529E34" w14:textId="6944C4F0" w:rsidR="00370E3F" w:rsidRPr="005C6D8B" w:rsidRDefault="000A02C8" w:rsidP="00370E3F">
      <w:pPr>
        <w:spacing w:before="360"/>
        <w:jc w:val="center"/>
        <w:rPr>
          <w:b/>
          <w:color w:val="000000" w:themeColor="text1"/>
          <w:sz w:val="48"/>
          <w:szCs w:val="48"/>
          <w:lang w:val="vi-VN"/>
        </w:rPr>
      </w:pPr>
      <w:r w:rsidRPr="00731000">
        <w:rPr>
          <w:b/>
          <w:sz w:val="48"/>
          <w:szCs w:val="48"/>
        </w:rPr>
        <w:t>THU THẬP VÀ PHÂN CỤM GIÁ CỔ PHIẾU TỪ SỞ GIAO DỊCH CHỨNG KHOÁN THÀNH PHỐ HỒ CHÍ MINH (HOSE) TRONG NĂM 2021</w:t>
      </w:r>
    </w:p>
    <w:p w14:paraId="286D056A" w14:textId="77777777" w:rsidR="00A11A62" w:rsidRDefault="00A11A62" w:rsidP="00370E3F">
      <w:pPr>
        <w:suppressAutoHyphens/>
        <w:autoSpaceDE w:val="0"/>
        <w:autoSpaceDN w:val="0"/>
        <w:adjustRightInd w:val="0"/>
        <w:spacing w:line="360" w:lineRule="auto"/>
        <w:jc w:val="both"/>
        <w:rPr>
          <w:b/>
          <w:bCs/>
          <w:color w:val="FF0000"/>
          <w:lang w:val="en"/>
        </w:rPr>
      </w:pPr>
    </w:p>
    <w:p w14:paraId="127494B6" w14:textId="566D5EED" w:rsidR="00370E3F" w:rsidRPr="000A02C8" w:rsidRDefault="00370E3F" w:rsidP="00370E3F">
      <w:pPr>
        <w:suppressAutoHyphens/>
        <w:autoSpaceDE w:val="0"/>
        <w:autoSpaceDN w:val="0"/>
        <w:adjustRightInd w:val="0"/>
        <w:spacing w:line="360" w:lineRule="auto"/>
        <w:jc w:val="both"/>
        <w:rPr>
          <w:b/>
          <w:bCs/>
          <w:color w:val="FF0000"/>
          <w:lang w:val="vi-VN"/>
        </w:rPr>
      </w:pPr>
      <w:r w:rsidRPr="00BF5572">
        <w:rPr>
          <w:b/>
          <w:bCs/>
          <w:color w:val="FF0000"/>
          <w:lang w:val="en"/>
        </w:rPr>
        <w:t xml:space="preserve"> </w:t>
      </w:r>
    </w:p>
    <w:p w14:paraId="1D79B5CE" w14:textId="77777777" w:rsidR="00370E3F" w:rsidRPr="00BF5572" w:rsidRDefault="00370E3F" w:rsidP="00370E3F">
      <w:pPr>
        <w:suppressAutoHyphens/>
        <w:autoSpaceDE w:val="0"/>
        <w:autoSpaceDN w:val="0"/>
        <w:adjustRightInd w:val="0"/>
        <w:spacing w:line="360" w:lineRule="auto"/>
        <w:jc w:val="both"/>
        <w:rPr>
          <w:b/>
          <w:bCs/>
          <w:lang w:val="en"/>
        </w:rPr>
      </w:pPr>
    </w:p>
    <w:p w14:paraId="61404F57" w14:textId="63D2957F" w:rsidR="00370E3F" w:rsidRPr="003616C9" w:rsidRDefault="00370E3F" w:rsidP="00370E3F">
      <w:pPr>
        <w:suppressAutoHyphens/>
        <w:autoSpaceDE w:val="0"/>
        <w:autoSpaceDN w:val="0"/>
        <w:adjustRightInd w:val="0"/>
        <w:spacing w:line="360" w:lineRule="auto"/>
        <w:jc w:val="right"/>
        <w:rPr>
          <w:sz w:val="28"/>
          <w:szCs w:val="28"/>
        </w:rPr>
      </w:pPr>
      <w:r w:rsidRPr="00BF5572">
        <w:rPr>
          <w:i/>
          <w:sz w:val="28"/>
          <w:szCs w:val="28"/>
          <w:lang w:val="en"/>
        </w:rPr>
        <w:t>Người h</w:t>
      </w:r>
      <w:r w:rsidRPr="00BF5572">
        <w:rPr>
          <w:i/>
          <w:sz w:val="28"/>
          <w:szCs w:val="28"/>
          <w:lang w:val="vi-VN"/>
        </w:rPr>
        <w:t>ướng dẫn</w:t>
      </w:r>
      <w:r w:rsidRPr="00BF5572">
        <w:rPr>
          <w:sz w:val="28"/>
          <w:szCs w:val="28"/>
          <w:lang w:val="vi-VN"/>
        </w:rPr>
        <w:t xml:space="preserve">: </w:t>
      </w:r>
      <w:r w:rsidR="00A31BF9">
        <w:rPr>
          <w:b/>
          <w:bCs/>
          <w:sz w:val="28"/>
          <w:szCs w:val="28"/>
          <w:lang w:val="vi-VN"/>
        </w:rPr>
        <w:t>T</w:t>
      </w:r>
      <w:r>
        <w:rPr>
          <w:b/>
          <w:bCs/>
          <w:sz w:val="28"/>
          <w:szCs w:val="28"/>
          <w:lang w:val="vi-VN"/>
        </w:rPr>
        <w:t>S</w:t>
      </w:r>
      <w:r w:rsidR="00DE2A62">
        <w:rPr>
          <w:b/>
          <w:bCs/>
          <w:sz w:val="28"/>
          <w:szCs w:val="28"/>
        </w:rPr>
        <w:t>. LÊ CUNG TƯỞNG</w:t>
      </w:r>
    </w:p>
    <w:p w14:paraId="7B309C96" w14:textId="0D2139BC" w:rsidR="00370E3F" w:rsidRPr="00BF5572" w:rsidRDefault="00370E3F" w:rsidP="00370E3F">
      <w:pPr>
        <w:suppressAutoHyphens/>
        <w:autoSpaceDE w:val="0"/>
        <w:autoSpaceDN w:val="0"/>
        <w:adjustRightInd w:val="0"/>
        <w:spacing w:line="360" w:lineRule="auto"/>
        <w:jc w:val="right"/>
        <w:rPr>
          <w:b/>
          <w:bCs/>
          <w:sz w:val="28"/>
          <w:szCs w:val="28"/>
          <w:lang w:val="vi-VN"/>
        </w:rPr>
      </w:pPr>
      <w:r w:rsidRPr="00BF5572">
        <w:rPr>
          <w:i/>
          <w:sz w:val="28"/>
          <w:szCs w:val="28"/>
          <w:lang w:val="vi-VN"/>
        </w:rPr>
        <w:t>Người thực hiện</w:t>
      </w:r>
      <w:r w:rsidRPr="00BF5572">
        <w:rPr>
          <w:sz w:val="28"/>
          <w:szCs w:val="28"/>
          <w:lang w:val="vi-VN"/>
        </w:rPr>
        <w:t>:</w:t>
      </w:r>
      <w:r w:rsidRPr="00BF5572">
        <w:rPr>
          <w:b/>
          <w:bCs/>
          <w:sz w:val="28"/>
          <w:szCs w:val="28"/>
          <w:lang w:val="vi-VN"/>
        </w:rPr>
        <w:t xml:space="preserve">   </w:t>
      </w:r>
      <w:r w:rsidR="00DE2A62">
        <w:rPr>
          <w:b/>
          <w:bCs/>
          <w:sz w:val="28"/>
          <w:szCs w:val="28"/>
        </w:rPr>
        <w:t>HUỲNH MINH HẢI</w:t>
      </w:r>
      <w:r w:rsidR="00DE2A62">
        <w:rPr>
          <w:b/>
          <w:sz w:val="28"/>
          <w:szCs w:val="28"/>
        </w:rPr>
        <w:t xml:space="preserve"> – 51800373</w:t>
      </w:r>
    </w:p>
    <w:p w14:paraId="12F41A7C" w14:textId="66342AB1" w:rsidR="00370E3F" w:rsidRPr="00BF5572" w:rsidRDefault="00DE2A62" w:rsidP="00370E3F">
      <w:pPr>
        <w:suppressAutoHyphens/>
        <w:autoSpaceDE w:val="0"/>
        <w:autoSpaceDN w:val="0"/>
        <w:adjustRightInd w:val="0"/>
        <w:spacing w:line="360" w:lineRule="auto"/>
        <w:jc w:val="right"/>
        <w:rPr>
          <w:b/>
          <w:bCs/>
          <w:sz w:val="28"/>
          <w:szCs w:val="28"/>
          <w:lang w:val="vi-VN"/>
        </w:rPr>
      </w:pPr>
      <w:r>
        <w:rPr>
          <w:b/>
          <w:bCs/>
          <w:sz w:val="28"/>
          <w:szCs w:val="28"/>
          <w:lang w:val="vi-VN"/>
        </w:rPr>
        <w:t>NGUYỄN TẤN TÀI – 51800112</w:t>
      </w:r>
    </w:p>
    <w:p w14:paraId="39A8C16B" w14:textId="27149F3C" w:rsidR="00370E3F" w:rsidRPr="003616C9" w:rsidRDefault="00DE2A62" w:rsidP="00370E3F">
      <w:pPr>
        <w:suppressAutoHyphens/>
        <w:autoSpaceDE w:val="0"/>
        <w:autoSpaceDN w:val="0"/>
        <w:adjustRightInd w:val="0"/>
        <w:spacing w:line="360" w:lineRule="auto"/>
        <w:jc w:val="right"/>
        <w:rPr>
          <w:b/>
          <w:bCs/>
          <w:sz w:val="28"/>
          <w:szCs w:val="28"/>
        </w:rPr>
      </w:pPr>
      <w:r>
        <w:rPr>
          <w:b/>
          <w:bCs/>
          <w:sz w:val="28"/>
          <w:szCs w:val="28"/>
        </w:rPr>
        <w:t>NGUYỄN QUỐC BẢO</w:t>
      </w:r>
      <w:r w:rsidR="00370E3F">
        <w:rPr>
          <w:b/>
          <w:bCs/>
          <w:sz w:val="28"/>
          <w:szCs w:val="28"/>
          <w:lang w:val="vi-VN"/>
        </w:rPr>
        <w:t xml:space="preserve"> – 51800</w:t>
      </w:r>
      <w:r>
        <w:rPr>
          <w:b/>
          <w:bCs/>
          <w:sz w:val="28"/>
          <w:szCs w:val="28"/>
        </w:rPr>
        <w:t>011</w:t>
      </w:r>
    </w:p>
    <w:p w14:paraId="1A10EC75" w14:textId="77777777" w:rsidR="00370E3F" w:rsidRPr="003616C9" w:rsidRDefault="00370E3F" w:rsidP="00370E3F">
      <w:pPr>
        <w:suppressAutoHyphens/>
        <w:autoSpaceDE w:val="0"/>
        <w:autoSpaceDN w:val="0"/>
        <w:adjustRightInd w:val="0"/>
        <w:spacing w:line="360" w:lineRule="auto"/>
        <w:jc w:val="right"/>
        <w:rPr>
          <w:sz w:val="28"/>
          <w:szCs w:val="28"/>
        </w:rPr>
      </w:pPr>
      <w:r>
        <w:rPr>
          <w:sz w:val="28"/>
          <w:szCs w:val="28"/>
        </w:rPr>
        <w:t xml:space="preserve">Lớp: </w:t>
      </w:r>
      <w:r w:rsidRPr="003616C9">
        <w:rPr>
          <w:b/>
          <w:sz w:val="28"/>
          <w:szCs w:val="28"/>
        </w:rPr>
        <w:t>18050201</w:t>
      </w:r>
      <w:r>
        <w:rPr>
          <w:sz w:val="28"/>
          <w:szCs w:val="28"/>
        </w:rPr>
        <w:t xml:space="preserve"> </w:t>
      </w:r>
    </w:p>
    <w:p w14:paraId="164BFC07" w14:textId="77777777" w:rsidR="00370E3F" w:rsidRPr="00BF5572" w:rsidRDefault="00370E3F" w:rsidP="00370E3F">
      <w:pPr>
        <w:suppressAutoHyphens/>
        <w:autoSpaceDE w:val="0"/>
        <w:autoSpaceDN w:val="0"/>
        <w:adjustRightInd w:val="0"/>
        <w:spacing w:line="360" w:lineRule="auto"/>
        <w:jc w:val="right"/>
        <w:rPr>
          <w:sz w:val="28"/>
          <w:szCs w:val="28"/>
          <w:lang w:val="vi-VN"/>
        </w:rPr>
      </w:pPr>
      <w:r>
        <w:rPr>
          <w:sz w:val="28"/>
          <w:szCs w:val="28"/>
          <w:lang w:val="vi-VN"/>
        </w:rPr>
        <w:t>Khoá</w:t>
      </w:r>
      <w:r>
        <w:rPr>
          <w:b/>
          <w:bCs/>
          <w:sz w:val="28"/>
          <w:szCs w:val="28"/>
          <w:lang w:val="vi-VN"/>
        </w:rPr>
        <w:t>:</w:t>
      </w:r>
      <w:r>
        <w:rPr>
          <w:b/>
          <w:bCs/>
          <w:sz w:val="28"/>
          <w:szCs w:val="28"/>
        </w:rPr>
        <w:t xml:space="preserve"> </w:t>
      </w:r>
      <w:r w:rsidRPr="00BF5572">
        <w:rPr>
          <w:b/>
          <w:bCs/>
          <w:sz w:val="28"/>
          <w:szCs w:val="28"/>
          <w:lang w:val="vi-VN"/>
        </w:rPr>
        <w:t>22</w:t>
      </w:r>
    </w:p>
    <w:p w14:paraId="473F635D" w14:textId="6C8E1569" w:rsidR="00370E3F" w:rsidRPr="00BF5572" w:rsidRDefault="00370E3F" w:rsidP="00370E3F">
      <w:pPr>
        <w:suppressAutoHyphens/>
        <w:autoSpaceDE w:val="0"/>
        <w:autoSpaceDN w:val="0"/>
        <w:adjustRightInd w:val="0"/>
        <w:rPr>
          <w:b/>
          <w:bCs/>
          <w:lang w:val="vi-VN"/>
        </w:rPr>
      </w:pPr>
    </w:p>
    <w:p w14:paraId="65D3C80A" w14:textId="77777777" w:rsidR="00370E3F" w:rsidRPr="00BF5572" w:rsidRDefault="00370E3F" w:rsidP="00370E3F">
      <w:pPr>
        <w:suppressAutoHyphens/>
        <w:autoSpaceDE w:val="0"/>
        <w:autoSpaceDN w:val="0"/>
        <w:adjustRightInd w:val="0"/>
        <w:rPr>
          <w:b/>
          <w:bCs/>
          <w:lang w:val="vi-VN"/>
        </w:rPr>
      </w:pPr>
    </w:p>
    <w:p w14:paraId="08AE1EFF" w14:textId="77777777" w:rsidR="00370E3F" w:rsidRPr="00BF5572" w:rsidRDefault="00370E3F" w:rsidP="00370E3F">
      <w:pPr>
        <w:suppressAutoHyphens/>
        <w:autoSpaceDE w:val="0"/>
        <w:autoSpaceDN w:val="0"/>
        <w:adjustRightInd w:val="0"/>
        <w:rPr>
          <w:b/>
          <w:bCs/>
          <w:lang w:val="vi-VN"/>
        </w:rPr>
      </w:pPr>
    </w:p>
    <w:p w14:paraId="47DA519A" w14:textId="3B89152D" w:rsidR="00A86991" w:rsidRPr="004174EB" w:rsidRDefault="00370E3F" w:rsidP="00370E3F">
      <w:pPr>
        <w:suppressAutoHyphens/>
        <w:autoSpaceDE w:val="0"/>
        <w:autoSpaceDN w:val="0"/>
        <w:adjustRightInd w:val="0"/>
        <w:ind w:firstLine="720"/>
        <w:jc w:val="center"/>
        <w:rPr>
          <w:sz w:val="28"/>
          <w:szCs w:val="28"/>
          <w:lang w:val="vi-VN"/>
        </w:rPr>
        <w:sectPr w:rsidR="00A86991" w:rsidRPr="004174EB" w:rsidSect="005D5C20">
          <w:headerReference w:type="default" r:id="rId9"/>
          <w:pgSz w:w="12240" w:h="15840"/>
          <w:pgMar w:top="1985" w:right="1134" w:bottom="1701" w:left="1985" w:header="720" w:footer="720" w:gutter="0"/>
          <w:cols w:space="720"/>
          <w:docGrid w:linePitch="360"/>
        </w:sectPr>
      </w:pPr>
      <w:r w:rsidRPr="00370E3F">
        <w:rPr>
          <w:b/>
          <w:bCs/>
          <w:sz w:val="28"/>
          <w:szCs w:val="28"/>
          <w:lang w:val="vi-VN"/>
        </w:rPr>
        <w:t>TH</w:t>
      </w:r>
      <w:r w:rsidR="00F164C2">
        <w:rPr>
          <w:b/>
          <w:bCs/>
          <w:iCs/>
          <w:sz w:val="28"/>
          <w:szCs w:val="28"/>
          <w:lang w:val="vi-VN"/>
        </w:rPr>
        <w:t>ÀNH PHỐ HỒ CHÍ MINH, NĂM 2021</w:t>
      </w:r>
      <w:r w:rsidR="004174EB">
        <w:rPr>
          <w:sz w:val="28"/>
          <w:szCs w:val="28"/>
          <w:lang w:val="vi-VN"/>
        </w:rPr>
        <w:tab/>
      </w:r>
    </w:p>
    <w:p w14:paraId="1A110CF8" w14:textId="77777777" w:rsidR="00BB2B2A" w:rsidRPr="004441A5" w:rsidRDefault="00BB2B2A" w:rsidP="00F13D90">
      <w:pPr>
        <w:pStyle w:val="Tiucctrangmu"/>
        <w:outlineLvl w:val="0"/>
        <w:rPr>
          <w:lang w:val="vi-VN"/>
        </w:rPr>
      </w:pPr>
      <w:bookmarkStart w:id="0" w:name="_Toc55428435"/>
      <w:bookmarkStart w:id="1" w:name="_Toc91271686"/>
      <w:r w:rsidRPr="004441A5">
        <w:rPr>
          <w:lang w:val="vi-VN"/>
        </w:rPr>
        <w:lastRenderedPageBreak/>
        <w:t>LỜI CẢM ƠN</w:t>
      </w:r>
      <w:bookmarkEnd w:id="0"/>
      <w:bookmarkEnd w:id="1"/>
    </w:p>
    <w:p w14:paraId="58BF9E9E" w14:textId="1FC5F9C6" w:rsidR="004C0E90" w:rsidRDefault="002433C6" w:rsidP="003410C1">
      <w:pPr>
        <w:spacing w:line="360" w:lineRule="auto"/>
        <w:ind w:firstLine="720"/>
        <w:jc w:val="both"/>
        <w:rPr>
          <w:sz w:val="26"/>
          <w:szCs w:val="26"/>
          <w:lang w:val="vi-VN"/>
        </w:rPr>
      </w:pPr>
      <w:r>
        <w:rPr>
          <w:sz w:val="26"/>
          <w:szCs w:val="26"/>
          <w:lang w:val="vi-VN"/>
        </w:rPr>
        <w:t xml:space="preserve">Chúng em xin chân thành cảm ơn </w:t>
      </w:r>
      <w:r w:rsidR="00495CEE" w:rsidRPr="004B6177">
        <w:rPr>
          <w:b/>
          <w:sz w:val="26"/>
          <w:szCs w:val="26"/>
        </w:rPr>
        <w:t>T</w:t>
      </w:r>
      <w:r w:rsidR="004B6177" w:rsidRPr="004B6177">
        <w:rPr>
          <w:b/>
          <w:sz w:val="26"/>
          <w:szCs w:val="26"/>
        </w:rPr>
        <w:t>S</w:t>
      </w:r>
      <w:r w:rsidR="00495CEE" w:rsidRPr="004B6177">
        <w:rPr>
          <w:b/>
          <w:sz w:val="26"/>
          <w:szCs w:val="26"/>
        </w:rPr>
        <w:t>.</w:t>
      </w:r>
      <w:r w:rsidR="00FF5F27" w:rsidRPr="004B6177">
        <w:rPr>
          <w:b/>
          <w:sz w:val="26"/>
          <w:szCs w:val="26"/>
          <w:lang w:val="vi-VN"/>
        </w:rPr>
        <w:t xml:space="preserve"> </w:t>
      </w:r>
      <w:r w:rsidR="0086036D">
        <w:rPr>
          <w:b/>
          <w:sz w:val="26"/>
          <w:szCs w:val="26"/>
        </w:rPr>
        <w:t>Lê Cung Tưởng</w:t>
      </w:r>
      <w:r w:rsidR="001E3538">
        <w:rPr>
          <w:sz w:val="26"/>
          <w:szCs w:val="26"/>
          <w:lang w:val="vi-VN"/>
        </w:rPr>
        <w:t xml:space="preserve"> – giảng viên</w:t>
      </w:r>
      <w:r>
        <w:rPr>
          <w:sz w:val="26"/>
          <w:szCs w:val="26"/>
          <w:lang w:val="vi-VN"/>
        </w:rPr>
        <w:t xml:space="preserve"> bộ môn </w:t>
      </w:r>
      <w:r w:rsidR="001E3538">
        <w:rPr>
          <w:i/>
          <w:sz w:val="26"/>
          <w:szCs w:val="26"/>
        </w:rPr>
        <w:t>Khai thác dữ liệu và Khai phá tri thức</w:t>
      </w:r>
      <w:r w:rsidRPr="001E1CA8">
        <w:rPr>
          <w:i/>
          <w:sz w:val="26"/>
          <w:szCs w:val="26"/>
          <w:lang w:val="vi-VN"/>
        </w:rPr>
        <w:t xml:space="preserve"> (</w:t>
      </w:r>
      <w:r w:rsidR="001E3538">
        <w:rPr>
          <w:i/>
          <w:sz w:val="26"/>
          <w:szCs w:val="26"/>
          <w:lang w:val="vi-VN"/>
        </w:rPr>
        <w:t>505043</w:t>
      </w:r>
      <w:r w:rsidRPr="001E1CA8">
        <w:rPr>
          <w:i/>
          <w:sz w:val="26"/>
          <w:szCs w:val="26"/>
          <w:lang w:val="vi-VN"/>
        </w:rPr>
        <w:t>)</w:t>
      </w:r>
      <w:r>
        <w:rPr>
          <w:sz w:val="26"/>
          <w:szCs w:val="26"/>
          <w:lang w:val="vi-VN"/>
        </w:rPr>
        <w:t xml:space="preserve"> đã nhiệt tình giúp đỡ cũng như giải đáp những thắc mắc của chúng em trong suốt q</w:t>
      </w:r>
      <w:r w:rsidR="006E0CB8">
        <w:rPr>
          <w:sz w:val="26"/>
          <w:szCs w:val="26"/>
          <w:lang w:val="vi-VN"/>
        </w:rPr>
        <w:t>uá trình chúng em thực hiện</w:t>
      </w:r>
      <w:r w:rsidR="00535802">
        <w:rPr>
          <w:sz w:val="26"/>
          <w:szCs w:val="26"/>
        </w:rPr>
        <w:t xml:space="preserve"> bài</w:t>
      </w:r>
      <w:r w:rsidR="006E0CB8">
        <w:rPr>
          <w:sz w:val="26"/>
          <w:szCs w:val="26"/>
          <w:lang w:val="vi-VN"/>
        </w:rPr>
        <w:t xml:space="preserve"> </w:t>
      </w:r>
      <w:r w:rsidR="003B186A">
        <w:rPr>
          <w:sz w:val="26"/>
          <w:szCs w:val="26"/>
        </w:rPr>
        <w:t>báo cáo</w:t>
      </w:r>
      <w:r w:rsidR="00514ABC">
        <w:rPr>
          <w:sz w:val="26"/>
          <w:szCs w:val="26"/>
          <w:lang w:val="vi-VN"/>
        </w:rPr>
        <w:t xml:space="preserve"> cuối kỳ</w:t>
      </w:r>
      <w:r>
        <w:rPr>
          <w:sz w:val="26"/>
          <w:szCs w:val="26"/>
          <w:lang w:val="vi-VN"/>
        </w:rPr>
        <w:t xml:space="preserve"> này.</w:t>
      </w:r>
      <w:r w:rsidR="004C0E90">
        <w:rPr>
          <w:sz w:val="26"/>
          <w:szCs w:val="26"/>
          <w:lang w:val="vi-VN"/>
        </w:rPr>
        <w:t xml:space="preserve"> Nhờ có sự hướng dẫn, gợi ý tận tình của </w:t>
      </w:r>
      <w:r w:rsidR="004C0E90" w:rsidRPr="00BD1CC4">
        <w:rPr>
          <w:sz w:val="26"/>
          <w:szCs w:val="26"/>
          <w:lang w:val="vi-VN"/>
        </w:rPr>
        <w:t>Thầy</w:t>
      </w:r>
      <w:r w:rsidR="003F0FDF">
        <w:rPr>
          <w:sz w:val="26"/>
          <w:szCs w:val="26"/>
          <w:lang w:val="vi-VN"/>
        </w:rPr>
        <w:t xml:space="preserve"> về những kiến thức, tài liệu và các</w:t>
      </w:r>
      <w:r w:rsidR="004C0E90">
        <w:rPr>
          <w:sz w:val="26"/>
          <w:szCs w:val="26"/>
          <w:lang w:val="vi-VN"/>
        </w:rPr>
        <w:t xml:space="preserve"> kỹ năn</w:t>
      </w:r>
      <w:r w:rsidR="006F776C">
        <w:rPr>
          <w:sz w:val="26"/>
          <w:szCs w:val="26"/>
          <w:lang w:val="vi-VN"/>
        </w:rPr>
        <w:t>g liên quan</w:t>
      </w:r>
      <w:r w:rsidR="0002331A">
        <w:rPr>
          <w:sz w:val="26"/>
          <w:szCs w:val="26"/>
          <w:lang w:val="vi-VN"/>
        </w:rPr>
        <w:t xml:space="preserve"> mà</w:t>
      </w:r>
      <w:r w:rsidR="004C0E90">
        <w:rPr>
          <w:sz w:val="26"/>
          <w:szCs w:val="26"/>
          <w:lang w:val="vi-VN"/>
        </w:rPr>
        <w:t xml:space="preserve"> ch</w:t>
      </w:r>
      <w:r w:rsidR="00A33190">
        <w:rPr>
          <w:sz w:val="26"/>
          <w:szCs w:val="26"/>
          <w:lang w:val="vi-VN"/>
        </w:rPr>
        <w:t xml:space="preserve">úng em mới hoàn thành được </w:t>
      </w:r>
      <w:r w:rsidR="00EC4BCF">
        <w:rPr>
          <w:sz w:val="26"/>
          <w:szCs w:val="26"/>
        </w:rPr>
        <w:t>bài báo cáo</w:t>
      </w:r>
      <w:r w:rsidR="00EE6380">
        <w:rPr>
          <w:sz w:val="26"/>
          <w:szCs w:val="26"/>
          <w:lang w:val="vi-VN"/>
        </w:rPr>
        <w:t xml:space="preserve"> cuối kỳ</w:t>
      </w:r>
      <w:r w:rsidR="00B76F39">
        <w:rPr>
          <w:sz w:val="26"/>
          <w:szCs w:val="26"/>
        </w:rPr>
        <w:t xml:space="preserve"> với đề tài</w:t>
      </w:r>
      <w:r w:rsidR="004C0E90">
        <w:rPr>
          <w:sz w:val="26"/>
          <w:szCs w:val="26"/>
          <w:lang w:val="vi-VN"/>
        </w:rPr>
        <w:t xml:space="preserve"> </w:t>
      </w:r>
      <w:r w:rsidR="00A33190" w:rsidRPr="00A95973">
        <w:rPr>
          <w:i/>
          <w:sz w:val="26"/>
          <w:szCs w:val="26"/>
          <w:lang w:val="vi-VN"/>
        </w:rPr>
        <w:t>“</w:t>
      </w:r>
      <w:r w:rsidR="00A95973" w:rsidRPr="00A95973">
        <w:rPr>
          <w:i/>
          <w:sz w:val="26"/>
          <w:szCs w:val="26"/>
        </w:rPr>
        <w:t>Thu thập và phân cụm giá cổ phiếu từ Sở Giao dịch Chứng khoán Thành phố Hồ Chí Minh (HOSE)</w:t>
      </w:r>
      <w:r w:rsidR="00E974EB">
        <w:rPr>
          <w:i/>
          <w:sz w:val="26"/>
          <w:szCs w:val="26"/>
        </w:rPr>
        <w:t xml:space="preserve"> trong năm 2021</w:t>
      </w:r>
      <w:r w:rsidR="00A95973" w:rsidRPr="00A95973">
        <w:rPr>
          <w:i/>
          <w:sz w:val="26"/>
          <w:szCs w:val="26"/>
        </w:rPr>
        <w:t>”</w:t>
      </w:r>
      <w:r w:rsidR="00A95973">
        <w:rPr>
          <w:i/>
          <w:sz w:val="26"/>
          <w:szCs w:val="26"/>
        </w:rPr>
        <w:t>.</w:t>
      </w:r>
    </w:p>
    <w:p w14:paraId="5F6F595D" w14:textId="6856BEF6" w:rsidR="002433C6" w:rsidRDefault="004C0E90" w:rsidP="003410C1">
      <w:pPr>
        <w:spacing w:line="360" w:lineRule="auto"/>
        <w:ind w:firstLine="720"/>
        <w:jc w:val="both"/>
        <w:rPr>
          <w:sz w:val="26"/>
          <w:szCs w:val="26"/>
          <w:lang w:val="vi-VN"/>
        </w:rPr>
      </w:pPr>
      <w:r>
        <w:rPr>
          <w:sz w:val="26"/>
          <w:szCs w:val="26"/>
          <w:lang w:val="vi-VN"/>
        </w:rPr>
        <w:t>Dĩ nhiên, với khả năng</w:t>
      </w:r>
      <w:r w:rsidR="00CB46B2">
        <w:rPr>
          <w:sz w:val="26"/>
          <w:szCs w:val="26"/>
          <w:lang w:val="vi-VN"/>
        </w:rPr>
        <w:t xml:space="preserve"> và kiến thức còn hạn hẹp, </w:t>
      </w:r>
      <w:r w:rsidR="00456E1C">
        <w:rPr>
          <w:sz w:val="26"/>
          <w:szCs w:val="26"/>
        </w:rPr>
        <w:t xml:space="preserve">bài </w:t>
      </w:r>
      <w:r w:rsidR="009472F5">
        <w:rPr>
          <w:sz w:val="26"/>
          <w:szCs w:val="26"/>
        </w:rPr>
        <w:t>báo cáo</w:t>
      </w:r>
      <w:r>
        <w:rPr>
          <w:sz w:val="26"/>
          <w:szCs w:val="26"/>
          <w:lang w:val="vi-VN"/>
        </w:rPr>
        <w:t xml:space="preserve"> của</w:t>
      </w:r>
      <w:r w:rsidR="00021F87">
        <w:rPr>
          <w:sz w:val="26"/>
          <w:szCs w:val="26"/>
          <w:lang w:val="vi-VN"/>
        </w:rPr>
        <w:t xml:space="preserve"> chúng em vẫn còn nhiều hạn chế và</w:t>
      </w:r>
      <w:r>
        <w:rPr>
          <w:sz w:val="26"/>
          <w:szCs w:val="26"/>
          <w:lang w:val="vi-VN"/>
        </w:rPr>
        <w:t xml:space="preserve"> thiếu sót. Do vậy, chúng</w:t>
      </w:r>
      <w:r w:rsidR="002666BE">
        <w:rPr>
          <w:sz w:val="26"/>
          <w:szCs w:val="26"/>
          <w:lang w:val="vi-VN"/>
        </w:rPr>
        <w:t xml:space="preserve"> em mong rằng sẽ nhận được </w:t>
      </w:r>
      <w:r w:rsidR="002666BE">
        <w:rPr>
          <w:sz w:val="26"/>
          <w:szCs w:val="26"/>
        </w:rPr>
        <w:t>những</w:t>
      </w:r>
      <w:r>
        <w:rPr>
          <w:sz w:val="26"/>
          <w:szCs w:val="26"/>
          <w:lang w:val="vi-VN"/>
        </w:rPr>
        <w:t xml:space="preserve"> lời gó</w:t>
      </w:r>
      <w:r w:rsidR="00735476">
        <w:rPr>
          <w:sz w:val="26"/>
          <w:szCs w:val="26"/>
          <w:lang w:val="vi-VN"/>
        </w:rPr>
        <w:t xml:space="preserve">p ý và đánh giá từ Thầy để </w:t>
      </w:r>
      <w:r w:rsidR="00FD2A3A">
        <w:rPr>
          <w:sz w:val="26"/>
          <w:szCs w:val="26"/>
        </w:rPr>
        <w:t xml:space="preserve">bài </w:t>
      </w:r>
      <w:r w:rsidR="009C6A67">
        <w:rPr>
          <w:sz w:val="26"/>
          <w:szCs w:val="26"/>
        </w:rPr>
        <w:t>báo cáo cuối kỳ</w:t>
      </w:r>
      <w:r>
        <w:rPr>
          <w:sz w:val="26"/>
          <w:szCs w:val="26"/>
          <w:lang w:val="vi-VN"/>
        </w:rPr>
        <w:t xml:space="preserve"> của chúng em được hoàn thiện hơn.</w:t>
      </w:r>
    </w:p>
    <w:p w14:paraId="1B2B3BAC" w14:textId="216A344E" w:rsidR="00BB2B2A" w:rsidRPr="000F6BD8" w:rsidRDefault="004C0E90" w:rsidP="003410C1">
      <w:pPr>
        <w:spacing w:line="360" w:lineRule="auto"/>
        <w:ind w:firstLine="720"/>
        <w:jc w:val="both"/>
        <w:rPr>
          <w:sz w:val="26"/>
          <w:szCs w:val="26"/>
          <w:lang w:val="vi-VN"/>
        </w:rPr>
      </w:pPr>
      <w:r>
        <w:rPr>
          <w:sz w:val="26"/>
          <w:szCs w:val="26"/>
          <w:lang w:val="vi-VN"/>
        </w:rPr>
        <w:t>Một lần nữa, chúng em xin chân thành cảm ơn Thầy!</w:t>
      </w:r>
      <w:r w:rsidR="00BB2B2A" w:rsidRPr="00667589">
        <w:rPr>
          <w:b/>
          <w:bCs/>
          <w:sz w:val="32"/>
          <w:szCs w:val="32"/>
          <w:lang w:val="vi-VN"/>
        </w:rPr>
        <w:br w:type="page"/>
      </w:r>
    </w:p>
    <w:p w14:paraId="649CE416" w14:textId="5E934361" w:rsidR="003218FF" w:rsidRPr="00F04593" w:rsidRDefault="001E50E2" w:rsidP="001C1F00">
      <w:pPr>
        <w:pStyle w:val="Tiucctrangmu"/>
        <w:outlineLvl w:val="0"/>
      </w:pPr>
      <w:bookmarkStart w:id="2" w:name="_Toc55428436"/>
      <w:bookmarkStart w:id="3" w:name="_Toc91271687"/>
      <w:r>
        <w:lastRenderedPageBreak/>
        <w:t>BÁO CÁO</w:t>
      </w:r>
      <w:r w:rsidR="003218FF" w:rsidRPr="00F04593">
        <w:t xml:space="preserve"> </w:t>
      </w:r>
      <w:r w:rsidR="00F752B6">
        <w:rPr>
          <w:lang w:val="vi-VN"/>
        </w:rPr>
        <w:t xml:space="preserve">CUỐI KỲ </w:t>
      </w:r>
      <w:r w:rsidR="003218FF" w:rsidRPr="00F04593">
        <w:t>ĐƯỢC HOÀN THÀNH</w:t>
      </w:r>
      <w:bookmarkEnd w:id="2"/>
      <w:bookmarkEnd w:id="3"/>
    </w:p>
    <w:p w14:paraId="71E71F71" w14:textId="16B29B66" w:rsidR="003218FF" w:rsidRPr="00F04593" w:rsidRDefault="003218FF" w:rsidP="00F04593">
      <w:pPr>
        <w:pStyle w:val="Tiucctrangmu"/>
      </w:pPr>
      <w:r w:rsidRPr="00F04593">
        <w:t>TẠI TRƯỜNG ĐẠI HỌC TÔN ĐỨC THẮNG</w:t>
      </w:r>
    </w:p>
    <w:p w14:paraId="4AAE3121" w14:textId="77777777" w:rsidR="00291721" w:rsidRPr="00667589" w:rsidRDefault="00291721" w:rsidP="003218FF">
      <w:pPr>
        <w:autoSpaceDE w:val="0"/>
        <w:autoSpaceDN w:val="0"/>
        <w:adjustRightInd w:val="0"/>
        <w:spacing w:line="360" w:lineRule="auto"/>
        <w:ind w:firstLine="720"/>
        <w:jc w:val="both"/>
        <w:rPr>
          <w:sz w:val="26"/>
          <w:szCs w:val="26"/>
          <w:lang w:val="vi-VN"/>
        </w:rPr>
      </w:pPr>
    </w:p>
    <w:p w14:paraId="6538A6CE" w14:textId="6CF794E5" w:rsidR="00F47FA4" w:rsidRPr="001275C2" w:rsidRDefault="0000482C" w:rsidP="001275C2">
      <w:pPr>
        <w:pStyle w:val="Nidungvnbn"/>
        <w:rPr>
          <w:lang w:val="vi-VN"/>
        </w:rPr>
      </w:pPr>
      <w:r w:rsidRPr="001275C2">
        <w:rPr>
          <w:lang w:val="vi-VN"/>
        </w:rPr>
        <w:t>Chúng</w:t>
      </w:r>
      <w:r w:rsidR="00F45B3E" w:rsidRPr="001275C2">
        <w:rPr>
          <w:lang w:val="vi-VN"/>
        </w:rPr>
        <w:t xml:space="preserve"> tôi </w:t>
      </w:r>
      <w:r w:rsidR="00F47FA4" w:rsidRPr="001275C2">
        <w:rPr>
          <w:lang w:val="vi-VN"/>
        </w:rPr>
        <w:t>xi</w:t>
      </w:r>
      <w:r w:rsidR="003D75FC" w:rsidRPr="001275C2">
        <w:rPr>
          <w:lang w:val="vi-VN"/>
        </w:rPr>
        <w:t xml:space="preserve">n cam </w:t>
      </w:r>
      <w:r w:rsidR="00EF40C9">
        <w:rPr>
          <w:lang w:val="vi-VN"/>
        </w:rPr>
        <w:t>đoan đây là báo cáo cuối kỳ</w:t>
      </w:r>
      <w:r w:rsidR="003D75FC" w:rsidRPr="001275C2">
        <w:rPr>
          <w:lang w:val="vi-VN"/>
        </w:rPr>
        <w:t xml:space="preserve"> của riêng</w:t>
      </w:r>
      <w:r w:rsidR="007C5BCF" w:rsidRPr="001275C2">
        <w:rPr>
          <w:lang w:val="vi-VN"/>
        </w:rPr>
        <w:t xml:space="preserve"> chúng tôi</w:t>
      </w:r>
      <w:r w:rsidR="00F47FA4" w:rsidRPr="001275C2">
        <w:rPr>
          <w:lang w:val="vi-VN"/>
        </w:rPr>
        <w:t xml:space="preserve"> và được sự hướng dẫn củ</w:t>
      </w:r>
      <w:r w:rsidR="00CA70C4">
        <w:rPr>
          <w:lang w:val="vi-VN"/>
        </w:rPr>
        <w:t xml:space="preserve">a </w:t>
      </w:r>
      <w:r w:rsidR="008500D2">
        <w:t>T</w:t>
      </w:r>
      <w:r w:rsidR="00CA70C4">
        <w:t>S</w:t>
      </w:r>
      <w:r w:rsidR="004550E2" w:rsidRPr="001275C2">
        <w:rPr>
          <w:lang w:val="vi-VN"/>
        </w:rPr>
        <w:t>.</w:t>
      </w:r>
      <w:r w:rsidR="006F02CA">
        <w:rPr>
          <w:lang w:val="vi-VN"/>
        </w:rPr>
        <w:t xml:space="preserve"> Lê Cung Tưởng</w:t>
      </w:r>
      <w:r w:rsidR="00F47FA4" w:rsidRPr="001275C2">
        <w:rPr>
          <w:lang w:val="vi-VN"/>
        </w:rPr>
        <w:t>. Các nội dung nghiên cứu, kết quả trong đề tài này là trung thực và chưa</w:t>
      </w:r>
      <w:r w:rsidR="004550E2" w:rsidRPr="001275C2">
        <w:rPr>
          <w:lang w:val="vi-VN"/>
        </w:rPr>
        <w:t xml:space="preserve"> từng</w:t>
      </w:r>
      <w:r w:rsidR="00F47FA4" w:rsidRPr="001275C2">
        <w:rPr>
          <w:lang w:val="vi-VN"/>
        </w:rPr>
        <w:t xml:space="preserve"> công bố</w:t>
      </w:r>
      <w:r w:rsidR="00D64D10" w:rsidRPr="001275C2">
        <w:rPr>
          <w:lang w:val="vi-VN"/>
        </w:rPr>
        <w:t xml:space="preserve"> d</w:t>
      </w:r>
      <w:r w:rsidR="00F47FA4" w:rsidRPr="001275C2">
        <w:rPr>
          <w:lang w:val="vi-VN"/>
        </w:rPr>
        <w:t xml:space="preserve">ưới bất kỳ hình thức nào trước đây. Những số liệu trong các bảng biểu phục vụ cho việc phân tích, nhận </w:t>
      </w:r>
      <w:r w:rsidR="00D64447" w:rsidRPr="001275C2">
        <w:rPr>
          <w:lang w:val="vi-VN"/>
        </w:rPr>
        <w:t>xét, đánh giá được chính chúng tôi</w:t>
      </w:r>
      <w:r w:rsidR="00F47FA4" w:rsidRPr="001275C2">
        <w:rPr>
          <w:lang w:val="vi-VN"/>
        </w:rPr>
        <w:t xml:space="preserve"> thu thập từ các nguồn khác nhau </w:t>
      </w:r>
      <w:r w:rsidR="001275C2" w:rsidRPr="001275C2">
        <w:rPr>
          <w:lang w:val="vi-VN"/>
        </w:rPr>
        <w:t xml:space="preserve">và </w:t>
      </w:r>
      <w:r w:rsidR="00F47FA4" w:rsidRPr="001275C2">
        <w:rPr>
          <w:lang w:val="vi-VN"/>
        </w:rPr>
        <w:t>có ghi rõ trong phần tài liệu tham khảo.</w:t>
      </w:r>
    </w:p>
    <w:p w14:paraId="28F14BD4" w14:textId="458642CF" w:rsidR="003218FF" w:rsidRPr="001275C2" w:rsidRDefault="00F47FA4" w:rsidP="001275C2">
      <w:pPr>
        <w:autoSpaceDE w:val="0"/>
        <w:autoSpaceDN w:val="0"/>
        <w:adjustRightInd w:val="0"/>
        <w:spacing w:line="360" w:lineRule="auto"/>
        <w:ind w:firstLine="720"/>
        <w:jc w:val="both"/>
        <w:rPr>
          <w:b/>
          <w:sz w:val="26"/>
          <w:szCs w:val="26"/>
          <w:lang w:val="vi-VN"/>
        </w:rPr>
      </w:pPr>
      <w:r w:rsidRPr="000536E1">
        <w:rPr>
          <w:b/>
          <w:sz w:val="26"/>
          <w:szCs w:val="26"/>
          <w:lang w:val="vi-VN"/>
        </w:rPr>
        <w:t>Nếu phát hiện có bất kỳ sự gian lận nào chúng tôi xin hoàn toàn chịu trách nhiệm về n</w:t>
      </w:r>
      <w:r w:rsidR="00FA3932" w:rsidRPr="000536E1">
        <w:rPr>
          <w:b/>
          <w:sz w:val="26"/>
          <w:szCs w:val="26"/>
          <w:lang w:val="vi-VN"/>
        </w:rPr>
        <w:t>ội dung</w:t>
      </w:r>
      <w:r w:rsidR="00CE344F">
        <w:rPr>
          <w:b/>
          <w:sz w:val="26"/>
          <w:szCs w:val="26"/>
        </w:rPr>
        <w:t xml:space="preserve"> báo cáo cuối kỳ</w:t>
      </w:r>
      <w:r w:rsidR="006C4C75" w:rsidRPr="000536E1">
        <w:rPr>
          <w:b/>
          <w:sz w:val="26"/>
          <w:szCs w:val="26"/>
          <w:lang w:val="vi-VN"/>
        </w:rPr>
        <w:t xml:space="preserve"> của mình.</w:t>
      </w:r>
      <w:r w:rsidR="006C4C75">
        <w:rPr>
          <w:sz w:val="26"/>
          <w:szCs w:val="26"/>
          <w:lang w:val="vi-VN"/>
        </w:rPr>
        <w:t xml:space="preserve"> Trường Đ</w:t>
      </w:r>
      <w:r w:rsidRPr="001275C2">
        <w:rPr>
          <w:sz w:val="26"/>
          <w:szCs w:val="26"/>
          <w:lang w:val="vi-VN"/>
        </w:rPr>
        <w:t>ại học Tôn Đức Thắng không liên quan đến những vi phạm tác quyền, bản quyền do chúng tôi gây ra trong quá trình thực hiện (nếu có).</w:t>
      </w:r>
    </w:p>
    <w:p w14:paraId="4BF6DE3B" w14:textId="7043BBCE" w:rsidR="003218FF" w:rsidRPr="00667589" w:rsidRDefault="00CD678E" w:rsidP="003218FF">
      <w:pPr>
        <w:autoSpaceDE w:val="0"/>
        <w:autoSpaceDN w:val="0"/>
        <w:adjustRightInd w:val="0"/>
        <w:spacing w:line="360" w:lineRule="auto"/>
        <w:ind w:left="3600"/>
        <w:jc w:val="center"/>
        <w:rPr>
          <w:i/>
          <w:sz w:val="26"/>
          <w:szCs w:val="26"/>
          <w:lang w:val="vi-VN"/>
        </w:rPr>
      </w:pPr>
      <w:r>
        <w:rPr>
          <w:i/>
          <w:sz w:val="26"/>
          <w:szCs w:val="26"/>
          <w:lang w:val="vi-VN"/>
        </w:rPr>
        <w:t>TP. Hồ Chí Minh, ngày</w:t>
      </w:r>
      <w:r w:rsidR="008C2D27">
        <w:rPr>
          <w:i/>
          <w:sz w:val="26"/>
          <w:szCs w:val="26"/>
        </w:rPr>
        <w:t xml:space="preserve"> 20</w:t>
      </w:r>
      <w:r>
        <w:rPr>
          <w:i/>
          <w:sz w:val="26"/>
          <w:szCs w:val="26"/>
        </w:rPr>
        <w:t xml:space="preserve"> </w:t>
      </w:r>
      <w:r w:rsidR="008C2D27">
        <w:rPr>
          <w:i/>
          <w:sz w:val="26"/>
          <w:szCs w:val="26"/>
          <w:lang w:val="vi-VN"/>
        </w:rPr>
        <w:t>tháng 12</w:t>
      </w:r>
      <w:r>
        <w:rPr>
          <w:i/>
          <w:sz w:val="26"/>
          <w:szCs w:val="26"/>
          <w:lang w:val="vi-VN"/>
        </w:rPr>
        <w:t xml:space="preserve"> </w:t>
      </w:r>
      <w:r w:rsidR="00D21A5B">
        <w:rPr>
          <w:i/>
          <w:sz w:val="26"/>
          <w:szCs w:val="26"/>
          <w:lang w:val="vi-VN"/>
        </w:rPr>
        <w:t xml:space="preserve">năm </w:t>
      </w:r>
      <w:r>
        <w:rPr>
          <w:i/>
          <w:sz w:val="26"/>
          <w:szCs w:val="26"/>
        </w:rPr>
        <w:t>2021</w:t>
      </w:r>
      <w:r w:rsidR="00D21A5B">
        <w:rPr>
          <w:i/>
          <w:sz w:val="26"/>
          <w:szCs w:val="26"/>
          <w:lang w:val="vi-VN"/>
        </w:rPr>
        <w:t xml:space="preserve">     </w:t>
      </w:r>
    </w:p>
    <w:p w14:paraId="58B84B95" w14:textId="77777777" w:rsidR="003218FF" w:rsidRPr="00667589" w:rsidRDefault="003218FF" w:rsidP="00BB2B2A">
      <w:pPr>
        <w:tabs>
          <w:tab w:val="center" w:pos="6521"/>
        </w:tabs>
        <w:autoSpaceDE w:val="0"/>
        <w:autoSpaceDN w:val="0"/>
        <w:adjustRightInd w:val="0"/>
        <w:spacing w:line="360" w:lineRule="auto"/>
        <w:ind w:left="3600"/>
        <w:jc w:val="center"/>
        <w:rPr>
          <w:i/>
          <w:sz w:val="26"/>
          <w:szCs w:val="26"/>
          <w:lang w:val="vi-VN"/>
        </w:rPr>
      </w:pPr>
      <w:r w:rsidRPr="00667589">
        <w:rPr>
          <w:i/>
          <w:sz w:val="26"/>
          <w:szCs w:val="26"/>
          <w:lang w:val="vi-VN"/>
        </w:rPr>
        <w:t>Tác giả</w:t>
      </w:r>
    </w:p>
    <w:p w14:paraId="31387E47" w14:textId="6EA4A854" w:rsidR="00DE2DF8" w:rsidRPr="00667589" w:rsidRDefault="00BB2B2A" w:rsidP="00BB2B2A">
      <w:pPr>
        <w:tabs>
          <w:tab w:val="center" w:pos="6379"/>
        </w:tabs>
        <w:spacing w:after="200" w:line="276" w:lineRule="auto"/>
        <w:rPr>
          <w:i/>
          <w:sz w:val="26"/>
          <w:szCs w:val="26"/>
          <w:lang w:val="vi-VN"/>
        </w:rPr>
      </w:pPr>
      <w:r w:rsidRPr="00667589">
        <w:rPr>
          <w:i/>
          <w:sz w:val="26"/>
          <w:szCs w:val="26"/>
          <w:lang w:val="vi-VN"/>
        </w:rPr>
        <w:tab/>
      </w:r>
      <w:r w:rsidR="00C67BFD">
        <w:rPr>
          <w:i/>
          <w:sz w:val="26"/>
          <w:szCs w:val="26"/>
          <w:lang w:val="vi-VN"/>
        </w:rPr>
        <w:t>(ký</w:t>
      </w:r>
      <w:r w:rsidR="003218FF" w:rsidRPr="00667589">
        <w:rPr>
          <w:i/>
          <w:sz w:val="26"/>
          <w:szCs w:val="26"/>
          <w:lang w:val="vi-VN"/>
        </w:rPr>
        <w:t xml:space="preserve"> và ghi rõ họ tên)</w:t>
      </w:r>
    </w:p>
    <w:p w14:paraId="5F5139E4" w14:textId="77777777" w:rsidR="00BB2B2A" w:rsidRPr="00667589" w:rsidRDefault="00BB2B2A" w:rsidP="00BB2B2A">
      <w:pPr>
        <w:tabs>
          <w:tab w:val="center" w:pos="6379"/>
        </w:tabs>
        <w:spacing w:after="200" w:line="276" w:lineRule="auto"/>
        <w:rPr>
          <w:i/>
          <w:sz w:val="26"/>
          <w:szCs w:val="26"/>
          <w:lang w:val="vi-VN"/>
        </w:rPr>
      </w:pPr>
    </w:p>
    <w:p w14:paraId="2C889D67" w14:textId="6F76BD9E" w:rsidR="00F24973" w:rsidRPr="008F7766" w:rsidRDefault="00F47FA4" w:rsidP="00F24973">
      <w:pPr>
        <w:tabs>
          <w:tab w:val="center" w:pos="6379"/>
        </w:tabs>
        <w:spacing w:after="200" w:line="276" w:lineRule="auto"/>
        <w:rPr>
          <w:i/>
          <w:sz w:val="26"/>
          <w:szCs w:val="26"/>
        </w:rPr>
      </w:pPr>
      <w:r w:rsidRPr="00667589">
        <w:rPr>
          <w:i/>
          <w:sz w:val="26"/>
          <w:szCs w:val="26"/>
          <w:lang w:val="vi-VN"/>
        </w:rPr>
        <w:tab/>
      </w:r>
      <w:r w:rsidR="00B5765D">
        <w:rPr>
          <w:i/>
          <w:sz w:val="26"/>
          <w:szCs w:val="26"/>
        </w:rPr>
        <w:t>Huỳnh Minh Hải</w:t>
      </w:r>
    </w:p>
    <w:p w14:paraId="65E42BD1" w14:textId="77777777" w:rsidR="00F24973" w:rsidRDefault="00F24973" w:rsidP="00F24973">
      <w:pPr>
        <w:tabs>
          <w:tab w:val="center" w:pos="6379"/>
        </w:tabs>
        <w:spacing w:after="200" w:line="276" w:lineRule="auto"/>
        <w:rPr>
          <w:i/>
          <w:sz w:val="26"/>
          <w:szCs w:val="26"/>
          <w:lang w:val="vi-VN"/>
        </w:rPr>
      </w:pPr>
    </w:p>
    <w:p w14:paraId="7D71E882" w14:textId="77777777" w:rsidR="00F24973" w:rsidRDefault="00F24973" w:rsidP="00F24973">
      <w:pPr>
        <w:tabs>
          <w:tab w:val="center" w:pos="6379"/>
        </w:tabs>
        <w:spacing w:after="200" w:line="276" w:lineRule="auto"/>
        <w:rPr>
          <w:i/>
          <w:sz w:val="26"/>
          <w:szCs w:val="26"/>
          <w:lang w:val="vi-VN"/>
        </w:rPr>
      </w:pPr>
    </w:p>
    <w:p w14:paraId="47ABC802" w14:textId="7BE17067" w:rsidR="00DF19A7" w:rsidRDefault="00F24973" w:rsidP="00DF19A7">
      <w:pPr>
        <w:tabs>
          <w:tab w:val="center" w:pos="6379"/>
        </w:tabs>
        <w:spacing w:after="200" w:line="276" w:lineRule="auto"/>
        <w:rPr>
          <w:i/>
          <w:sz w:val="26"/>
          <w:szCs w:val="26"/>
          <w:lang w:val="vi-VN"/>
        </w:rPr>
      </w:pPr>
      <w:r>
        <w:rPr>
          <w:i/>
          <w:sz w:val="26"/>
          <w:szCs w:val="26"/>
          <w:lang w:val="vi-VN"/>
        </w:rPr>
        <w:tab/>
      </w:r>
      <w:r w:rsidR="00B5765D">
        <w:rPr>
          <w:i/>
          <w:sz w:val="26"/>
          <w:szCs w:val="26"/>
          <w:lang w:val="vi-VN"/>
        </w:rPr>
        <w:t>Nguyễn Tấn Tài</w:t>
      </w:r>
    </w:p>
    <w:p w14:paraId="2424C20E" w14:textId="77777777" w:rsidR="00DF19A7" w:rsidRDefault="00DF19A7" w:rsidP="00DF19A7">
      <w:pPr>
        <w:tabs>
          <w:tab w:val="center" w:pos="6379"/>
        </w:tabs>
        <w:spacing w:after="200" w:line="276" w:lineRule="auto"/>
        <w:rPr>
          <w:i/>
          <w:sz w:val="26"/>
          <w:szCs w:val="26"/>
          <w:lang w:val="vi-VN"/>
        </w:rPr>
      </w:pPr>
    </w:p>
    <w:p w14:paraId="313557F2" w14:textId="77777777" w:rsidR="00DF19A7" w:rsidRDefault="00DF19A7" w:rsidP="00DF19A7">
      <w:pPr>
        <w:tabs>
          <w:tab w:val="center" w:pos="6379"/>
        </w:tabs>
        <w:spacing w:after="200" w:line="276" w:lineRule="auto"/>
        <w:rPr>
          <w:i/>
          <w:sz w:val="26"/>
          <w:szCs w:val="26"/>
          <w:lang w:val="vi-VN"/>
        </w:rPr>
      </w:pPr>
    </w:p>
    <w:p w14:paraId="0F3EC709" w14:textId="220B16F5" w:rsidR="00F24973" w:rsidRPr="00064865" w:rsidRDefault="00064865" w:rsidP="00F24973">
      <w:pPr>
        <w:tabs>
          <w:tab w:val="center" w:pos="6379"/>
        </w:tabs>
        <w:spacing w:after="200" w:line="276" w:lineRule="auto"/>
        <w:rPr>
          <w:i/>
          <w:sz w:val="26"/>
          <w:szCs w:val="26"/>
        </w:rPr>
      </w:pPr>
      <w:r>
        <w:rPr>
          <w:i/>
          <w:sz w:val="26"/>
          <w:szCs w:val="26"/>
          <w:lang w:val="vi-VN"/>
        </w:rPr>
        <w:tab/>
      </w:r>
      <w:r w:rsidR="00B5765D">
        <w:rPr>
          <w:i/>
          <w:sz w:val="26"/>
          <w:szCs w:val="26"/>
        </w:rPr>
        <w:t>Nguyễn Quốc Bảo</w:t>
      </w:r>
    </w:p>
    <w:p w14:paraId="3C56AEFD" w14:textId="77777777" w:rsidR="00BB2B2A" w:rsidRPr="00667589" w:rsidRDefault="00BB2B2A">
      <w:pPr>
        <w:spacing w:after="200" w:line="276" w:lineRule="auto"/>
        <w:rPr>
          <w:i/>
          <w:sz w:val="26"/>
          <w:szCs w:val="26"/>
          <w:lang w:val="vi-VN"/>
        </w:rPr>
      </w:pPr>
      <w:r w:rsidRPr="00667589">
        <w:rPr>
          <w:i/>
          <w:sz w:val="26"/>
          <w:szCs w:val="26"/>
          <w:lang w:val="vi-VN"/>
        </w:rPr>
        <w:br w:type="page"/>
      </w:r>
    </w:p>
    <w:p w14:paraId="6483E7B1" w14:textId="09E8121D" w:rsidR="00B118C8" w:rsidRPr="00F04593" w:rsidRDefault="00B118C8" w:rsidP="009A6F40">
      <w:pPr>
        <w:pStyle w:val="Tiucctrangmu"/>
        <w:outlineLvl w:val="0"/>
      </w:pPr>
      <w:bookmarkStart w:id="4" w:name="_Toc32767316"/>
      <w:bookmarkStart w:id="5" w:name="_Toc55428437"/>
      <w:bookmarkStart w:id="6" w:name="_Toc91271688"/>
      <w:r w:rsidRPr="00F04593">
        <w:lastRenderedPageBreak/>
        <w:t>PHẦN XÁC NHẬN VÀ ĐÁNH GIÁ CỦA GIẢNG VIÊN</w:t>
      </w:r>
      <w:bookmarkEnd w:id="4"/>
      <w:bookmarkEnd w:id="5"/>
      <w:bookmarkEnd w:id="6"/>
    </w:p>
    <w:p w14:paraId="335C4B97" w14:textId="77777777" w:rsidR="00B118C8" w:rsidRPr="00667589" w:rsidRDefault="00B118C8" w:rsidP="00B91F37">
      <w:pPr>
        <w:pStyle w:val="Nidungvnbn"/>
        <w:rPr>
          <w:b/>
          <w:lang w:val="vi-VN"/>
        </w:rPr>
      </w:pPr>
      <w:r w:rsidRPr="00667589">
        <w:rPr>
          <w:b/>
          <w:lang w:val="vi-VN"/>
        </w:rPr>
        <w:t>Phần xác nhận của GV hướng dẫn</w:t>
      </w:r>
    </w:p>
    <w:p w14:paraId="76CCB4F9" w14:textId="77777777" w:rsidR="00B118C8" w:rsidRPr="00667589" w:rsidRDefault="00B118C8" w:rsidP="00B118C8">
      <w:pPr>
        <w:spacing w:after="200" w:line="276" w:lineRule="auto"/>
        <w:rPr>
          <w:sz w:val="32"/>
          <w:szCs w:val="32"/>
          <w:lang w:val="vi-VN"/>
        </w:rPr>
      </w:pPr>
      <w:r w:rsidRPr="00667589">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6479B7C" w14:textId="343000F8" w:rsidR="00B118C8" w:rsidRPr="00667589" w:rsidRDefault="00B118C8" w:rsidP="00B118C8">
      <w:pPr>
        <w:tabs>
          <w:tab w:val="center" w:pos="6237"/>
        </w:tabs>
        <w:spacing w:line="276" w:lineRule="auto"/>
        <w:rPr>
          <w:lang w:val="vi-VN"/>
        </w:rPr>
      </w:pPr>
      <w:r w:rsidRPr="00667589">
        <w:rPr>
          <w:lang w:val="vi-VN"/>
        </w:rPr>
        <w:tab/>
        <w:t xml:space="preserve">Tp. Hồ Chí Minh, ngày     tháng   </w:t>
      </w:r>
      <w:r w:rsidR="00286C31">
        <w:rPr>
          <w:lang w:val="vi-VN"/>
        </w:rPr>
        <w:t xml:space="preserve">  </w:t>
      </w:r>
      <w:r w:rsidRPr="00667589">
        <w:rPr>
          <w:lang w:val="vi-VN"/>
        </w:rPr>
        <w:t xml:space="preserve">năm   </w:t>
      </w:r>
    </w:p>
    <w:p w14:paraId="2424B499" w14:textId="0BE8C2AA" w:rsidR="00B118C8" w:rsidRPr="00667589" w:rsidRDefault="006B7CDA" w:rsidP="00B118C8">
      <w:pPr>
        <w:tabs>
          <w:tab w:val="center" w:pos="6237"/>
        </w:tabs>
        <w:spacing w:line="276" w:lineRule="auto"/>
        <w:rPr>
          <w:lang w:val="vi-VN"/>
        </w:rPr>
      </w:pPr>
      <w:r>
        <w:rPr>
          <w:lang w:val="vi-VN"/>
        </w:rPr>
        <w:tab/>
        <w:t>(ký</w:t>
      </w:r>
      <w:r w:rsidR="00B118C8" w:rsidRPr="00667589">
        <w:rPr>
          <w:lang w:val="vi-VN"/>
        </w:rPr>
        <w:t xml:space="preserve"> và ghi</w:t>
      </w:r>
      <w:r w:rsidR="00BD59B2">
        <w:rPr>
          <w:lang w:val="vi-VN"/>
        </w:rPr>
        <w:t xml:space="preserve"> rõ</w:t>
      </w:r>
      <w:r w:rsidR="00B118C8" w:rsidRPr="00667589">
        <w:rPr>
          <w:lang w:val="vi-VN"/>
        </w:rPr>
        <w:t xml:space="preserve"> họ tên)</w:t>
      </w:r>
    </w:p>
    <w:p w14:paraId="2F310F2D" w14:textId="77777777" w:rsidR="00B118C8" w:rsidRPr="00667589" w:rsidRDefault="00B118C8">
      <w:pPr>
        <w:spacing w:after="200" w:line="276" w:lineRule="auto"/>
        <w:rPr>
          <w:lang w:val="vi-VN"/>
        </w:rPr>
      </w:pPr>
    </w:p>
    <w:p w14:paraId="081FF0AA" w14:textId="05CB0715" w:rsidR="00B118C8" w:rsidRPr="00667589" w:rsidRDefault="00B118C8">
      <w:pPr>
        <w:spacing w:after="200" w:line="276" w:lineRule="auto"/>
        <w:rPr>
          <w:lang w:val="vi-VN"/>
        </w:rPr>
      </w:pPr>
    </w:p>
    <w:p w14:paraId="58DB5950" w14:textId="77777777" w:rsidR="00E94CC2" w:rsidRPr="00667589" w:rsidRDefault="00E94CC2">
      <w:pPr>
        <w:spacing w:after="200" w:line="276" w:lineRule="auto"/>
        <w:rPr>
          <w:lang w:val="vi-VN"/>
        </w:rPr>
      </w:pPr>
    </w:p>
    <w:p w14:paraId="4C606FE4" w14:textId="77777777" w:rsidR="00B118C8" w:rsidRPr="00667589" w:rsidRDefault="00B118C8">
      <w:pPr>
        <w:spacing w:after="200" w:line="276" w:lineRule="auto"/>
        <w:rPr>
          <w:lang w:val="vi-VN"/>
        </w:rPr>
      </w:pPr>
    </w:p>
    <w:p w14:paraId="2AB15845" w14:textId="77777777" w:rsidR="00B118C8" w:rsidRPr="00667589" w:rsidRDefault="00B118C8" w:rsidP="00B91F37">
      <w:pPr>
        <w:pStyle w:val="Nidungvnbn"/>
        <w:rPr>
          <w:b/>
          <w:lang w:val="vi-VN"/>
        </w:rPr>
      </w:pPr>
      <w:r w:rsidRPr="00667589">
        <w:rPr>
          <w:b/>
          <w:lang w:val="vi-VN"/>
        </w:rPr>
        <w:t>Phần đánh giá của GV chấm bài</w:t>
      </w:r>
    </w:p>
    <w:p w14:paraId="70940BC1" w14:textId="77777777" w:rsidR="00B118C8" w:rsidRPr="00667589" w:rsidRDefault="00B118C8" w:rsidP="00B118C8">
      <w:pPr>
        <w:spacing w:after="200" w:line="276" w:lineRule="auto"/>
        <w:rPr>
          <w:sz w:val="32"/>
          <w:szCs w:val="32"/>
          <w:lang w:val="vi-VN"/>
        </w:rPr>
      </w:pPr>
      <w:r w:rsidRPr="00667589">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93F042" w14:textId="717DF334" w:rsidR="00B118C8" w:rsidRPr="00667589" w:rsidRDefault="00B118C8" w:rsidP="00B118C8">
      <w:pPr>
        <w:tabs>
          <w:tab w:val="center" w:pos="6237"/>
        </w:tabs>
        <w:spacing w:line="276" w:lineRule="auto"/>
        <w:rPr>
          <w:lang w:val="vi-VN"/>
        </w:rPr>
      </w:pPr>
      <w:r w:rsidRPr="00667589">
        <w:rPr>
          <w:lang w:val="vi-VN"/>
        </w:rPr>
        <w:tab/>
        <w:t>Tp. Hồ Chí Minh, ngày     tháng</w:t>
      </w:r>
      <w:r w:rsidR="001C0E95">
        <w:rPr>
          <w:lang w:val="vi-VN"/>
        </w:rPr>
        <w:t xml:space="preserve">  </w:t>
      </w:r>
      <w:r w:rsidRPr="00667589">
        <w:rPr>
          <w:lang w:val="vi-VN"/>
        </w:rPr>
        <w:t xml:space="preserve">   năm   </w:t>
      </w:r>
    </w:p>
    <w:p w14:paraId="2F431382" w14:textId="00E95DD7" w:rsidR="00D56106" w:rsidRDefault="00525B73" w:rsidP="00D12F1B">
      <w:pPr>
        <w:tabs>
          <w:tab w:val="center" w:pos="6237"/>
        </w:tabs>
        <w:spacing w:line="276" w:lineRule="auto"/>
        <w:rPr>
          <w:lang w:val="vi-VN"/>
        </w:rPr>
      </w:pPr>
      <w:r>
        <w:rPr>
          <w:lang w:val="vi-VN"/>
        </w:rPr>
        <w:tab/>
        <w:t>(ký</w:t>
      </w:r>
      <w:r w:rsidR="00B118C8" w:rsidRPr="00667589">
        <w:rPr>
          <w:lang w:val="vi-VN"/>
        </w:rPr>
        <w:t xml:space="preserve"> và ghi</w:t>
      </w:r>
      <w:r w:rsidR="00F142AB">
        <w:rPr>
          <w:lang w:val="vi-VN"/>
        </w:rPr>
        <w:t xml:space="preserve"> rõ</w:t>
      </w:r>
      <w:r w:rsidR="00B118C8" w:rsidRPr="00667589">
        <w:rPr>
          <w:lang w:val="vi-VN"/>
        </w:rPr>
        <w:t xml:space="preserve"> họ tên)</w:t>
      </w:r>
    </w:p>
    <w:p w14:paraId="13C1BD93" w14:textId="77777777" w:rsidR="00D56106" w:rsidRDefault="00D56106">
      <w:pPr>
        <w:spacing w:after="200" w:line="276" w:lineRule="auto"/>
        <w:rPr>
          <w:lang w:val="vi-VN"/>
        </w:rPr>
      </w:pPr>
      <w:r>
        <w:rPr>
          <w:lang w:val="vi-VN"/>
        </w:rPr>
        <w:br w:type="page"/>
      </w:r>
    </w:p>
    <w:p w14:paraId="608C4E61" w14:textId="7CDF8AAE" w:rsidR="00D12F1B" w:rsidRPr="00491AC7" w:rsidRDefault="00D56106" w:rsidP="005920FC">
      <w:pPr>
        <w:pStyle w:val="Tiucctrangmu"/>
        <w:spacing w:line="360" w:lineRule="auto"/>
        <w:outlineLvl w:val="0"/>
        <w:rPr>
          <w:lang w:val="vi-VN"/>
        </w:rPr>
      </w:pPr>
      <w:bookmarkStart w:id="7" w:name="_Toc91271689"/>
      <w:r w:rsidRPr="00491AC7">
        <w:rPr>
          <w:lang w:val="vi-VN"/>
        </w:rPr>
        <w:lastRenderedPageBreak/>
        <w:t>TÓM TẮT</w:t>
      </w:r>
      <w:bookmarkEnd w:id="7"/>
    </w:p>
    <w:p w14:paraId="48772E3C" w14:textId="1F438DC7" w:rsidR="00660551" w:rsidRDefault="000C159F" w:rsidP="00607CDF">
      <w:pPr>
        <w:pStyle w:val="Nidungvnbn"/>
        <w:rPr>
          <w:lang w:val="vi-VN"/>
        </w:rPr>
      </w:pPr>
      <w:r>
        <w:rPr>
          <w:lang w:val="vi-VN"/>
        </w:rPr>
        <w:t xml:space="preserve">Từ những năm 60 của thế kỷ trước, người ta đã bắt đầu sử dụng các công cụ máy tính để tổ chức </w:t>
      </w:r>
      <w:r w:rsidR="00E5451D">
        <w:rPr>
          <w:lang w:val="vi-VN"/>
        </w:rPr>
        <w:t>và khai phá các</w:t>
      </w:r>
      <w:r w:rsidR="00803DBC">
        <w:rPr>
          <w:lang w:val="vi-VN"/>
        </w:rPr>
        <w:t xml:space="preserve"> cơ sở dữ liệu. Cùng với sự phát triển vượt bậc của công nghệ thông tin và truyền thông, khả năng thu thập, lưu trữ và xử lý dữ liệu cho các hệ thống thông tin không ngừng được tăng cao. Ở thời điểm này, người ta đã bắt đầu đề cập đến khái niệm khủng hoảng phân tích dữ liệu để cung cấp thông tin với yêu cầu chất lượng </w:t>
      </w:r>
      <w:r w:rsidR="00273D50">
        <w:rPr>
          <w:lang w:val="vi-VN"/>
        </w:rPr>
        <w:t xml:space="preserve">phải </w:t>
      </w:r>
      <w:r w:rsidR="00803DBC">
        <w:rPr>
          <w:lang w:val="vi-VN"/>
        </w:rPr>
        <w:t>ngày càng cao cho người ra quyết định trong các tổ chức tài chính, kinh tế, khoa</w:t>
      </w:r>
      <w:r w:rsidR="00841A8E">
        <w:rPr>
          <w:lang w:val="vi-VN"/>
        </w:rPr>
        <w:t xml:space="preserve"> học,... </w:t>
      </w:r>
      <w:r w:rsidR="00023716">
        <w:rPr>
          <w:lang w:val="vi-VN"/>
        </w:rPr>
        <w:t>Lượng dữ liệu khổng lồ này thực sự là một nguồn tài nguyên có nhiều giá trị bởi lẽ thông tin là yếu tố then chốt trong mọi hoạt động quản lý, kinh doanh, phát triển sản xuất và dịch vụ của mọi tổ chức, doanh nghiệp.</w:t>
      </w:r>
      <w:r w:rsidR="009E3D1F">
        <w:rPr>
          <w:lang w:val="vi-VN"/>
        </w:rPr>
        <w:t xml:space="preserve"> Nó giúp người điều hành hiểu biết về môi trường và tiến trình hoạt động của tổ chức trước khi đưa ra quyết định để tác động đến </w:t>
      </w:r>
      <w:r w:rsidR="00CE29DC">
        <w:rPr>
          <w:lang w:val="vi-VN"/>
        </w:rPr>
        <w:t>quá trình hoạt động nhằm đạt được mục tiêu một cách hiệu quả và bền vững.</w:t>
      </w:r>
    </w:p>
    <w:p w14:paraId="7DA2E042" w14:textId="477C62B4" w:rsidR="00C142D5" w:rsidRPr="000C159F" w:rsidRDefault="00C142D5" w:rsidP="00607CDF">
      <w:pPr>
        <w:pStyle w:val="Nidungvnbn"/>
        <w:rPr>
          <w:lang w:val="vi-VN"/>
        </w:rPr>
      </w:pPr>
      <w:r>
        <w:rPr>
          <w:lang w:val="vi-VN"/>
        </w:rPr>
        <w:t>Khai phá dữ liệu</w:t>
      </w:r>
      <w:r w:rsidR="00356BED">
        <w:rPr>
          <w:lang w:val="vi-VN"/>
        </w:rPr>
        <w:t xml:space="preserve"> (Data Mining)</w:t>
      </w:r>
      <w:r>
        <w:rPr>
          <w:lang w:val="vi-VN"/>
        </w:rPr>
        <w:t xml:space="preserve"> là một lĩnh vực mới nổi nhằm tự động khai thác những thông tin, những tri thức tiềm ẩn, hữu ích từ những cơ sở dữ liệu lớn cho các đơn vị, tổ chức, doanh nghiệp,... </w:t>
      </w:r>
      <w:r w:rsidR="00BE1543">
        <w:rPr>
          <w:lang w:val="vi-VN"/>
        </w:rPr>
        <w:t xml:space="preserve">từ đó thúc đẩy khả năng sản xuất và cạnh tranh của các đơn vị, tổ chức này. </w:t>
      </w:r>
      <w:r w:rsidR="00D4596A">
        <w:rPr>
          <w:lang w:val="vi-VN"/>
        </w:rPr>
        <w:t>Để hiểu rõ hơn, chúng ta đi vào đề tài “</w:t>
      </w:r>
      <w:r w:rsidR="00D4596A" w:rsidRPr="00D80503">
        <w:rPr>
          <w:i/>
          <w:lang w:val="vi-VN"/>
        </w:rPr>
        <w:t>Thu thập và phân cụm giá cổ phiếu từ Sở Giao dịch Chứng khoán Thành phố Hồ Chí Minh (HOSE) trong năm 2021</w:t>
      </w:r>
      <w:r w:rsidR="00D4596A">
        <w:rPr>
          <w:lang w:val="vi-VN"/>
        </w:rPr>
        <w:t xml:space="preserve">” </w:t>
      </w:r>
      <w:r w:rsidR="00001768">
        <w:rPr>
          <w:lang w:val="vi-VN"/>
        </w:rPr>
        <w:t>nhằm có cái nhìn tổng quan về lĩnh vực này.</w:t>
      </w:r>
    </w:p>
    <w:p w14:paraId="4893C548" w14:textId="0B4AF99C" w:rsidR="00B6770F" w:rsidRPr="001A5F76" w:rsidRDefault="002D4C99" w:rsidP="002A65DE">
      <w:pPr>
        <w:pStyle w:val="Nidungvnbn"/>
        <w:rPr>
          <w:color w:val="FF0000"/>
          <w:lang w:val="vi-VN"/>
        </w:rPr>
        <w:sectPr w:rsidR="00B6770F" w:rsidRPr="001A5F76" w:rsidSect="00B118C8">
          <w:headerReference w:type="default" r:id="rId10"/>
          <w:pgSz w:w="12240" w:h="15840"/>
          <w:pgMar w:top="1985" w:right="1134" w:bottom="1701" w:left="1985" w:header="720" w:footer="720" w:gutter="0"/>
          <w:pgNumType w:fmt="lowerRoman" w:start="1"/>
          <w:cols w:space="720"/>
          <w:docGrid w:linePitch="360"/>
        </w:sectPr>
      </w:pPr>
      <w:r w:rsidRPr="005B0DEB">
        <w:rPr>
          <w:lang w:val="vi-VN"/>
        </w:rPr>
        <w:t>Tr</w:t>
      </w:r>
      <w:r w:rsidR="0092356F" w:rsidRPr="005B0DEB">
        <w:rPr>
          <w:lang w:val="vi-VN"/>
        </w:rPr>
        <w:t>ong CHƯƠNG 1 – MÔ TẢ ĐỀ TÀI</w:t>
      </w:r>
      <w:r w:rsidRPr="005B0DEB">
        <w:rPr>
          <w:lang w:val="vi-VN"/>
        </w:rPr>
        <w:t xml:space="preserve"> sẽ trình bày </w:t>
      </w:r>
      <w:r w:rsidR="005B0DEB">
        <w:rPr>
          <w:lang w:val="vi-VN"/>
        </w:rPr>
        <w:t>cụ thể các yêu cầu của đề tài</w:t>
      </w:r>
      <w:r w:rsidRPr="005B0DEB">
        <w:rPr>
          <w:lang w:val="vi-VN"/>
        </w:rPr>
        <w:t>.</w:t>
      </w:r>
      <w:r w:rsidR="00964135">
        <w:rPr>
          <w:lang w:val="vi-VN"/>
        </w:rPr>
        <w:t xml:space="preserve"> Các </w:t>
      </w:r>
      <w:r w:rsidR="00E050E4">
        <w:t>thư viện</w:t>
      </w:r>
      <w:r w:rsidR="00BD431E">
        <w:t>, module</w:t>
      </w:r>
      <w:r w:rsidR="009507F0">
        <w:t xml:space="preserve"> được</w:t>
      </w:r>
      <w:r w:rsidR="00964135">
        <w:rPr>
          <w:lang w:val="vi-VN"/>
        </w:rPr>
        <w:t xml:space="preserve"> sử dụng</w:t>
      </w:r>
      <w:r w:rsidR="007714BC" w:rsidRPr="005B0DEB">
        <w:rPr>
          <w:lang w:val="vi-VN"/>
        </w:rPr>
        <w:t>,... sẽ được trình bày trong CHƯƠNG 2 – CƠ SỞ LÝ THUYẾT</w:t>
      </w:r>
      <w:r w:rsidR="00DF677B" w:rsidRPr="005B0DEB">
        <w:rPr>
          <w:lang w:val="vi-VN"/>
        </w:rPr>
        <w:t>. CHƯƠNG 3 – THỰC HIỆN CHƯƠNG TRÌNH</w:t>
      </w:r>
      <w:r w:rsidR="00315BBF">
        <w:rPr>
          <w:lang w:val="vi-VN"/>
        </w:rPr>
        <w:t xml:space="preserve"> là phần mã nguồn nhóm đ</w:t>
      </w:r>
      <w:r w:rsidR="00B43DBB" w:rsidRPr="005B0DEB">
        <w:rPr>
          <w:lang w:val="vi-VN"/>
        </w:rPr>
        <w:t xml:space="preserve">ã thực hiện </w:t>
      </w:r>
      <w:r w:rsidR="00A43175">
        <w:rPr>
          <w:lang w:val="vi-VN"/>
        </w:rPr>
        <w:t xml:space="preserve">theo các yêu cầu của </w:t>
      </w:r>
      <w:r w:rsidR="00480BF8" w:rsidRPr="005B0DEB">
        <w:rPr>
          <w:lang w:val="vi-VN"/>
        </w:rPr>
        <w:t>đề tài</w:t>
      </w:r>
      <w:r w:rsidR="00B43DBB" w:rsidRPr="005B0DEB">
        <w:rPr>
          <w:lang w:val="vi-VN"/>
        </w:rPr>
        <w:t>.</w:t>
      </w:r>
      <w:r w:rsidR="005A2A37" w:rsidRPr="005B0DEB">
        <w:rPr>
          <w:lang w:val="vi-VN"/>
        </w:rPr>
        <w:t xml:space="preserve"> Phầ</w:t>
      </w:r>
      <w:r w:rsidR="00922E6B" w:rsidRPr="005B0DEB">
        <w:rPr>
          <w:lang w:val="vi-VN"/>
        </w:rPr>
        <w:t>n cuối cùng, CHƯƠNG 4 – KẾT LUẬN</w:t>
      </w:r>
      <w:r w:rsidR="003D055E">
        <w:rPr>
          <w:lang w:val="vi-VN"/>
        </w:rPr>
        <w:t xml:space="preserve"> là những nhận xét, đánh giá của nhóm về đề tài này</w:t>
      </w:r>
      <w:r w:rsidR="008F6DBB" w:rsidRPr="005B0DEB">
        <w:rPr>
          <w:lang w:val="vi-VN"/>
        </w:rPr>
        <w:t>.</w:t>
      </w:r>
    </w:p>
    <w:p w14:paraId="18D99FC2" w14:textId="66FD8D6E" w:rsidR="007E6AB9" w:rsidRPr="00524024" w:rsidRDefault="005102FC" w:rsidP="003F0C24">
      <w:pPr>
        <w:pStyle w:val="Tiucctrangmu"/>
        <w:outlineLvl w:val="0"/>
        <w:rPr>
          <w:lang w:val="vi-VN"/>
        </w:rPr>
      </w:pPr>
      <w:bookmarkStart w:id="8" w:name="_Toc55428439"/>
      <w:bookmarkStart w:id="9" w:name="_Toc91271690"/>
      <w:r w:rsidRPr="00667589">
        <w:rPr>
          <w:lang w:val="vi-VN"/>
        </w:rPr>
        <w:lastRenderedPageBreak/>
        <w:t>MỤC LỤC</w:t>
      </w:r>
      <w:bookmarkEnd w:id="8"/>
      <w:bookmarkEnd w:id="9"/>
    </w:p>
    <w:bookmarkStart w:id="10" w:name="_Toc32767318" w:displacedByCustomXml="next"/>
    <w:bookmarkStart w:id="11" w:name="_Toc55428440" w:displacedByCustomXml="next"/>
    <w:sdt>
      <w:sdtPr>
        <w:rPr>
          <w:rFonts w:eastAsia="Times New Roman" w:cs="Times New Roman"/>
          <w:b w:val="0"/>
          <w:bCs w:val="0"/>
          <w:sz w:val="24"/>
          <w:szCs w:val="24"/>
          <w:lang w:eastAsia="en-US"/>
        </w:rPr>
        <w:id w:val="-50547645"/>
        <w:docPartObj>
          <w:docPartGallery w:val="Table of Contents"/>
          <w:docPartUnique/>
        </w:docPartObj>
      </w:sdtPr>
      <w:sdtEndPr>
        <w:rPr>
          <w:noProof/>
        </w:rPr>
      </w:sdtEndPr>
      <w:sdtContent>
        <w:p w14:paraId="6D70B923" w14:textId="4D85F276" w:rsidR="001D0E16" w:rsidRDefault="001D0E16" w:rsidP="001D0E16">
          <w:pPr>
            <w:pStyle w:val="TOCHeading"/>
            <w:numPr>
              <w:ilvl w:val="0"/>
              <w:numId w:val="0"/>
            </w:numPr>
          </w:pPr>
        </w:p>
        <w:p w14:paraId="25B56DF3" w14:textId="2983C659" w:rsidR="00895F54" w:rsidRDefault="0008589A">
          <w:pPr>
            <w:pStyle w:val="TOC1"/>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91271686" w:history="1">
            <w:r w:rsidR="00895F54" w:rsidRPr="00545CBD">
              <w:rPr>
                <w:rStyle w:val="Hyperlink"/>
                <w:noProof/>
                <w:lang w:val="vi-VN"/>
              </w:rPr>
              <w:t>LỜI CẢM ƠN</w:t>
            </w:r>
            <w:r w:rsidR="00895F54">
              <w:rPr>
                <w:noProof/>
                <w:webHidden/>
              </w:rPr>
              <w:tab/>
            </w:r>
            <w:r w:rsidR="00895F54">
              <w:rPr>
                <w:noProof/>
                <w:webHidden/>
              </w:rPr>
              <w:fldChar w:fldCharType="begin"/>
            </w:r>
            <w:r w:rsidR="00895F54">
              <w:rPr>
                <w:noProof/>
                <w:webHidden/>
              </w:rPr>
              <w:instrText xml:space="preserve"> PAGEREF _Toc91271686 \h </w:instrText>
            </w:r>
            <w:r w:rsidR="00895F54">
              <w:rPr>
                <w:noProof/>
                <w:webHidden/>
              </w:rPr>
            </w:r>
            <w:r w:rsidR="00895F54">
              <w:rPr>
                <w:noProof/>
                <w:webHidden/>
              </w:rPr>
              <w:fldChar w:fldCharType="separate"/>
            </w:r>
            <w:r w:rsidR="00895F54">
              <w:rPr>
                <w:noProof/>
                <w:webHidden/>
              </w:rPr>
              <w:t>i</w:t>
            </w:r>
            <w:r w:rsidR="00895F54">
              <w:rPr>
                <w:noProof/>
                <w:webHidden/>
              </w:rPr>
              <w:fldChar w:fldCharType="end"/>
            </w:r>
          </w:hyperlink>
        </w:p>
        <w:p w14:paraId="3C47D506" w14:textId="00627B09" w:rsidR="00895F54" w:rsidRDefault="00A90A1B">
          <w:pPr>
            <w:pStyle w:val="TOC1"/>
            <w:rPr>
              <w:rFonts w:asciiTheme="minorHAnsi" w:eastAsiaTheme="minorEastAsia" w:hAnsiTheme="minorHAnsi" w:cstheme="minorBidi"/>
              <w:noProof/>
              <w:sz w:val="22"/>
              <w:szCs w:val="22"/>
            </w:rPr>
          </w:pPr>
          <w:hyperlink w:anchor="_Toc91271687" w:history="1">
            <w:r w:rsidR="00895F54" w:rsidRPr="00545CBD">
              <w:rPr>
                <w:rStyle w:val="Hyperlink"/>
                <w:noProof/>
              </w:rPr>
              <w:t xml:space="preserve">BÁO CÁO </w:t>
            </w:r>
            <w:r w:rsidR="00895F54" w:rsidRPr="00545CBD">
              <w:rPr>
                <w:rStyle w:val="Hyperlink"/>
                <w:noProof/>
                <w:lang w:val="vi-VN"/>
              </w:rPr>
              <w:t xml:space="preserve">CUỐI KỲ </w:t>
            </w:r>
            <w:r w:rsidR="00895F54" w:rsidRPr="00545CBD">
              <w:rPr>
                <w:rStyle w:val="Hyperlink"/>
                <w:noProof/>
              </w:rPr>
              <w:t>ĐƯỢC HOÀN THÀNH</w:t>
            </w:r>
            <w:r w:rsidR="00895F54">
              <w:rPr>
                <w:noProof/>
                <w:webHidden/>
              </w:rPr>
              <w:tab/>
            </w:r>
            <w:r w:rsidR="00895F54">
              <w:rPr>
                <w:noProof/>
                <w:webHidden/>
              </w:rPr>
              <w:fldChar w:fldCharType="begin"/>
            </w:r>
            <w:r w:rsidR="00895F54">
              <w:rPr>
                <w:noProof/>
                <w:webHidden/>
              </w:rPr>
              <w:instrText xml:space="preserve"> PAGEREF _Toc91271687 \h </w:instrText>
            </w:r>
            <w:r w:rsidR="00895F54">
              <w:rPr>
                <w:noProof/>
                <w:webHidden/>
              </w:rPr>
            </w:r>
            <w:r w:rsidR="00895F54">
              <w:rPr>
                <w:noProof/>
                <w:webHidden/>
              </w:rPr>
              <w:fldChar w:fldCharType="separate"/>
            </w:r>
            <w:r w:rsidR="00895F54">
              <w:rPr>
                <w:noProof/>
                <w:webHidden/>
              </w:rPr>
              <w:t>ii</w:t>
            </w:r>
            <w:r w:rsidR="00895F54">
              <w:rPr>
                <w:noProof/>
                <w:webHidden/>
              </w:rPr>
              <w:fldChar w:fldCharType="end"/>
            </w:r>
          </w:hyperlink>
        </w:p>
        <w:p w14:paraId="2AC4278A" w14:textId="315CC9AF" w:rsidR="00895F54" w:rsidRDefault="00A90A1B">
          <w:pPr>
            <w:pStyle w:val="TOC1"/>
            <w:rPr>
              <w:rFonts w:asciiTheme="minorHAnsi" w:eastAsiaTheme="minorEastAsia" w:hAnsiTheme="minorHAnsi" w:cstheme="minorBidi"/>
              <w:noProof/>
              <w:sz w:val="22"/>
              <w:szCs w:val="22"/>
            </w:rPr>
          </w:pPr>
          <w:hyperlink w:anchor="_Toc91271688" w:history="1">
            <w:r w:rsidR="00895F54" w:rsidRPr="00545CBD">
              <w:rPr>
                <w:rStyle w:val="Hyperlink"/>
                <w:noProof/>
              </w:rPr>
              <w:t>PHẦN XÁC NHẬN VÀ ĐÁNH GIÁ CỦA GIẢNG VIÊN</w:t>
            </w:r>
            <w:r w:rsidR="00895F54">
              <w:rPr>
                <w:noProof/>
                <w:webHidden/>
              </w:rPr>
              <w:tab/>
            </w:r>
            <w:r w:rsidR="00895F54">
              <w:rPr>
                <w:noProof/>
                <w:webHidden/>
              </w:rPr>
              <w:fldChar w:fldCharType="begin"/>
            </w:r>
            <w:r w:rsidR="00895F54">
              <w:rPr>
                <w:noProof/>
                <w:webHidden/>
              </w:rPr>
              <w:instrText xml:space="preserve"> PAGEREF _Toc91271688 \h </w:instrText>
            </w:r>
            <w:r w:rsidR="00895F54">
              <w:rPr>
                <w:noProof/>
                <w:webHidden/>
              </w:rPr>
            </w:r>
            <w:r w:rsidR="00895F54">
              <w:rPr>
                <w:noProof/>
                <w:webHidden/>
              </w:rPr>
              <w:fldChar w:fldCharType="separate"/>
            </w:r>
            <w:r w:rsidR="00895F54">
              <w:rPr>
                <w:noProof/>
                <w:webHidden/>
              </w:rPr>
              <w:t>iii</w:t>
            </w:r>
            <w:r w:rsidR="00895F54">
              <w:rPr>
                <w:noProof/>
                <w:webHidden/>
              </w:rPr>
              <w:fldChar w:fldCharType="end"/>
            </w:r>
          </w:hyperlink>
        </w:p>
        <w:p w14:paraId="422DA33D" w14:textId="7A28CE4D" w:rsidR="00895F54" w:rsidRDefault="00A90A1B">
          <w:pPr>
            <w:pStyle w:val="TOC1"/>
            <w:rPr>
              <w:rFonts w:asciiTheme="minorHAnsi" w:eastAsiaTheme="minorEastAsia" w:hAnsiTheme="minorHAnsi" w:cstheme="minorBidi"/>
              <w:noProof/>
              <w:sz w:val="22"/>
              <w:szCs w:val="22"/>
            </w:rPr>
          </w:pPr>
          <w:hyperlink w:anchor="_Toc91271689" w:history="1">
            <w:r w:rsidR="00895F54" w:rsidRPr="00545CBD">
              <w:rPr>
                <w:rStyle w:val="Hyperlink"/>
                <w:noProof/>
                <w:lang w:val="vi-VN"/>
              </w:rPr>
              <w:t>TÓM TẮT</w:t>
            </w:r>
            <w:r w:rsidR="00895F54">
              <w:rPr>
                <w:noProof/>
                <w:webHidden/>
              </w:rPr>
              <w:tab/>
            </w:r>
            <w:r w:rsidR="00895F54">
              <w:rPr>
                <w:noProof/>
                <w:webHidden/>
              </w:rPr>
              <w:fldChar w:fldCharType="begin"/>
            </w:r>
            <w:r w:rsidR="00895F54">
              <w:rPr>
                <w:noProof/>
                <w:webHidden/>
              </w:rPr>
              <w:instrText xml:space="preserve"> PAGEREF _Toc91271689 \h </w:instrText>
            </w:r>
            <w:r w:rsidR="00895F54">
              <w:rPr>
                <w:noProof/>
                <w:webHidden/>
              </w:rPr>
            </w:r>
            <w:r w:rsidR="00895F54">
              <w:rPr>
                <w:noProof/>
                <w:webHidden/>
              </w:rPr>
              <w:fldChar w:fldCharType="separate"/>
            </w:r>
            <w:r w:rsidR="00895F54">
              <w:rPr>
                <w:noProof/>
                <w:webHidden/>
              </w:rPr>
              <w:t>iv</w:t>
            </w:r>
            <w:r w:rsidR="00895F54">
              <w:rPr>
                <w:noProof/>
                <w:webHidden/>
              </w:rPr>
              <w:fldChar w:fldCharType="end"/>
            </w:r>
          </w:hyperlink>
        </w:p>
        <w:p w14:paraId="6BDC2749" w14:textId="52211A12" w:rsidR="00895F54" w:rsidRDefault="00A90A1B">
          <w:pPr>
            <w:pStyle w:val="TOC1"/>
            <w:rPr>
              <w:rFonts w:asciiTheme="minorHAnsi" w:eastAsiaTheme="minorEastAsia" w:hAnsiTheme="minorHAnsi" w:cstheme="minorBidi"/>
              <w:noProof/>
              <w:sz w:val="22"/>
              <w:szCs w:val="22"/>
            </w:rPr>
          </w:pPr>
          <w:hyperlink w:anchor="_Toc91271690" w:history="1">
            <w:r w:rsidR="00895F54" w:rsidRPr="00545CBD">
              <w:rPr>
                <w:rStyle w:val="Hyperlink"/>
                <w:noProof/>
                <w:lang w:val="vi-VN"/>
              </w:rPr>
              <w:t>MỤC LỤC</w:t>
            </w:r>
            <w:r w:rsidR="00895F54">
              <w:rPr>
                <w:noProof/>
                <w:webHidden/>
              </w:rPr>
              <w:tab/>
            </w:r>
            <w:r w:rsidR="00895F54">
              <w:rPr>
                <w:noProof/>
                <w:webHidden/>
              </w:rPr>
              <w:fldChar w:fldCharType="begin"/>
            </w:r>
            <w:r w:rsidR="00895F54">
              <w:rPr>
                <w:noProof/>
                <w:webHidden/>
              </w:rPr>
              <w:instrText xml:space="preserve"> PAGEREF _Toc91271690 \h </w:instrText>
            </w:r>
            <w:r w:rsidR="00895F54">
              <w:rPr>
                <w:noProof/>
                <w:webHidden/>
              </w:rPr>
            </w:r>
            <w:r w:rsidR="00895F54">
              <w:rPr>
                <w:noProof/>
                <w:webHidden/>
              </w:rPr>
              <w:fldChar w:fldCharType="separate"/>
            </w:r>
            <w:r w:rsidR="00895F54">
              <w:rPr>
                <w:noProof/>
                <w:webHidden/>
              </w:rPr>
              <w:t>1</w:t>
            </w:r>
            <w:r w:rsidR="00895F54">
              <w:rPr>
                <w:noProof/>
                <w:webHidden/>
              </w:rPr>
              <w:fldChar w:fldCharType="end"/>
            </w:r>
          </w:hyperlink>
        </w:p>
        <w:p w14:paraId="77DC0A56" w14:textId="1368CACC" w:rsidR="00895F54" w:rsidRDefault="00A90A1B">
          <w:pPr>
            <w:pStyle w:val="TOC1"/>
            <w:rPr>
              <w:rFonts w:asciiTheme="minorHAnsi" w:eastAsiaTheme="minorEastAsia" w:hAnsiTheme="minorHAnsi" w:cstheme="minorBidi"/>
              <w:noProof/>
              <w:sz w:val="22"/>
              <w:szCs w:val="22"/>
            </w:rPr>
          </w:pPr>
          <w:hyperlink w:anchor="_Toc91271691" w:history="1">
            <w:r w:rsidR="00895F54" w:rsidRPr="00545CBD">
              <w:rPr>
                <w:rStyle w:val="Hyperlink"/>
                <w:noProof/>
                <w:lang w:val="vi-VN"/>
              </w:rPr>
              <w:t>DANH MỤC CÁC CHỮ VIẾT TẮT</w:t>
            </w:r>
            <w:r w:rsidR="00895F54">
              <w:rPr>
                <w:noProof/>
                <w:webHidden/>
              </w:rPr>
              <w:tab/>
            </w:r>
            <w:r w:rsidR="00895F54">
              <w:rPr>
                <w:noProof/>
                <w:webHidden/>
              </w:rPr>
              <w:fldChar w:fldCharType="begin"/>
            </w:r>
            <w:r w:rsidR="00895F54">
              <w:rPr>
                <w:noProof/>
                <w:webHidden/>
              </w:rPr>
              <w:instrText xml:space="preserve"> PAGEREF _Toc91271691 \h </w:instrText>
            </w:r>
            <w:r w:rsidR="00895F54">
              <w:rPr>
                <w:noProof/>
                <w:webHidden/>
              </w:rPr>
            </w:r>
            <w:r w:rsidR="00895F54">
              <w:rPr>
                <w:noProof/>
                <w:webHidden/>
              </w:rPr>
              <w:fldChar w:fldCharType="separate"/>
            </w:r>
            <w:r w:rsidR="00895F54">
              <w:rPr>
                <w:noProof/>
                <w:webHidden/>
              </w:rPr>
              <w:t>2</w:t>
            </w:r>
            <w:r w:rsidR="00895F54">
              <w:rPr>
                <w:noProof/>
                <w:webHidden/>
              </w:rPr>
              <w:fldChar w:fldCharType="end"/>
            </w:r>
          </w:hyperlink>
        </w:p>
        <w:p w14:paraId="4F8577F5" w14:textId="11C8F54A" w:rsidR="00895F54" w:rsidRDefault="00A90A1B">
          <w:pPr>
            <w:pStyle w:val="TOC1"/>
            <w:rPr>
              <w:rFonts w:asciiTheme="minorHAnsi" w:eastAsiaTheme="minorEastAsia" w:hAnsiTheme="minorHAnsi" w:cstheme="minorBidi"/>
              <w:noProof/>
              <w:sz w:val="22"/>
              <w:szCs w:val="22"/>
            </w:rPr>
          </w:pPr>
          <w:hyperlink w:anchor="_Toc91271692" w:history="1">
            <w:r w:rsidR="00895F54" w:rsidRPr="00545CBD">
              <w:rPr>
                <w:rStyle w:val="Hyperlink"/>
                <w:noProof/>
              </w:rPr>
              <w:t>DANH MỤC CÁC BẢNG BIỂU, HÌNH VẼ, ĐỒ THỊ</w:t>
            </w:r>
            <w:r w:rsidR="00895F54">
              <w:rPr>
                <w:noProof/>
                <w:webHidden/>
              </w:rPr>
              <w:tab/>
            </w:r>
            <w:r w:rsidR="00895F54">
              <w:rPr>
                <w:noProof/>
                <w:webHidden/>
              </w:rPr>
              <w:fldChar w:fldCharType="begin"/>
            </w:r>
            <w:r w:rsidR="00895F54">
              <w:rPr>
                <w:noProof/>
                <w:webHidden/>
              </w:rPr>
              <w:instrText xml:space="preserve"> PAGEREF _Toc91271692 \h </w:instrText>
            </w:r>
            <w:r w:rsidR="00895F54">
              <w:rPr>
                <w:noProof/>
                <w:webHidden/>
              </w:rPr>
            </w:r>
            <w:r w:rsidR="00895F54">
              <w:rPr>
                <w:noProof/>
                <w:webHidden/>
              </w:rPr>
              <w:fldChar w:fldCharType="separate"/>
            </w:r>
            <w:r w:rsidR="00895F54">
              <w:rPr>
                <w:noProof/>
                <w:webHidden/>
              </w:rPr>
              <w:t>3</w:t>
            </w:r>
            <w:r w:rsidR="00895F54">
              <w:rPr>
                <w:noProof/>
                <w:webHidden/>
              </w:rPr>
              <w:fldChar w:fldCharType="end"/>
            </w:r>
          </w:hyperlink>
        </w:p>
        <w:p w14:paraId="4E57CF70" w14:textId="491C6D3F" w:rsidR="00895F54" w:rsidRDefault="00A90A1B">
          <w:pPr>
            <w:pStyle w:val="TOC1"/>
            <w:rPr>
              <w:rFonts w:asciiTheme="minorHAnsi" w:eastAsiaTheme="minorEastAsia" w:hAnsiTheme="minorHAnsi" w:cstheme="minorBidi"/>
              <w:noProof/>
              <w:sz w:val="22"/>
              <w:szCs w:val="22"/>
            </w:rPr>
          </w:pPr>
          <w:hyperlink w:anchor="_Toc91271693" w:history="1">
            <w:r w:rsidR="00895F54" w:rsidRPr="00545CBD">
              <w:rPr>
                <w:rStyle w:val="Hyperlink"/>
                <w:noProof/>
                <w:lang w:val="vi-VN"/>
              </w:rPr>
              <w:t>CHƯƠNG 1 – MÔ TẢ ĐỀ TÀI</w:t>
            </w:r>
            <w:r w:rsidR="00895F54">
              <w:rPr>
                <w:noProof/>
                <w:webHidden/>
              </w:rPr>
              <w:tab/>
            </w:r>
            <w:r w:rsidR="00895F54">
              <w:rPr>
                <w:noProof/>
                <w:webHidden/>
              </w:rPr>
              <w:fldChar w:fldCharType="begin"/>
            </w:r>
            <w:r w:rsidR="00895F54">
              <w:rPr>
                <w:noProof/>
                <w:webHidden/>
              </w:rPr>
              <w:instrText xml:space="preserve"> PAGEREF _Toc91271693 \h </w:instrText>
            </w:r>
            <w:r w:rsidR="00895F54">
              <w:rPr>
                <w:noProof/>
                <w:webHidden/>
              </w:rPr>
            </w:r>
            <w:r w:rsidR="00895F54">
              <w:rPr>
                <w:noProof/>
                <w:webHidden/>
              </w:rPr>
              <w:fldChar w:fldCharType="separate"/>
            </w:r>
            <w:r w:rsidR="00895F54">
              <w:rPr>
                <w:noProof/>
                <w:webHidden/>
              </w:rPr>
              <w:t>5</w:t>
            </w:r>
            <w:r w:rsidR="00895F54">
              <w:rPr>
                <w:noProof/>
                <w:webHidden/>
              </w:rPr>
              <w:fldChar w:fldCharType="end"/>
            </w:r>
          </w:hyperlink>
        </w:p>
        <w:p w14:paraId="19BDE8F0" w14:textId="64B491F1" w:rsidR="00895F54" w:rsidRDefault="00A90A1B">
          <w:pPr>
            <w:pStyle w:val="TOC1"/>
            <w:rPr>
              <w:rFonts w:asciiTheme="minorHAnsi" w:eastAsiaTheme="minorEastAsia" w:hAnsiTheme="minorHAnsi" w:cstheme="minorBidi"/>
              <w:noProof/>
              <w:sz w:val="22"/>
              <w:szCs w:val="22"/>
            </w:rPr>
          </w:pPr>
          <w:hyperlink w:anchor="_Toc91271694" w:history="1">
            <w:r w:rsidR="00895F54" w:rsidRPr="00545CBD">
              <w:rPr>
                <w:rStyle w:val="Hyperlink"/>
                <w:noProof/>
                <w:lang w:val="vi-VN"/>
              </w:rPr>
              <w:t>CHƯƠNG 2 – CƠ SỞ LÝ THUYẾT</w:t>
            </w:r>
            <w:r w:rsidR="00895F54">
              <w:rPr>
                <w:noProof/>
                <w:webHidden/>
              </w:rPr>
              <w:tab/>
            </w:r>
            <w:r w:rsidR="00895F54">
              <w:rPr>
                <w:noProof/>
                <w:webHidden/>
              </w:rPr>
              <w:fldChar w:fldCharType="begin"/>
            </w:r>
            <w:r w:rsidR="00895F54">
              <w:rPr>
                <w:noProof/>
                <w:webHidden/>
              </w:rPr>
              <w:instrText xml:space="preserve"> PAGEREF _Toc91271694 \h </w:instrText>
            </w:r>
            <w:r w:rsidR="00895F54">
              <w:rPr>
                <w:noProof/>
                <w:webHidden/>
              </w:rPr>
            </w:r>
            <w:r w:rsidR="00895F54">
              <w:rPr>
                <w:noProof/>
                <w:webHidden/>
              </w:rPr>
              <w:fldChar w:fldCharType="separate"/>
            </w:r>
            <w:r w:rsidR="00895F54">
              <w:rPr>
                <w:noProof/>
                <w:webHidden/>
              </w:rPr>
              <w:t>7</w:t>
            </w:r>
            <w:r w:rsidR="00895F54">
              <w:rPr>
                <w:noProof/>
                <w:webHidden/>
              </w:rPr>
              <w:fldChar w:fldCharType="end"/>
            </w:r>
          </w:hyperlink>
        </w:p>
        <w:p w14:paraId="259DEC39" w14:textId="482F5888" w:rsidR="00895F54" w:rsidRDefault="00A90A1B">
          <w:pPr>
            <w:pStyle w:val="TOC2"/>
            <w:tabs>
              <w:tab w:val="right" w:leader="dot" w:pos="9255"/>
            </w:tabs>
            <w:rPr>
              <w:rFonts w:asciiTheme="minorHAnsi" w:eastAsiaTheme="minorEastAsia" w:hAnsiTheme="minorHAnsi" w:cstheme="minorBidi"/>
              <w:noProof/>
              <w:sz w:val="22"/>
              <w:szCs w:val="22"/>
            </w:rPr>
          </w:pPr>
          <w:hyperlink w:anchor="_Toc91271695" w:history="1">
            <w:r w:rsidR="00895F54" w:rsidRPr="00545CBD">
              <w:rPr>
                <w:rStyle w:val="Hyperlink"/>
                <w:noProof/>
              </w:rPr>
              <w:t>2.1 Thư viện Selenium WebDriver</w:t>
            </w:r>
            <w:r w:rsidR="00895F54">
              <w:rPr>
                <w:noProof/>
                <w:webHidden/>
              </w:rPr>
              <w:tab/>
            </w:r>
            <w:r w:rsidR="00895F54">
              <w:rPr>
                <w:noProof/>
                <w:webHidden/>
              </w:rPr>
              <w:fldChar w:fldCharType="begin"/>
            </w:r>
            <w:r w:rsidR="00895F54">
              <w:rPr>
                <w:noProof/>
                <w:webHidden/>
              </w:rPr>
              <w:instrText xml:space="preserve"> PAGEREF _Toc91271695 \h </w:instrText>
            </w:r>
            <w:r w:rsidR="00895F54">
              <w:rPr>
                <w:noProof/>
                <w:webHidden/>
              </w:rPr>
            </w:r>
            <w:r w:rsidR="00895F54">
              <w:rPr>
                <w:noProof/>
                <w:webHidden/>
              </w:rPr>
              <w:fldChar w:fldCharType="separate"/>
            </w:r>
            <w:r w:rsidR="00895F54">
              <w:rPr>
                <w:noProof/>
                <w:webHidden/>
              </w:rPr>
              <w:t>7</w:t>
            </w:r>
            <w:r w:rsidR="00895F54">
              <w:rPr>
                <w:noProof/>
                <w:webHidden/>
              </w:rPr>
              <w:fldChar w:fldCharType="end"/>
            </w:r>
          </w:hyperlink>
        </w:p>
        <w:p w14:paraId="367C008D" w14:textId="18D248CC" w:rsidR="00895F54" w:rsidRDefault="00A90A1B">
          <w:pPr>
            <w:pStyle w:val="TOC2"/>
            <w:tabs>
              <w:tab w:val="right" w:leader="dot" w:pos="9255"/>
            </w:tabs>
            <w:rPr>
              <w:rFonts w:asciiTheme="minorHAnsi" w:eastAsiaTheme="minorEastAsia" w:hAnsiTheme="minorHAnsi" w:cstheme="minorBidi"/>
              <w:noProof/>
              <w:sz w:val="22"/>
              <w:szCs w:val="22"/>
            </w:rPr>
          </w:pPr>
          <w:hyperlink w:anchor="_Toc91271696" w:history="1">
            <w:r w:rsidR="00895F54" w:rsidRPr="00545CBD">
              <w:rPr>
                <w:rStyle w:val="Hyperlink"/>
                <w:noProof/>
              </w:rPr>
              <w:t>2.2 Thư viện BeautifulSoup</w:t>
            </w:r>
            <w:r w:rsidR="00895F54">
              <w:rPr>
                <w:noProof/>
                <w:webHidden/>
              </w:rPr>
              <w:tab/>
            </w:r>
            <w:r w:rsidR="00895F54">
              <w:rPr>
                <w:noProof/>
                <w:webHidden/>
              </w:rPr>
              <w:fldChar w:fldCharType="begin"/>
            </w:r>
            <w:r w:rsidR="00895F54">
              <w:rPr>
                <w:noProof/>
                <w:webHidden/>
              </w:rPr>
              <w:instrText xml:space="preserve"> PAGEREF _Toc91271696 \h </w:instrText>
            </w:r>
            <w:r w:rsidR="00895F54">
              <w:rPr>
                <w:noProof/>
                <w:webHidden/>
              </w:rPr>
            </w:r>
            <w:r w:rsidR="00895F54">
              <w:rPr>
                <w:noProof/>
                <w:webHidden/>
              </w:rPr>
              <w:fldChar w:fldCharType="separate"/>
            </w:r>
            <w:r w:rsidR="00895F54">
              <w:rPr>
                <w:noProof/>
                <w:webHidden/>
              </w:rPr>
              <w:t>8</w:t>
            </w:r>
            <w:r w:rsidR="00895F54">
              <w:rPr>
                <w:noProof/>
                <w:webHidden/>
              </w:rPr>
              <w:fldChar w:fldCharType="end"/>
            </w:r>
          </w:hyperlink>
        </w:p>
        <w:p w14:paraId="4E2E03C1" w14:textId="1CF42029" w:rsidR="00895F54" w:rsidRDefault="00A90A1B">
          <w:pPr>
            <w:pStyle w:val="TOC2"/>
            <w:tabs>
              <w:tab w:val="right" w:leader="dot" w:pos="9255"/>
            </w:tabs>
            <w:rPr>
              <w:rFonts w:asciiTheme="minorHAnsi" w:eastAsiaTheme="minorEastAsia" w:hAnsiTheme="minorHAnsi" w:cstheme="minorBidi"/>
              <w:noProof/>
              <w:sz w:val="22"/>
              <w:szCs w:val="22"/>
            </w:rPr>
          </w:pPr>
          <w:hyperlink w:anchor="_Toc91271697" w:history="1">
            <w:r w:rsidR="00895F54" w:rsidRPr="00545CBD">
              <w:rPr>
                <w:rStyle w:val="Hyperlink"/>
                <w:noProof/>
              </w:rPr>
              <w:t>2.3 Hàm sleep() trong module time</w:t>
            </w:r>
            <w:r w:rsidR="00895F54">
              <w:rPr>
                <w:noProof/>
                <w:webHidden/>
              </w:rPr>
              <w:tab/>
            </w:r>
            <w:r w:rsidR="00895F54">
              <w:rPr>
                <w:noProof/>
                <w:webHidden/>
              </w:rPr>
              <w:fldChar w:fldCharType="begin"/>
            </w:r>
            <w:r w:rsidR="00895F54">
              <w:rPr>
                <w:noProof/>
                <w:webHidden/>
              </w:rPr>
              <w:instrText xml:space="preserve"> PAGEREF _Toc91271697 \h </w:instrText>
            </w:r>
            <w:r w:rsidR="00895F54">
              <w:rPr>
                <w:noProof/>
                <w:webHidden/>
              </w:rPr>
            </w:r>
            <w:r w:rsidR="00895F54">
              <w:rPr>
                <w:noProof/>
                <w:webHidden/>
              </w:rPr>
              <w:fldChar w:fldCharType="separate"/>
            </w:r>
            <w:r w:rsidR="00895F54">
              <w:rPr>
                <w:noProof/>
                <w:webHidden/>
              </w:rPr>
              <w:t>8</w:t>
            </w:r>
            <w:r w:rsidR="00895F54">
              <w:rPr>
                <w:noProof/>
                <w:webHidden/>
              </w:rPr>
              <w:fldChar w:fldCharType="end"/>
            </w:r>
          </w:hyperlink>
        </w:p>
        <w:p w14:paraId="5652D77B" w14:textId="46BABE49" w:rsidR="00895F54" w:rsidRDefault="00A90A1B">
          <w:pPr>
            <w:pStyle w:val="TOC2"/>
            <w:tabs>
              <w:tab w:val="right" w:leader="dot" w:pos="9255"/>
            </w:tabs>
            <w:rPr>
              <w:rFonts w:asciiTheme="minorHAnsi" w:eastAsiaTheme="minorEastAsia" w:hAnsiTheme="minorHAnsi" w:cstheme="minorBidi"/>
              <w:noProof/>
              <w:sz w:val="22"/>
              <w:szCs w:val="22"/>
            </w:rPr>
          </w:pPr>
          <w:hyperlink w:anchor="_Toc91271698" w:history="1">
            <w:r w:rsidR="00895F54" w:rsidRPr="00545CBD">
              <w:rPr>
                <w:rStyle w:val="Hyperlink"/>
                <w:noProof/>
              </w:rPr>
              <w:t>2.4 Gói tslearn</w:t>
            </w:r>
            <w:r w:rsidR="00895F54">
              <w:rPr>
                <w:noProof/>
                <w:webHidden/>
              </w:rPr>
              <w:tab/>
            </w:r>
            <w:r w:rsidR="00895F54">
              <w:rPr>
                <w:noProof/>
                <w:webHidden/>
              </w:rPr>
              <w:fldChar w:fldCharType="begin"/>
            </w:r>
            <w:r w:rsidR="00895F54">
              <w:rPr>
                <w:noProof/>
                <w:webHidden/>
              </w:rPr>
              <w:instrText xml:space="preserve"> PAGEREF _Toc91271698 \h </w:instrText>
            </w:r>
            <w:r w:rsidR="00895F54">
              <w:rPr>
                <w:noProof/>
                <w:webHidden/>
              </w:rPr>
            </w:r>
            <w:r w:rsidR="00895F54">
              <w:rPr>
                <w:noProof/>
                <w:webHidden/>
              </w:rPr>
              <w:fldChar w:fldCharType="separate"/>
            </w:r>
            <w:r w:rsidR="00895F54">
              <w:rPr>
                <w:noProof/>
                <w:webHidden/>
              </w:rPr>
              <w:t>8</w:t>
            </w:r>
            <w:r w:rsidR="00895F54">
              <w:rPr>
                <w:noProof/>
                <w:webHidden/>
              </w:rPr>
              <w:fldChar w:fldCharType="end"/>
            </w:r>
          </w:hyperlink>
        </w:p>
        <w:p w14:paraId="432177C1" w14:textId="63DF565D" w:rsidR="00895F54" w:rsidRDefault="00A90A1B">
          <w:pPr>
            <w:pStyle w:val="TOC1"/>
            <w:rPr>
              <w:rFonts w:asciiTheme="minorHAnsi" w:eastAsiaTheme="minorEastAsia" w:hAnsiTheme="minorHAnsi" w:cstheme="minorBidi"/>
              <w:noProof/>
              <w:sz w:val="22"/>
              <w:szCs w:val="22"/>
            </w:rPr>
          </w:pPr>
          <w:hyperlink w:anchor="_Toc91271699" w:history="1">
            <w:r w:rsidR="00895F54" w:rsidRPr="00545CBD">
              <w:rPr>
                <w:rStyle w:val="Hyperlink"/>
                <w:noProof/>
                <w:lang w:val="vi-VN"/>
              </w:rPr>
              <w:t xml:space="preserve">CHƯƠNG 3 – </w:t>
            </w:r>
            <w:r w:rsidR="00895F54" w:rsidRPr="00545CBD">
              <w:rPr>
                <w:rStyle w:val="Hyperlink"/>
                <w:noProof/>
              </w:rPr>
              <w:t>THỰC HIỆN CHƯƠNG TRÌNH</w:t>
            </w:r>
            <w:r w:rsidR="00895F54">
              <w:rPr>
                <w:noProof/>
                <w:webHidden/>
              </w:rPr>
              <w:tab/>
            </w:r>
            <w:r w:rsidR="00895F54">
              <w:rPr>
                <w:noProof/>
                <w:webHidden/>
              </w:rPr>
              <w:fldChar w:fldCharType="begin"/>
            </w:r>
            <w:r w:rsidR="00895F54">
              <w:rPr>
                <w:noProof/>
                <w:webHidden/>
              </w:rPr>
              <w:instrText xml:space="preserve"> PAGEREF _Toc91271699 \h </w:instrText>
            </w:r>
            <w:r w:rsidR="00895F54">
              <w:rPr>
                <w:noProof/>
                <w:webHidden/>
              </w:rPr>
            </w:r>
            <w:r w:rsidR="00895F54">
              <w:rPr>
                <w:noProof/>
                <w:webHidden/>
              </w:rPr>
              <w:fldChar w:fldCharType="separate"/>
            </w:r>
            <w:r w:rsidR="00895F54">
              <w:rPr>
                <w:noProof/>
                <w:webHidden/>
              </w:rPr>
              <w:t>10</w:t>
            </w:r>
            <w:r w:rsidR="00895F54">
              <w:rPr>
                <w:noProof/>
                <w:webHidden/>
              </w:rPr>
              <w:fldChar w:fldCharType="end"/>
            </w:r>
          </w:hyperlink>
        </w:p>
        <w:p w14:paraId="75FBFA6E" w14:textId="2ED863B3" w:rsidR="00895F54" w:rsidRDefault="00A90A1B">
          <w:pPr>
            <w:pStyle w:val="TOC2"/>
            <w:tabs>
              <w:tab w:val="right" w:leader="dot" w:pos="9255"/>
            </w:tabs>
            <w:rPr>
              <w:rFonts w:asciiTheme="minorHAnsi" w:eastAsiaTheme="minorEastAsia" w:hAnsiTheme="minorHAnsi" w:cstheme="minorBidi"/>
              <w:noProof/>
              <w:sz w:val="22"/>
              <w:szCs w:val="22"/>
            </w:rPr>
          </w:pPr>
          <w:hyperlink w:anchor="_Toc91271700" w:history="1">
            <w:r w:rsidR="00895F54" w:rsidRPr="00545CBD">
              <w:rPr>
                <w:rStyle w:val="Hyperlink"/>
                <w:noProof/>
              </w:rPr>
              <w:t>3.1 Nhiệm vụ 1</w:t>
            </w:r>
            <w:r w:rsidR="00895F54">
              <w:rPr>
                <w:noProof/>
                <w:webHidden/>
              </w:rPr>
              <w:tab/>
            </w:r>
            <w:r w:rsidR="00895F54">
              <w:rPr>
                <w:noProof/>
                <w:webHidden/>
              </w:rPr>
              <w:fldChar w:fldCharType="begin"/>
            </w:r>
            <w:r w:rsidR="00895F54">
              <w:rPr>
                <w:noProof/>
                <w:webHidden/>
              </w:rPr>
              <w:instrText xml:space="preserve"> PAGEREF _Toc91271700 \h </w:instrText>
            </w:r>
            <w:r w:rsidR="00895F54">
              <w:rPr>
                <w:noProof/>
                <w:webHidden/>
              </w:rPr>
            </w:r>
            <w:r w:rsidR="00895F54">
              <w:rPr>
                <w:noProof/>
                <w:webHidden/>
              </w:rPr>
              <w:fldChar w:fldCharType="separate"/>
            </w:r>
            <w:r w:rsidR="00895F54">
              <w:rPr>
                <w:noProof/>
                <w:webHidden/>
              </w:rPr>
              <w:t>10</w:t>
            </w:r>
            <w:r w:rsidR="00895F54">
              <w:rPr>
                <w:noProof/>
                <w:webHidden/>
              </w:rPr>
              <w:fldChar w:fldCharType="end"/>
            </w:r>
          </w:hyperlink>
        </w:p>
        <w:p w14:paraId="5EC34D90" w14:textId="6D4042D1" w:rsidR="00895F54" w:rsidRDefault="00A90A1B">
          <w:pPr>
            <w:pStyle w:val="TOC2"/>
            <w:tabs>
              <w:tab w:val="right" w:leader="dot" w:pos="9255"/>
            </w:tabs>
            <w:rPr>
              <w:rFonts w:asciiTheme="minorHAnsi" w:eastAsiaTheme="minorEastAsia" w:hAnsiTheme="minorHAnsi" w:cstheme="minorBidi"/>
              <w:noProof/>
              <w:sz w:val="22"/>
              <w:szCs w:val="22"/>
            </w:rPr>
          </w:pPr>
          <w:hyperlink w:anchor="_Toc91271701" w:history="1">
            <w:r w:rsidR="00895F54" w:rsidRPr="00545CBD">
              <w:rPr>
                <w:rStyle w:val="Hyperlink"/>
                <w:noProof/>
              </w:rPr>
              <w:t>3.2 Nhiệm vụ 2</w:t>
            </w:r>
            <w:r w:rsidR="00895F54">
              <w:rPr>
                <w:noProof/>
                <w:webHidden/>
              </w:rPr>
              <w:tab/>
            </w:r>
            <w:r w:rsidR="00895F54">
              <w:rPr>
                <w:noProof/>
                <w:webHidden/>
              </w:rPr>
              <w:fldChar w:fldCharType="begin"/>
            </w:r>
            <w:r w:rsidR="00895F54">
              <w:rPr>
                <w:noProof/>
                <w:webHidden/>
              </w:rPr>
              <w:instrText xml:space="preserve"> PAGEREF _Toc91271701 \h </w:instrText>
            </w:r>
            <w:r w:rsidR="00895F54">
              <w:rPr>
                <w:noProof/>
                <w:webHidden/>
              </w:rPr>
            </w:r>
            <w:r w:rsidR="00895F54">
              <w:rPr>
                <w:noProof/>
                <w:webHidden/>
              </w:rPr>
              <w:fldChar w:fldCharType="separate"/>
            </w:r>
            <w:r w:rsidR="00895F54">
              <w:rPr>
                <w:noProof/>
                <w:webHidden/>
              </w:rPr>
              <w:t>13</w:t>
            </w:r>
            <w:r w:rsidR="00895F54">
              <w:rPr>
                <w:noProof/>
                <w:webHidden/>
              </w:rPr>
              <w:fldChar w:fldCharType="end"/>
            </w:r>
          </w:hyperlink>
        </w:p>
        <w:p w14:paraId="0583740B" w14:textId="747D87B7" w:rsidR="00895F54" w:rsidRDefault="00A90A1B">
          <w:pPr>
            <w:pStyle w:val="TOC2"/>
            <w:tabs>
              <w:tab w:val="right" w:leader="dot" w:pos="9255"/>
            </w:tabs>
            <w:rPr>
              <w:rFonts w:asciiTheme="minorHAnsi" w:eastAsiaTheme="minorEastAsia" w:hAnsiTheme="minorHAnsi" w:cstheme="minorBidi"/>
              <w:noProof/>
              <w:sz w:val="22"/>
              <w:szCs w:val="22"/>
            </w:rPr>
          </w:pPr>
          <w:hyperlink w:anchor="_Toc91271702" w:history="1">
            <w:r w:rsidR="00895F54" w:rsidRPr="00545CBD">
              <w:rPr>
                <w:rStyle w:val="Hyperlink"/>
                <w:noProof/>
              </w:rPr>
              <w:t>3.3 Nhiệm vụ 3</w:t>
            </w:r>
            <w:r w:rsidR="00895F54">
              <w:rPr>
                <w:noProof/>
                <w:webHidden/>
              </w:rPr>
              <w:tab/>
            </w:r>
            <w:r w:rsidR="00895F54">
              <w:rPr>
                <w:noProof/>
                <w:webHidden/>
              </w:rPr>
              <w:fldChar w:fldCharType="begin"/>
            </w:r>
            <w:r w:rsidR="00895F54">
              <w:rPr>
                <w:noProof/>
                <w:webHidden/>
              </w:rPr>
              <w:instrText xml:space="preserve"> PAGEREF _Toc91271702 \h </w:instrText>
            </w:r>
            <w:r w:rsidR="00895F54">
              <w:rPr>
                <w:noProof/>
                <w:webHidden/>
              </w:rPr>
            </w:r>
            <w:r w:rsidR="00895F54">
              <w:rPr>
                <w:noProof/>
                <w:webHidden/>
              </w:rPr>
              <w:fldChar w:fldCharType="separate"/>
            </w:r>
            <w:r w:rsidR="00895F54">
              <w:rPr>
                <w:noProof/>
                <w:webHidden/>
              </w:rPr>
              <w:t>15</w:t>
            </w:r>
            <w:r w:rsidR="00895F54">
              <w:rPr>
                <w:noProof/>
                <w:webHidden/>
              </w:rPr>
              <w:fldChar w:fldCharType="end"/>
            </w:r>
          </w:hyperlink>
        </w:p>
        <w:p w14:paraId="1F077E99" w14:textId="1792604C" w:rsidR="00895F54" w:rsidRDefault="00A90A1B">
          <w:pPr>
            <w:pStyle w:val="TOC1"/>
            <w:rPr>
              <w:rFonts w:asciiTheme="minorHAnsi" w:eastAsiaTheme="minorEastAsia" w:hAnsiTheme="minorHAnsi" w:cstheme="minorBidi"/>
              <w:noProof/>
              <w:sz w:val="22"/>
              <w:szCs w:val="22"/>
            </w:rPr>
          </w:pPr>
          <w:hyperlink w:anchor="_Toc91271703" w:history="1">
            <w:r w:rsidR="00895F54" w:rsidRPr="00545CBD">
              <w:rPr>
                <w:rStyle w:val="Hyperlink"/>
                <w:noProof/>
                <w:lang w:val="vi-VN"/>
              </w:rPr>
              <w:t>CHƯƠNG 4 – KẾT LUẬN</w:t>
            </w:r>
            <w:r w:rsidR="00895F54">
              <w:rPr>
                <w:noProof/>
                <w:webHidden/>
              </w:rPr>
              <w:tab/>
            </w:r>
            <w:r w:rsidR="00895F54">
              <w:rPr>
                <w:noProof/>
                <w:webHidden/>
              </w:rPr>
              <w:fldChar w:fldCharType="begin"/>
            </w:r>
            <w:r w:rsidR="00895F54">
              <w:rPr>
                <w:noProof/>
                <w:webHidden/>
              </w:rPr>
              <w:instrText xml:space="preserve"> PAGEREF _Toc91271703 \h </w:instrText>
            </w:r>
            <w:r w:rsidR="00895F54">
              <w:rPr>
                <w:noProof/>
                <w:webHidden/>
              </w:rPr>
            </w:r>
            <w:r w:rsidR="00895F54">
              <w:rPr>
                <w:noProof/>
                <w:webHidden/>
              </w:rPr>
              <w:fldChar w:fldCharType="separate"/>
            </w:r>
            <w:r w:rsidR="00895F54">
              <w:rPr>
                <w:noProof/>
                <w:webHidden/>
              </w:rPr>
              <w:t>23</w:t>
            </w:r>
            <w:r w:rsidR="00895F54">
              <w:rPr>
                <w:noProof/>
                <w:webHidden/>
              </w:rPr>
              <w:fldChar w:fldCharType="end"/>
            </w:r>
          </w:hyperlink>
        </w:p>
        <w:p w14:paraId="7D907AB0" w14:textId="36B76106" w:rsidR="00895F54" w:rsidRDefault="00A90A1B">
          <w:pPr>
            <w:pStyle w:val="TOC1"/>
            <w:rPr>
              <w:rFonts w:asciiTheme="minorHAnsi" w:eastAsiaTheme="minorEastAsia" w:hAnsiTheme="minorHAnsi" w:cstheme="minorBidi"/>
              <w:noProof/>
              <w:sz w:val="22"/>
              <w:szCs w:val="22"/>
            </w:rPr>
          </w:pPr>
          <w:hyperlink w:anchor="_Toc91271704" w:history="1">
            <w:r w:rsidR="00895F54" w:rsidRPr="00545CBD">
              <w:rPr>
                <w:rStyle w:val="Hyperlink"/>
                <w:noProof/>
                <w:lang w:val="vi-VN"/>
              </w:rPr>
              <w:t>TÀI LIỆU THAM KHẢO</w:t>
            </w:r>
            <w:r w:rsidR="00895F54">
              <w:rPr>
                <w:noProof/>
                <w:webHidden/>
              </w:rPr>
              <w:tab/>
            </w:r>
            <w:r w:rsidR="00895F54">
              <w:rPr>
                <w:noProof/>
                <w:webHidden/>
              </w:rPr>
              <w:fldChar w:fldCharType="begin"/>
            </w:r>
            <w:r w:rsidR="00895F54">
              <w:rPr>
                <w:noProof/>
                <w:webHidden/>
              </w:rPr>
              <w:instrText xml:space="preserve"> PAGEREF _Toc91271704 \h </w:instrText>
            </w:r>
            <w:r w:rsidR="00895F54">
              <w:rPr>
                <w:noProof/>
                <w:webHidden/>
              </w:rPr>
            </w:r>
            <w:r w:rsidR="00895F54">
              <w:rPr>
                <w:noProof/>
                <w:webHidden/>
              </w:rPr>
              <w:fldChar w:fldCharType="separate"/>
            </w:r>
            <w:r w:rsidR="00895F54">
              <w:rPr>
                <w:noProof/>
                <w:webHidden/>
              </w:rPr>
              <w:t>24</w:t>
            </w:r>
            <w:r w:rsidR="00895F54">
              <w:rPr>
                <w:noProof/>
                <w:webHidden/>
              </w:rPr>
              <w:fldChar w:fldCharType="end"/>
            </w:r>
          </w:hyperlink>
        </w:p>
        <w:p w14:paraId="187B6083" w14:textId="7BCDEACB" w:rsidR="001D0E16" w:rsidRDefault="0008589A">
          <w:r>
            <w:rPr>
              <w:sz w:val="26"/>
            </w:rPr>
            <w:fldChar w:fldCharType="end"/>
          </w:r>
        </w:p>
      </w:sdtContent>
    </w:sdt>
    <w:p w14:paraId="76A0DC70" w14:textId="64ABA495" w:rsidR="003D1D9E" w:rsidRDefault="003D1D9E">
      <w:pPr>
        <w:spacing w:after="200" w:line="276" w:lineRule="auto"/>
        <w:rPr>
          <w:b/>
          <w:lang w:val="vi-VN"/>
        </w:rPr>
      </w:pPr>
      <w:r>
        <w:rPr>
          <w:b/>
          <w:lang w:val="vi-VN"/>
        </w:rPr>
        <w:br w:type="page"/>
      </w:r>
    </w:p>
    <w:p w14:paraId="60B13105" w14:textId="77777777" w:rsidR="00C23E86" w:rsidRPr="00E979AA" w:rsidRDefault="003D1D9E" w:rsidP="00C23E86">
      <w:pPr>
        <w:pStyle w:val="Tiucctrangmu"/>
        <w:outlineLvl w:val="0"/>
        <w:rPr>
          <w:color w:val="FF0000"/>
          <w:lang w:val="vi-VN"/>
        </w:rPr>
      </w:pPr>
      <w:bookmarkStart w:id="12" w:name="_Toc91271691"/>
      <w:r w:rsidRPr="00B7354F">
        <w:rPr>
          <w:lang w:val="vi-VN"/>
        </w:rPr>
        <w:lastRenderedPageBreak/>
        <w:t>DANH MỤC CÁC CHỮ VIẾT TẮT</w:t>
      </w:r>
      <w:bookmarkEnd w:id="12"/>
    </w:p>
    <w:p w14:paraId="43B77D0F" w14:textId="77777777" w:rsidR="00C23E86" w:rsidRPr="00E979AA" w:rsidRDefault="00C23E86" w:rsidP="00C23E86">
      <w:pPr>
        <w:pStyle w:val="Nidungvnbn"/>
        <w:rPr>
          <w:color w:val="FF0000"/>
          <w:lang w:val="vi-VN"/>
        </w:rPr>
      </w:pPr>
    </w:p>
    <w:p w14:paraId="72D1C5B2" w14:textId="36A53213" w:rsidR="002F2AB0" w:rsidRDefault="002F2AB0" w:rsidP="0081275B">
      <w:pPr>
        <w:pStyle w:val="Nidungvnbn"/>
        <w:ind w:firstLine="0"/>
      </w:pPr>
      <w:r>
        <w:t>HOSE</w:t>
      </w:r>
      <w:r>
        <w:tab/>
      </w:r>
      <w:r>
        <w:tab/>
        <w:t>Ho Chi Minh Stock Exchange (Sở Giao dịch Chứng khoán Tp. HCM)</w:t>
      </w:r>
    </w:p>
    <w:p w14:paraId="040326A9" w14:textId="1FCE2266" w:rsidR="007C50E5" w:rsidRDefault="007C50E5" w:rsidP="0081275B">
      <w:pPr>
        <w:pStyle w:val="Nidungvnbn"/>
        <w:ind w:firstLine="0"/>
      </w:pPr>
      <w:r>
        <w:t>API</w:t>
      </w:r>
      <w:r>
        <w:tab/>
      </w:r>
      <w:r>
        <w:tab/>
        <w:t>Application Programming Interface (Giao diện lập trình ứng dụng)</w:t>
      </w:r>
    </w:p>
    <w:p w14:paraId="420A5FD2" w14:textId="050F8D33" w:rsidR="00AB4786" w:rsidRDefault="00AB4786" w:rsidP="0081275B">
      <w:pPr>
        <w:pStyle w:val="Nidungvnbn"/>
        <w:ind w:firstLine="0"/>
      </w:pPr>
      <w:r>
        <w:t>HTML</w:t>
      </w:r>
      <w:r>
        <w:tab/>
        <w:t>HyperText Markup Language (Ngôn ngữ đánh dấu siêu văn bản)</w:t>
      </w:r>
    </w:p>
    <w:p w14:paraId="10655C04" w14:textId="51E3CE7E" w:rsidR="0020084A" w:rsidRPr="00723E1D" w:rsidRDefault="001C0D49" w:rsidP="00F34434">
      <w:pPr>
        <w:pStyle w:val="Nidungvnbn"/>
        <w:ind w:firstLine="0"/>
      </w:pPr>
      <w:r w:rsidRPr="001C0D49">
        <w:t>DDoS</w:t>
      </w:r>
      <w:r w:rsidRPr="001C0D49">
        <w:tab/>
      </w:r>
      <w:r w:rsidRPr="001C0D49">
        <w:tab/>
        <w:t>Distributed Denial of Service</w:t>
      </w:r>
      <w:r>
        <w:t xml:space="preserve"> (Tấn công từ chối dịch vụ phân tán)</w:t>
      </w:r>
      <w:r w:rsidR="0020084A">
        <w:rPr>
          <w:lang w:val="vi-VN"/>
        </w:rPr>
        <w:br w:type="page"/>
      </w:r>
    </w:p>
    <w:p w14:paraId="0C16F8B7" w14:textId="71A51933" w:rsidR="00B26AB4" w:rsidRDefault="007B1A23" w:rsidP="00213BF7">
      <w:pPr>
        <w:pStyle w:val="Tiucctrangmu"/>
        <w:spacing w:line="360" w:lineRule="auto"/>
        <w:outlineLvl w:val="0"/>
      </w:pPr>
      <w:bookmarkStart w:id="13" w:name="_Toc91271692"/>
      <w:r w:rsidRPr="00447BDF">
        <w:lastRenderedPageBreak/>
        <w:t>DANH MỤC CÁC BẢNG BIỂU, HÌNH VẼ, ĐỒ THỊ</w:t>
      </w:r>
      <w:bookmarkEnd w:id="11"/>
      <w:bookmarkEnd w:id="10"/>
      <w:bookmarkEnd w:id="13"/>
    </w:p>
    <w:p w14:paraId="53B8D7C1" w14:textId="77777777" w:rsidR="00213BF7" w:rsidRDefault="002B7827" w:rsidP="00213BF7">
      <w:pPr>
        <w:pStyle w:val="Chng"/>
        <w:outlineLvl w:val="9"/>
        <w:rPr>
          <w:sz w:val="26"/>
          <w:szCs w:val="26"/>
          <w:lang w:val="vi-VN"/>
        </w:rPr>
      </w:pPr>
      <w:r>
        <w:rPr>
          <w:sz w:val="26"/>
          <w:szCs w:val="26"/>
          <w:lang w:val="vi-VN"/>
        </w:rPr>
        <w:t>DANH MỤC HÌNH</w:t>
      </w:r>
    </w:p>
    <w:p w14:paraId="6C49D7F9" w14:textId="10479A73" w:rsidR="00895F54" w:rsidRDefault="00213BF7">
      <w:pPr>
        <w:pStyle w:val="TableofFigures"/>
        <w:tabs>
          <w:tab w:val="right" w:leader="dot" w:pos="9255"/>
        </w:tabs>
        <w:rPr>
          <w:rFonts w:asciiTheme="minorHAnsi" w:eastAsiaTheme="minorEastAsia" w:hAnsiTheme="minorHAnsi" w:cstheme="minorBidi"/>
          <w:noProof/>
          <w:sz w:val="22"/>
          <w:szCs w:val="22"/>
        </w:rPr>
      </w:pPr>
      <w:r>
        <w:rPr>
          <w:b/>
          <w:szCs w:val="26"/>
          <w:lang w:val="vi-VN"/>
        </w:rPr>
        <w:fldChar w:fldCharType="begin"/>
      </w:r>
      <w:r>
        <w:rPr>
          <w:b/>
          <w:szCs w:val="26"/>
          <w:lang w:val="vi-VN"/>
        </w:rPr>
        <w:instrText xml:space="preserve"> TOC \h \z \c "Hình" </w:instrText>
      </w:r>
      <w:r>
        <w:rPr>
          <w:b/>
          <w:szCs w:val="26"/>
          <w:lang w:val="vi-VN"/>
        </w:rPr>
        <w:fldChar w:fldCharType="separate"/>
      </w:r>
      <w:hyperlink w:anchor="_Toc91271705" w:history="1">
        <w:r w:rsidR="00895F54" w:rsidRPr="00857089">
          <w:rPr>
            <w:rStyle w:val="Hyperlink"/>
            <w:noProof/>
          </w:rPr>
          <w:t>Hình 1.1 Ví dụ kết quả cần hiển thị ở nhiệm vụ 3</w:t>
        </w:r>
        <w:r w:rsidR="00895F54">
          <w:rPr>
            <w:noProof/>
            <w:webHidden/>
          </w:rPr>
          <w:tab/>
        </w:r>
        <w:r w:rsidR="00895F54">
          <w:rPr>
            <w:noProof/>
            <w:webHidden/>
          </w:rPr>
          <w:fldChar w:fldCharType="begin"/>
        </w:r>
        <w:r w:rsidR="00895F54">
          <w:rPr>
            <w:noProof/>
            <w:webHidden/>
          </w:rPr>
          <w:instrText xml:space="preserve"> PAGEREF _Toc91271705 \h </w:instrText>
        </w:r>
        <w:r w:rsidR="00895F54">
          <w:rPr>
            <w:noProof/>
            <w:webHidden/>
          </w:rPr>
        </w:r>
        <w:r w:rsidR="00895F54">
          <w:rPr>
            <w:noProof/>
            <w:webHidden/>
          </w:rPr>
          <w:fldChar w:fldCharType="separate"/>
        </w:r>
        <w:r w:rsidR="00895F54">
          <w:rPr>
            <w:noProof/>
            <w:webHidden/>
          </w:rPr>
          <w:t>6</w:t>
        </w:r>
        <w:r w:rsidR="00895F54">
          <w:rPr>
            <w:noProof/>
            <w:webHidden/>
          </w:rPr>
          <w:fldChar w:fldCharType="end"/>
        </w:r>
      </w:hyperlink>
    </w:p>
    <w:p w14:paraId="67EF5DA5" w14:textId="77315FC8"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06" w:history="1">
        <w:r w:rsidR="00895F54" w:rsidRPr="00857089">
          <w:rPr>
            <w:rStyle w:val="Hyperlink"/>
            <w:noProof/>
          </w:rPr>
          <w:t>Hình 3.1 Import thư viện, module cần thiết cho nhiệm vụ 1</w:t>
        </w:r>
        <w:r w:rsidR="00895F54">
          <w:rPr>
            <w:noProof/>
            <w:webHidden/>
          </w:rPr>
          <w:tab/>
        </w:r>
        <w:r w:rsidR="00895F54">
          <w:rPr>
            <w:noProof/>
            <w:webHidden/>
          </w:rPr>
          <w:fldChar w:fldCharType="begin"/>
        </w:r>
        <w:r w:rsidR="00895F54">
          <w:rPr>
            <w:noProof/>
            <w:webHidden/>
          </w:rPr>
          <w:instrText xml:space="preserve"> PAGEREF _Toc91271706 \h </w:instrText>
        </w:r>
        <w:r w:rsidR="00895F54">
          <w:rPr>
            <w:noProof/>
            <w:webHidden/>
          </w:rPr>
        </w:r>
        <w:r w:rsidR="00895F54">
          <w:rPr>
            <w:noProof/>
            <w:webHidden/>
          </w:rPr>
          <w:fldChar w:fldCharType="separate"/>
        </w:r>
        <w:r w:rsidR="00895F54">
          <w:rPr>
            <w:noProof/>
            <w:webHidden/>
          </w:rPr>
          <w:t>10</w:t>
        </w:r>
        <w:r w:rsidR="00895F54">
          <w:rPr>
            <w:noProof/>
            <w:webHidden/>
          </w:rPr>
          <w:fldChar w:fldCharType="end"/>
        </w:r>
      </w:hyperlink>
    </w:p>
    <w:p w14:paraId="64E87C40" w14:textId="5588B66D"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07" w:history="1">
        <w:r w:rsidR="00895F54" w:rsidRPr="00857089">
          <w:rPr>
            <w:rStyle w:val="Hyperlink"/>
            <w:noProof/>
          </w:rPr>
          <w:t>Hình 3.2 Danh sách 60 mã chứng khoán</w:t>
        </w:r>
        <w:r w:rsidR="00895F54">
          <w:rPr>
            <w:noProof/>
            <w:webHidden/>
          </w:rPr>
          <w:tab/>
        </w:r>
        <w:r w:rsidR="00895F54">
          <w:rPr>
            <w:noProof/>
            <w:webHidden/>
          </w:rPr>
          <w:fldChar w:fldCharType="begin"/>
        </w:r>
        <w:r w:rsidR="00895F54">
          <w:rPr>
            <w:noProof/>
            <w:webHidden/>
          </w:rPr>
          <w:instrText xml:space="preserve"> PAGEREF _Toc91271707 \h </w:instrText>
        </w:r>
        <w:r w:rsidR="00895F54">
          <w:rPr>
            <w:noProof/>
            <w:webHidden/>
          </w:rPr>
        </w:r>
        <w:r w:rsidR="00895F54">
          <w:rPr>
            <w:noProof/>
            <w:webHidden/>
          </w:rPr>
          <w:fldChar w:fldCharType="separate"/>
        </w:r>
        <w:r w:rsidR="00895F54">
          <w:rPr>
            <w:noProof/>
            <w:webHidden/>
          </w:rPr>
          <w:t>10</w:t>
        </w:r>
        <w:r w:rsidR="00895F54">
          <w:rPr>
            <w:noProof/>
            <w:webHidden/>
          </w:rPr>
          <w:fldChar w:fldCharType="end"/>
        </w:r>
      </w:hyperlink>
    </w:p>
    <w:p w14:paraId="45F38003" w14:textId="5706A8A1"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08" w:history="1">
        <w:r w:rsidR="00895F54" w:rsidRPr="00857089">
          <w:rPr>
            <w:rStyle w:val="Hyperlink"/>
            <w:noProof/>
          </w:rPr>
          <w:t>Hình 3.3 Danh sách rỗng để lưu giá đóng cửa sau mỗi vòng lặp</w:t>
        </w:r>
        <w:r w:rsidR="00895F54">
          <w:rPr>
            <w:noProof/>
            <w:webHidden/>
          </w:rPr>
          <w:tab/>
        </w:r>
        <w:r w:rsidR="00895F54">
          <w:rPr>
            <w:noProof/>
            <w:webHidden/>
          </w:rPr>
          <w:fldChar w:fldCharType="begin"/>
        </w:r>
        <w:r w:rsidR="00895F54">
          <w:rPr>
            <w:noProof/>
            <w:webHidden/>
          </w:rPr>
          <w:instrText xml:space="preserve"> PAGEREF _Toc91271708 \h </w:instrText>
        </w:r>
        <w:r w:rsidR="00895F54">
          <w:rPr>
            <w:noProof/>
            <w:webHidden/>
          </w:rPr>
        </w:r>
        <w:r w:rsidR="00895F54">
          <w:rPr>
            <w:noProof/>
            <w:webHidden/>
          </w:rPr>
          <w:fldChar w:fldCharType="separate"/>
        </w:r>
        <w:r w:rsidR="00895F54">
          <w:rPr>
            <w:noProof/>
            <w:webHidden/>
          </w:rPr>
          <w:t>10</w:t>
        </w:r>
        <w:r w:rsidR="00895F54">
          <w:rPr>
            <w:noProof/>
            <w:webHidden/>
          </w:rPr>
          <w:fldChar w:fldCharType="end"/>
        </w:r>
      </w:hyperlink>
    </w:p>
    <w:p w14:paraId="2982C7FC" w14:textId="380A1E43"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09" w:history="1">
        <w:r w:rsidR="00895F54" w:rsidRPr="00857089">
          <w:rPr>
            <w:rStyle w:val="Hyperlink"/>
            <w:noProof/>
          </w:rPr>
          <w:t>Hình 3.4 Sử dụng Selenium WebDriver để mở trình duyệt web</w:t>
        </w:r>
        <w:r w:rsidR="00895F54">
          <w:rPr>
            <w:noProof/>
            <w:webHidden/>
          </w:rPr>
          <w:tab/>
        </w:r>
        <w:r w:rsidR="00895F54">
          <w:rPr>
            <w:noProof/>
            <w:webHidden/>
          </w:rPr>
          <w:fldChar w:fldCharType="begin"/>
        </w:r>
        <w:r w:rsidR="00895F54">
          <w:rPr>
            <w:noProof/>
            <w:webHidden/>
          </w:rPr>
          <w:instrText xml:space="preserve"> PAGEREF _Toc91271709 \h </w:instrText>
        </w:r>
        <w:r w:rsidR="00895F54">
          <w:rPr>
            <w:noProof/>
            <w:webHidden/>
          </w:rPr>
        </w:r>
        <w:r w:rsidR="00895F54">
          <w:rPr>
            <w:noProof/>
            <w:webHidden/>
          </w:rPr>
          <w:fldChar w:fldCharType="separate"/>
        </w:r>
        <w:r w:rsidR="00895F54">
          <w:rPr>
            <w:noProof/>
            <w:webHidden/>
          </w:rPr>
          <w:t>11</w:t>
        </w:r>
        <w:r w:rsidR="00895F54">
          <w:rPr>
            <w:noProof/>
            <w:webHidden/>
          </w:rPr>
          <w:fldChar w:fldCharType="end"/>
        </w:r>
      </w:hyperlink>
    </w:p>
    <w:p w14:paraId="193EE0AC" w14:textId="3D761110"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10" w:history="1">
        <w:r w:rsidR="00895F54" w:rsidRPr="00857089">
          <w:rPr>
            <w:rStyle w:val="Hyperlink"/>
            <w:noProof/>
          </w:rPr>
          <w:t>Hình 3.5 Vòng lặp for để lấy dữ liệu (1)</w:t>
        </w:r>
        <w:r w:rsidR="00895F54">
          <w:rPr>
            <w:noProof/>
            <w:webHidden/>
          </w:rPr>
          <w:tab/>
        </w:r>
        <w:r w:rsidR="00895F54">
          <w:rPr>
            <w:noProof/>
            <w:webHidden/>
          </w:rPr>
          <w:fldChar w:fldCharType="begin"/>
        </w:r>
        <w:r w:rsidR="00895F54">
          <w:rPr>
            <w:noProof/>
            <w:webHidden/>
          </w:rPr>
          <w:instrText xml:space="preserve"> PAGEREF _Toc91271710 \h </w:instrText>
        </w:r>
        <w:r w:rsidR="00895F54">
          <w:rPr>
            <w:noProof/>
            <w:webHidden/>
          </w:rPr>
        </w:r>
        <w:r w:rsidR="00895F54">
          <w:rPr>
            <w:noProof/>
            <w:webHidden/>
          </w:rPr>
          <w:fldChar w:fldCharType="separate"/>
        </w:r>
        <w:r w:rsidR="00895F54">
          <w:rPr>
            <w:noProof/>
            <w:webHidden/>
          </w:rPr>
          <w:t>11</w:t>
        </w:r>
        <w:r w:rsidR="00895F54">
          <w:rPr>
            <w:noProof/>
            <w:webHidden/>
          </w:rPr>
          <w:fldChar w:fldCharType="end"/>
        </w:r>
      </w:hyperlink>
    </w:p>
    <w:p w14:paraId="1C3DDCF6" w14:textId="712550A7"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11" w:history="1">
        <w:r w:rsidR="00895F54" w:rsidRPr="00857089">
          <w:rPr>
            <w:rStyle w:val="Hyperlink"/>
            <w:noProof/>
          </w:rPr>
          <w:t>Hình 3.6 Vòng lặp for để lấy dữ liệu (2)</w:t>
        </w:r>
        <w:r w:rsidR="00895F54">
          <w:rPr>
            <w:noProof/>
            <w:webHidden/>
          </w:rPr>
          <w:tab/>
        </w:r>
        <w:r w:rsidR="00895F54">
          <w:rPr>
            <w:noProof/>
            <w:webHidden/>
          </w:rPr>
          <w:fldChar w:fldCharType="begin"/>
        </w:r>
        <w:r w:rsidR="00895F54">
          <w:rPr>
            <w:noProof/>
            <w:webHidden/>
          </w:rPr>
          <w:instrText xml:space="preserve"> PAGEREF _Toc91271711 \h </w:instrText>
        </w:r>
        <w:r w:rsidR="00895F54">
          <w:rPr>
            <w:noProof/>
            <w:webHidden/>
          </w:rPr>
        </w:r>
        <w:r w:rsidR="00895F54">
          <w:rPr>
            <w:noProof/>
            <w:webHidden/>
          </w:rPr>
          <w:fldChar w:fldCharType="separate"/>
        </w:r>
        <w:r w:rsidR="00895F54">
          <w:rPr>
            <w:noProof/>
            <w:webHidden/>
          </w:rPr>
          <w:t>12</w:t>
        </w:r>
        <w:r w:rsidR="00895F54">
          <w:rPr>
            <w:noProof/>
            <w:webHidden/>
          </w:rPr>
          <w:fldChar w:fldCharType="end"/>
        </w:r>
      </w:hyperlink>
    </w:p>
    <w:p w14:paraId="0C527EDF" w14:textId="6A684377"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12" w:history="1">
        <w:r w:rsidR="00895F54" w:rsidRPr="00857089">
          <w:rPr>
            <w:rStyle w:val="Hyperlink"/>
            <w:noProof/>
          </w:rPr>
          <w:t>Hình 3.7 Đảo ngược mảng dữ liệu để hiện thị đúng theo dòng thời gian</w:t>
        </w:r>
        <w:r w:rsidR="00895F54">
          <w:rPr>
            <w:noProof/>
            <w:webHidden/>
          </w:rPr>
          <w:tab/>
        </w:r>
        <w:r w:rsidR="00895F54">
          <w:rPr>
            <w:noProof/>
            <w:webHidden/>
          </w:rPr>
          <w:fldChar w:fldCharType="begin"/>
        </w:r>
        <w:r w:rsidR="00895F54">
          <w:rPr>
            <w:noProof/>
            <w:webHidden/>
          </w:rPr>
          <w:instrText xml:space="preserve"> PAGEREF _Toc91271712 \h </w:instrText>
        </w:r>
        <w:r w:rsidR="00895F54">
          <w:rPr>
            <w:noProof/>
            <w:webHidden/>
          </w:rPr>
        </w:r>
        <w:r w:rsidR="00895F54">
          <w:rPr>
            <w:noProof/>
            <w:webHidden/>
          </w:rPr>
          <w:fldChar w:fldCharType="separate"/>
        </w:r>
        <w:r w:rsidR="00895F54">
          <w:rPr>
            <w:noProof/>
            <w:webHidden/>
          </w:rPr>
          <w:t>12</w:t>
        </w:r>
        <w:r w:rsidR="00895F54">
          <w:rPr>
            <w:noProof/>
            <w:webHidden/>
          </w:rPr>
          <w:fldChar w:fldCharType="end"/>
        </w:r>
      </w:hyperlink>
    </w:p>
    <w:p w14:paraId="53D9D8A6" w14:textId="4D8B7170"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13" w:history="1">
        <w:r w:rsidR="00895F54" w:rsidRPr="00857089">
          <w:rPr>
            <w:rStyle w:val="Hyperlink"/>
            <w:noProof/>
          </w:rPr>
          <w:t>Hình 3.8 Một phần dữ liệu trong file data.csv</w:t>
        </w:r>
        <w:r w:rsidR="00895F54">
          <w:rPr>
            <w:noProof/>
            <w:webHidden/>
          </w:rPr>
          <w:tab/>
        </w:r>
        <w:r w:rsidR="00895F54">
          <w:rPr>
            <w:noProof/>
            <w:webHidden/>
          </w:rPr>
          <w:fldChar w:fldCharType="begin"/>
        </w:r>
        <w:r w:rsidR="00895F54">
          <w:rPr>
            <w:noProof/>
            <w:webHidden/>
          </w:rPr>
          <w:instrText xml:space="preserve"> PAGEREF _Toc91271713 \h </w:instrText>
        </w:r>
        <w:r w:rsidR="00895F54">
          <w:rPr>
            <w:noProof/>
            <w:webHidden/>
          </w:rPr>
        </w:r>
        <w:r w:rsidR="00895F54">
          <w:rPr>
            <w:noProof/>
            <w:webHidden/>
          </w:rPr>
          <w:fldChar w:fldCharType="separate"/>
        </w:r>
        <w:r w:rsidR="00895F54">
          <w:rPr>
            <w:noProof/>
            <w:webHidden/>
          </w:rPr>
          <w:t>13</w:t>
        </w:r>
        <w:r w:rsidR="00895F54">
          <w:rPr>
            <w:noProof/>
            <w:webHidden/>
          </w:rPr>
          <w:fldChar w:fldCharType="end"/>
        </w:r>
      </w:hyperlink>
    </w:p>
    <w:p w14:paraId="67593583" w14:textId="7138F96E"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14" w:history="1">
        <w:r w:rsidR="00895F54" w:rsidRPr="00857089">
          <w:rPr>
            <w:rStyle w:val="Hyperlink"/>
            <w:noProof/>
          </w:rPr>
          <w:t>Hình 3.9 Import thư viện, module cần thiết cho nhiệm vụ 2</w:t>
        </w:r>
        <w:r w:rsidR="00895F54">
          <w:rPr>
            <w:noProof/>
            <w:webHidden/>
          </w:rPr>
          <w:tab/>
        </w:r>
        <w:r w:rsidR="00895F54">
          <w:rPr>
            <w:noProof/>
            <w:webHidden/>
          </w:rPr>
          <w:fldChar w:fldCharType="begin"/>
        </w:r>
        <w:r w:rsidR="00895F54">
          <w:rPr>
            <w:noProof/>
            <w:webHidden/>
          </w:rPr>
          <w:instrText xml:space="preserve"> PAGEREF _Toc91271714 \h </w:instrText>
        </w:r>
        <w:r w:rsidR="00895F54">
          <w:rPr>
            <w:noProof/>
            <w:webHidden/>
          </w:rPr>
        </w:r>
        <w:r w:rsidR="00895F54">
          <w:rPr>
            <w:noProof/>
            <w:webHidden/>
          </w:rPr>
          <w:fldChar w:fldCharType="separate"/>
        </w:r>
        <w:r w:rsidR="00895F54">
          <w:rPr>
            <w:noProof/>
            <w:webHidden/>
          </w:rPr>
          <w:t>13</w:t>
        </w:r>
        <w:r w:rsidR="00895F54">
          <w:rPr>
            <w:noProof/>
            <w:webHidden/>
          </w:rPr>
          <w:fldChar w:fldCharType="end"/>
        </w:r>
      </w:hyperlink>
    </w:p>
    <w:p w14:paraId="6466E14B" w14:textId="3E49995D"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15" w:history="1">
        <w:r w:rsidR="00895F54" w:rsidRPr="00857089">
          <w:rPr>
            <w:rStyle w:val="Hyperlink"/>
            <w:noProof/>
          </w:rPr>
          <w:t>Hình 3.10 Vòng lặp scale dữ liệu của 60 mã chứng khoán</w:t>
        </w:r>
        <w:r w:rsidR="00895F54">
          <w:rPr>
            <w:noProof/>
            <w:webHidden/>
          </w:rPr>
          <w:tab/>
        </w:r>
        <w:r w:rsidR="00895F54">
          <w:rPr>
            <w:noProof/>
            <w:webHidden/>
          </w:rPr>
          <w:fldChar w:fldCharType="begin"/>
        </w:r>
        <w:r w:rsidR="00895F54">
          <w:rPr>
            <w:noProof/>
            <w:webHidden/>
          </w:rPr>
          <w:instrText xml:space="preserve"> PAGEREF _Toc91271715 \h </w:instrText>
        </w:r>
        <w:r w:rsidR="00895F54">
          <w:rPr>
            <w:noProof/>
            <w:webHidden/>
          </w:rPr>
        </w:r>
        <w:r w:rsidR="00895F54">
          <w:rPr>
            <w:noProof/>
            <w:webHidden/>
          </w:rPr>
          <w:fldChar w:fldCharType="separate"/>
        </w:r>
        <w:r w:rsidR="00895F54">
          <w:rPr>
            <w:noProof/>
            <w:webHidden/>
          </w:rPr>
          <w:t>13</w:t>
        </w:r>
        <w:r w:rsidR="00895F54">
          <w:rPr>
            <w:noProof/>
            <w:webHidden/>
          </w:rPr>
          <w:fldChar w:fldCharType="end"/>
        </w:r>
      </w:hyperlink>
    </w:p>
    <w:p w14:paraId="59DDDA01" w14:textId="34E1A2CB"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16" w:history="1">
        <w:r w:rsidR="00895F54" w:rsidRPr="00857089">
          <w:rPr>
            <w:rStyle w:val="Hyperlink"/>
            <w:noProof/>
          </w:rPr>
          <w:t>Hình 3.11 Đoạn code vẽ 5 mã đầu tiên trước khi dữ liệu được scale</w:t>
        </w:r>
        <w:r w:rsidR="00895F54">
          <w:rPr>
            <w:noProof/>
            <w:webHidden/>
          </w:rPr>
          <w:tab/>
        </w:r>
        <w:r w:rsidR="00895F54">
          <w:rPr>
            <w:noProof/>
            <w:webHidden/>
          </w:rPr>
          <w:fldChar w:fldCharType="begin"/>
        </w:r>
        <w:r w:rsidR="00895F54">
          <w:rPr>
            <w:noProof/>
            <w:webHidden/>
          </w:rPr>
          <w:instrText xml:space="preserve"> PAGEREF _Toc91271716 \h </w:instrText>
        </w:r>
        <w:r w:rsidR="00895F54">
          <w:rPr>
            <w:noProof/>
            <w:webHidden/>
          </w:rPr>
        </w:r>
        <w:r w:rsidR="00895F54">
          <w:rPr>
            <w:noProof/>
            <w:webHidden/>
          </w:rPr>
          <w:fldChar w:fldCharType="separate"/>
        </w:r>
        <w:r w:rsidR="00895F54">
          <w:rPr>
            <w:noProof/>
            <w:webHidden/>
          </w:rPr>
          <w:t>14</w:t>
        </w:r>
        <w:r w:rsidR="00895F54">
          <w:rPr>
            <w:noProof/>
            <w:webHidden/>
          </w:rPr>
          <w:fldChar w:fldCharType="end"/>
        </w:r>
      </w:hyperlink>
    </w:p>
    <w:p w14:paraId="2F013773" w14:textId="2BE1EA93"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17" w:history="1">
        <w:r w:rsidR="00895F54" w:rsidRPr="00857089">
          <w:rPr>
            <w:rStyle w:val="Hyperlink"/>
            <w:noProof/>
          </w:rPr>
          <w:t>Hình 3.12 Dữ liệu trước khi scale</w:t>
        </w:r>
        <w:r w:rsidR="00895F54">
          <w:rPr>
            <w:noProof/>
            <w:webHidden/>
          </w:rPr>
          <w:tab/>
        </w:r>
        <w:r w:rsidR="00895F54">
          <w:rPr>
            <w:noProof/>
            <w:webHidden/>
          </w:rPr>
          <w:fldChar w:fldCharType="begin"/>
        </w:r>
        <w:r w:rsidR="00895F54">
          <w:rPr>
            <w:noProof/>
            <w:webHidden/>
          </w:rPr>
          <w:instrText xml:space="preserve"> PAGEREF _Toc91271717 \h </w:instrText>
        </w:r>
        <w:r w:rsidR="00895F54">
          <w:rPr>
            <w:noProof/>
            <w:webHidden/>
          </w:rPr>
        </w:r>
        <w:r w:rsidR="00895F54">
          <w:rPr>
            <w:noProof/>
            <w:webHidden/>
          </w:rPr>
          <w:fldChar w:fldCharType="separate"/>
        </w:r>
        <w:r w:rsidR="00895F54">
          <w:rPr>
            <w:noProof/>
            <w:webHidden/>
          </w:rPr>
          <w:t>14</w:t>
        </w:r>
        <w:r w:rsidR="00895F54">
          <w:rPr>
            <w:noProof/>
            <w:webHidden/>
          </w:rPr>
          <w:fldChar w:fldCharType="end"/>
        </w:r>
      </w:hyperlink>
    </w:p>
    <w:p w14:paraId="5CB8FD82" w14:textId="66B75FBB"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18" w:history="1">
        <w:r w:rsidR="00895F54" w:rsidRPr="00857089">
          <w:rPr>
            <w:rStyle w:val="Hyperlink"/>
            <w:noProof/>
          </w:rPr>
          <w:t>Hình 3.13 Đoạn code vẽ 5 mã đầu tiên sau khi dữ liệu được scale</w:t>
        </w:r>
        <w:r w:rsidR="00895F54">
          <w:rPr>
            <w:noProof/>
            <w:webHidden/>
          </w:rPr>
          <w:tab/>
        </w:r>
        <w:r w:rsidR="00895F54">
          <w:rPr>
            <w:noProof/>
            <w:webHidden/>
          </w:rPr>
          <w:fldChar w:fldCharType="begin"/>
        </w:r>
        <w:r w:rsidR="00895F54">
          <w:rPr>
            <w:noProof/>
            <w:webHidden/>
          </w:rPr>
          <w:instrText xml:space="preserve"> PAGEREF _Toc91271718 \h </w:instrText>
        </w:r>
        <w:r w:rsidR="00895F54">
          <w:rPr>
            <w:noProof/>
            <w:webHidden/>
          </w:rPr>
        </w:r>
        <w:r w:rsidR="00895F54">
          <w:rPr>
            <w:noProof/>
            <w:webHidden/>
          </w:rPr>
          <w:fldChar w:fldCharType="separate"/>
        </w:r>
        <w:r w:rsidR="00895F54">
          <w:rPr>
            <w:noProof/>
            <w:webHidden/>
          </w:rPr>
          <w:t>15</w:t>
        </w:r>
        <w:r w:rsidR="00895F54">
          <w:rPr>
            <w:noProof/>
            <w:webHidden/>
          </w:rPr>
          <w:fldChar w:fldCharType="end"/>
        </w:r>
      </w:hyperlink>
    </w:p>
    <w:p w14:paraId="3FE2500C" w14:textId="5EA1951C"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19" w:history="1">
        <w:r w:rsidR="00895F54" w:rsidRPr="00857089">
          <w:rPr>
            <w:rStyle w:val="Hyperlink"/>
            <w:noProof/>
          </w:rPr>
          <w:t>Hình 3.14 Dữ liệu sau khi scale</w:t>
        </w:r>
        <w:r w:rsidR="00895F54">
          <w:rPr>
            <w:noProof/>
            <w:webHidden/>
          </w:rPr>
          <w:tab/>
        </w:r>
        <w:r w:rsidR="00895F54">
          <w:rPr>
            <w:noProof/>
            <w:webHidden/>
          </w:rPr>
          <w:fldChar w:fldCharType="begin"/>
        </w:r>
        <w:r w:rsidR="00895F54">
          <w:rPr>
            <w:noProof/>
            <w:webHidden/>
          </w:rPr>
          <w:instrText xml:space="preserve"> PAGEREF _Toc91271719 \h </w:instrText>
        </w:r>
        <w:r w:rsidR="00895F54">
          <w:rPr>
            <w:noProof/>
            <w:webHidden/>
          </w:rPr>
        </w:r>
        <w:r w:rsidR="00895F54">
          <w:rPr>
            <w:noProof/>
            <w:webHidden/>
          </w:rPr>
          <w:fldChar w:fldCharType="separate"/>
        </w:r>
        <w:r w:rsidR="00895F54">
          <w:rPr>
            <w:noProof/>
            <w:webHidden/>
          </w:rPr>
          <w:t>15</w:t>
        </w:r>
        <w:r w:rsidR="00895F54">
          <w:rPr>
            <w:noProof/>
            <w:webHidden/>
          </w:rPr>
          <w:fldChar w:fldCharType="end"/>
        </w:r>
      </w:hyperlink>
    </w:p>
    <w:p w14:paraId="6825C4CF" w14:textId="1BBF8CED"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20" w:history="1">
        <w:r w:rsidR="00895F54" w:rsidRPr="00857089">
          <w:rPr>
            <w:rStyle w:val="Hyperlink"/>
            <w:noProof/>
          </w:rPr>
          <w:t>Hình 3.15 Khởi tạo mảng tập dữ liệu chuỗi thời gian</w:t>
        </w:r>
        <w:r w:rsidR="00895F54">
          <w:rPr>
            <w:noProof/>
            <w:webHidden/>
          </w:rPr>
          <w:tab/>
        </w:r>
        <w:r w:rsidR="00895F54">
          <w:rPr>
            <w:noProof/>
            <w:webHidden/>
          </w:rPr>
          <w:fldChar w:fldCharType="begin"/>
        </w:r>
        <w:r w:rsidR="00895F54">
          <w:rPr>
            <w:noProof/>
            <w:webHidden/>
          </w:rPr>
          <w:instrText xml:space="preserve"> PAGEREF _Toc91271720 \h </w:instrText>
        </w:r>
        <w:r w:rsidR="00895F54">
          <w:rPr>
            <w:noProof/>
            <w:webHidden/>
          </w:rPr>
        </w:r>
        <w:r w:rsidR="00895F54">
          <w:rPr>
            <w:noProof/>
            <w:webHidden/>
          </w:rPr>
          <w:fldChar w:fldCharType="separate"/>
        </w:r>
        <w:r w:rsidR="00895F54">
          <w:rPr>
            <w:noProof/>
            <w:webHidden/>
          </w:rPr>
          <w:t>16</w:t>
        </w:r>
        <w:r w:rsidR="00895F54">
          <w:rPr>
            <w:noProof/>
            <w:webHidden/>
          </w:rPr>
          <w:fldChar w:fldCharType="end"/>
        </w:r>
      </w:hyperlink>
    </w:p>
    <w:p w14:paraId="0BFC1AFC" w14:textId="0FC07C3C"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21" w:history="1">
        <w:r w:rsidR="00895F54" w:rsidRPr="00857089">
          <w:rPr>
            <w:rStyle w:val="Hyperlink"/>
            <w:noProof/>
          </w:rPr>
          <w:t>Hình 3.16 Code phương pháp khuỷu tay tìm k tốt nhất với biến thể Euclidean k-means</w:t>
        </w:r>
        <w:r w:rsidR="00895F54">
          <w:rPr>
            <w:noProof/>
            <w:webHidden/>
          </w:rPr>
          <w:tab/>
        </w:r>
        <w:r w:rsidR="00895F54">
          <w:rPr>
            <w:noProof/>
            <w:webHidden/>
          </w:rPr>
          <w:fldChar w:fldCharType="begin"/>
        </w:r>
        <w:r w:rsidR="00895F54">
          <w:rPr>
            <w:noProof/>
            <w:webHidden/>
          </w:rPr>
          <w:instrText xml:space="preserve"> PAGEREF _Toc91271721 \h </w:instrText>
        </w:r>
        <w:r w:rsidR="00895F54">
          <w:rPr>
            <w:noProof/>
            <w:webHidden/>
          </w:rPr>
        </w:r>
        <w:r w:rsidR="00895F54">
          <w:rPr>
            <w:noProof/>
            <w:webHidden/>
          </w:rPr>
          <w:fldChar w:fldCharType="separate"/>
        </w:r>
        <w:r w:rsidR="00895F54">
          <w:rPr>
            <w:noProof/>
            <w:webHidden/>
          </w:rPr>
          <w:t>16</w:t>
        </w:r>
        <w:r w:rsidR="00895F54">
          <w:rPr>
            <w:noProof/>
            <w:webHidden/>
          </w:rPr>
          <w:fldChar w:fldCharType="end"/>
        </w:r>
      </w:hyperlink>
    </w:p>
    <w:p w14:paraId="61A3EA98" w14:textId="74AFD2F7"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22" w:history="1">
        <w:r w:rsidR="00895F54" w:rsidRPr="00857089">
          <w:rPr>
            <w:rStyle w:val="Hyperlink"/>
            <w:noProof/>
          </w:rPr>
          <w:t>Hình 3.17 Biểu đồ thể hiện các biến dạng k của biến thể Euclidean k-means</w:t>
        </w:r>
        <w:r w:rsidR="00895F54">
          <w:rPr>
            <w:noProof/>
            <w:webHidden/>
          </w:rPr>
          <w:tab/>
        </w:r>
        <w:r w:rsidR="00895F54">
          <w:rPr>
            <w:noProof/>
            <w:webHidden/>
          </w:rPr>
          <w:fldChar w:fldCharType="begin"/>
        </w:r>
        <w:r w:rsidR="00895F54">
          <w:rPr>
            <w:noProof/>
            <w:webHidden/>
          </w:rPr>
          <w:instrText xml:space="preserve"> PAGEREF _Toc91271722 \h </w:instrText>
        </w:r>
        <w:r w:rsidR="00895F54">
          <w:rPr>
            <w:noProof/>
            <w:webHidden/>
          </w:rPr>
        </w:r>
        <w:r w:rsidR="00895F54">
          <w:rPr>
            <w:noProof/>
            <w:webHidden/>
          </w:rPr>
          <w:fldChar w:fldCharType="separate"/>
        </w:r>
        <w:r w:rsidR="00895F54">
          <w:rPr>
            <w:noProof/>
            <w:webHidden/>
          </w:rPr>
          <w:t>16</w:t>
        </w:r>
        <w:r w:rsidR="00895F54">
          <w:rPr>
            <w:noProof/>
            <w:webHidden/>
          </w:rPr>
          <w:fldChar w:fldCharType="end"/>
        </w:r>
      </w:hyperlink>
    </w:p>
    <w:p w14:paraId="686BBA22" w14:textId="06E44F2A"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23" w:history="1">
        <w:r w:rsidR="00895F54" w:rsidRPr="00857089">
          <w:rPr>
            <w:rStyle w:val="Hyperlink"/>
            <w:noProof/>
          </w:rPr>
          <w:t>Hình 3.18 Code phương pháp khuỷu tay tìm k tốt nhất với biến thể DBA k-means</w:t>
        </w:r>
        <w:r w:rsidR="00895F54">
          <w:rPr>
            <w:noProof/>
            <w:webHidden/>
          </w:rPr>
          <w:tab/>
        </w:r>
        <w:r w:rsidR="00895F54">
          <w:rPr>
            <w:noProof/>
            <w:webHidden/>
          </w:rPr>
          <w:fldChar w:fldCharType="begin"/>
        </w:r>
        <w:r w:rsidR="00895F54">
          <w:rPr>
            <w:noProof/>
            <w:webHidden/>
          </w:rPr>
          <w:instrText xml:space="preserve"> PAGEREF _Toc91271723 \h </w:instrText>
        </w:r>
        <w:r w:rsidR="00895F54">
          <w:rPr>
            <w:noProof/>
            <w:webHidden/>
          </w:rPr>
        </w:r>
        <w:r w:rsidR="00895F54">
          <w:rPr>
            <w:noProof/>
            <w:webHidden/>
          </w:rPr>
          <w:fldChar w:fldCharType="separate"/>
        </w:r>
        <w:r w:rsidR="00895F54">
          <w:rPr>
            <w:noProof/>
            <w:webHidden/>
          </w:rPr>
          <w:t>17</w:t>
        </w:r>
        <w:r w:rsidR="00895F54">
          <w:rPr>
            <w:noProof/>
            <w:webHidden/>
          </w:rPr>
          <w:fldChar w:fldCharType="end"/>
        </w:r>
      </w:hyperlink>
    </w:p>
    <w:p w14:paraId="07D0A04B" w14:textId="1513533C"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24" w:history="1">
        <w:r w:rsidR="00895F54" w:rsidRPr="00857089">
          <w:rPr>
            <w:rStyle w:val="Hyperlink"/>
            <w:noProof/>
          </w:rPr>
          <w:t>Hình 3.19 Biểu đồ thể hiện các biến dạng k của biến thể DBA k-means</w:t>
        </w:r>
        <w:r w:rsidR="00895F54">
          <w:rPr>
            <w:noProof/>
            <w:webHidden/>
          </w:rPr>
          <w:tab/>
        </w:r>
        <w:r w:rsidR="00895F54">
          <w:rPr>
            <w:noProof/>
            <w:webHidden/>
          </w:rPr>
          <w:fldChar w:fldCharType="begin"/>
        </w:r>
        <w:r w:rsidR="00895F54">
          <w:rPr>
            <w:noProof/>
            <w:webHidden/>
          </w:rPr>
          <w:instrText xml:space="preserve"> PAGEREF _Toc91271724 \h </w:instrText>
        </w:r>
        <w:r w:rsidR="00895F54">
          <w:rPr>
            <w:noProof/>
            <w:webHidden/>
          </w:rPr>
        </w:r>
        <w:r w:rsidR="00895F54">
          <w:rPr>
            <w:noProof/>
            <w:webHidden/>
          </w:rPr>
          <w:fldChar w:fldCharType="separate"/>
        </w:r>
        <w:r w:rsidR="00895F54">
          <w:rPr>
            <w:noProof/>
            <w:webHidden/>
          </w:rPr>
          <w:t>17</w:t>
        </w:r>
        <w:r w:rsidR="00895F54">
          <w:rPr>
            <w:noProof/>
            <w:webHidden/>
          </w:rPr>
          <w:fldChar w:fldCharType="end"/>
        </w:r>
      </w:hyperlink>
    </w:p>
    <w:p w14:paraId="69A20CF9" w14:textId="7BB5E931"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25" w:history="1">
        <w:r w:rsidR="00895F54" w:rsidRPr="00857089">
          <w:rPr>
            <w:rStyle w:val="Hyperlink"/>
            <w:noProof/>
          </w:rPr>
          <w:t>Hình 3.20 Code phương pháp khuỷu tay tìm k tốt nhất với biến thể Soft-DTW k-means</w:t>
        </w:r>
        <w:r w:rsidR="00895F54">
          <w:rPr>
            <w:noProof/>
            <w:webHidden/>
          </w:rPr>
          <w:tab/>
        </w:r>
        <w:r w:rsidR="00895F54">
          <w:rPr>
            <w:noProof/>
            <w:webHidden/>
          </w:rPr>
          <w:fldChar w:fldCharType="begin"/>
        </w:r>
        <w:r w:rsidR="00895F54">
          <w:rPr>
            <w:noProof/>
            <w:webHidden/>
          </w:rPr>
          <w:instrText xml:space="preserve"> PAGEREF _Toc91271725 \h </w:instrText>
        </w:r>
        <w:r w:rsidR="00895F54">
          <w:rPr>
            <w:noProof/>
            <w:webHidden/>
          </w:rPr>
        </w:r>
        <w:r w:rsidR="00895F54">
          <w:rPr>
            <w:noProof/>
            <w:webHidden/>
          </w:rPr>
          <w:fldChar w:fldCharType="separate"/>
        </w:r>
        <w:r w:rsidR="00895F54">
          <w:rPr>
            <w:noProof/>
            <w:webHidden/>
          </w:rPr>
          <w:t>18</w:t>
        </w:r>
        <w:r w:rsidR="00895F54">
          <w:rPr>
            <w:noProof/>
            <w:webHidden/>
          </w:rPr>
          <w:fldChar w:fldCharType="end"/>
        </w:r>
      </w:hyperlink>
    </w:p>
    <w:p w14:paraId="08D8A159" w14:textId="0AB74179"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26" w:history="1">
        <w:r w:rsidR="00895F54" w:rsidRPr="00857089">
          <w:rPr>
            <w:rStyle w:val="Hyperlink"/>
            <w:noProof/>
          </w:rPr>
          <w:t>Hình 3.21 Biểu đồ thể hiện các biến dạng k của biến thể Soft-DTW k-means</w:t>
        </w:r>
        <w:r w:rsidR="00895F54">
          <w:rPr>
            <w:noProof/>
            <w:webHidden/>
          </w:rPr>
          <w:tab/>
        </w:r>
        <w:r w:rsidR="00895F54">
          <w:rPr>
            <w:noProof/>
            <w:webHidden/>
          </w:rPr>
          <w:fldChar w:fldCharType="begin"/>
        </w:r>
        <w:r w:rsidR="00895F54">
          <w:rPr>
            <w:noProof/>
            <w:webHidden/>
          </w:rPr>
          <w:instrText xml:space="preserve"> PAGEREF _Toc91271726 \h </w:instrText>
        </w:r>
        <w:r w:rsidR="00895F54">
          <w:rPr>
            <w:noProof/>
            <w:webHidden/>
          </w:rPr>
        </w:r>
        <w:r w:rsidR="00895F54">
          <w:rPr>
            <w:noProof/>
            <w:webHidden/>
          </w:rPr>
          <w:fldChar w:fldCharType="separate"/>
        </w:r>
        <w:r w:rsidR="00895F54">
          <w:rPr>
            <w:noProof/>
            <w:webHidden/>
          </w:rPr>
          <w:t>18</w:t>
        </w:r>
        <w:r w:rsidR="00895F54">
          <w:rPr>
            <w:noProof/>
            <w:webHidden/>
          </w:rPr>
          <w:fldChar w:fldCharType="end"/>
        </w:r>
      </w:hyperlink>
    </w:p>
    <w:p w14:paraId="79B29497" w14:textId="5297AD42"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27" w:history="1">
        <w:r w:rsidR="00895F54" w:rsidRPr="00857089">
          <w:rPr>
            <w:rStyle w:val="Hyperlink"/>
            <w:noProof/>
          </w:rPr>
          <w:t>Hình 3.22 Vòng lặp vẽ hình và in mã chứng khoán của từng cụm biến thể Euclidean k-means</w:t>
        </w:r>
        <w:r w:rsidR="00895F54">
          <w:rPr>
            <w:noProof/>
            <w:webHidden/>
          </w:rPr>
          <w:tab/>
        </w:r>
        <w:r w:rsidR="00895F54">
          <w:rPr>
            <w:noProof/>
            <w:webHidden/>
          </w:rPr>
          <w:fldChar w:fldCharType="begin"/>
        </w:r>
        <w:r w:rsidR="00895F54">
          <w:rPr>
            <w:noProof/>
            <w:webHidden/>
          </w:rPr>
          <w:instrText xml:space="preserve"> PAGEREF _Toc91271727 \h </w:instrText>
        </w:r>
        <w:r w:rsidR="00895F54">
          <w:rPr>
            <w:noProof/>
            <w:webHidden/>
          </w:rPr>
        </w:r>
        <w:r w:rsidR="00895F54">
          <w:rPr>
            <w:noProof/>
            <w:webHidden/>
          </w:rPr>
          <w:fldChar w:fldCharType="separate"/>
        </w:r>
        <w:r w:rsidR="00895F54">
          <w:rPr>
            <w:noProof/>
            <w:webHidden/>
          </w:rPr>
          <w:t>19</w:t>
        </w:r>
        <w:r w:rsidR="00895F54">
          <w:rPr>
            <w:noProof/>
            <w:webHidden/>
          </w:rPr>
          <w:fldChar w:fldCharType="end"/>
        </w:r>
      </w:hyperlink>
    </w:p>
    <w:p w14:paraId="52FB6D13" w14:textId="164EBFE7"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28" w:history="1">
        <w:r w:rsidR="00895F54" w:rsidRPr="00857089">
          <w:rPr>
            <w:rStyle w:val="Hyperlink"/>
            <w:noProof/>
          </w:rPr>
          <w:t>Hình 3.23 Kết quả phân cụm dữ liệu chứng khoán với biến thể Euclidean k-means</w:t>
        </w:r>
        <w:r w:rsidR="00895F54">
          <w:rPr>
            <w:noProof/>
            <w:webHidden/>
          </w:rPr>
          <w:tab/>
        </w:r>
        <w:r w:rsidR="00895F54">
          <w:rPr>
            <w:noProof/>
            <w:webHidden/>
          </w:rPr>
          <w:fldChar w:fldCharType="begin"/>
        </w:r>
        <w:r w:rsidR="00895F54">
          <w:rPr>
            <w:noProof/>
            <w:webHidden/>
          </w:rPr>
          <w:instrText xml:space="preserve"> PAGEREF _Toc91271728 \h </w:instrText>
        </w:r>
        <w:r w:rsidR="00895F54">
          <w:rPr>
            <w:noProof/>
            <w:webHidden/>
          </w:rPr>
        </w:r>
        <w:r w:rsidR="00895F54">
          <w:rPr>
            <w:noProof/>
            <w:webHidden/>
          </w:rPr>
          <w:fldChar w:fldCharType="separate"/>
        </w:r>
        <w:r w:rsidR="00895F54">
          <w:rPr>
            <w:noProof/>
            <w:webHidden/>
          </w:rPr>
          <w:t>20</w:t>
        </w:r>
        <w:r w:rsidR="00895F54">
          <w:rPr>
            <w:noProof/>
            <w:webHidden/>
          </w:rPr>
          <w:fldChar w:fldCharType="end"/>
        </w:r>
      </w:hyperlink>
    </w:p>
    <w:p w14:paraId="12945470" w14:textId="0B55D7ED"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29" w:history="1">
        <w:r w:rsidR="00895F54" w:rsidRPr="00857089">
          <w:rPr>
            <w:rStyle w:val="Hyperlink"/>
            <w:noProof/>
          </w:rPr>
          <w:t>Hình 3.24 Vòng lặp vẽ hình và in mã chứng khoán của từng cụm biến thể DBA k-means</w:t>
        </w:r>
        <w:r w:rsidR="00895F54">
          <w:rPr>
            <w:noProof/>
            <w:webHidden/>
          </w:rPr>
          <w:tab/>
        </w:r>
        <w:r w:rsidR="00895F54">
          <w:rPr>
            <w:noProof/>
            <w:webHidden/>
          </w:rPr>
          <w:fldChar w:fldCharType="begin"/>
        </w:r>
        <w:r w:rsidR="00895F54">
          <w:rPr>
            <w:noProof/>
            <w:webHidden/>
          </w:rPr>
          <w:instrText xml:space="preserve"> PAGEREF _Toc91271729 \h </w:instrText>
        </w:r>
        <w:r w:rsidR="00895F54">
          <w:rPr>
            <w:noProof/>
            <w:webHidden/>
          </w:rPr>
        </w:r>
        <w:r w:rsidR="00895F54">
          <w:rPr>
            <w:noProof/>
            <w:webHidden/>
          </w:rPr>
          <w:fldChar w:fldCharType="separate"/>
        </w:r>
        <w:r w:rsidR="00895F54">
          <w:rPr>
            <w:noProof/>
            <w:webHidden/>
          </w:rPr>
          <w:t>21</w:t>
        </w:r>
        <w:r w:rsidR="00895F54">
          <w:rPr>
            <w:noProof/>
            <w:webHidden/>
          </w:rPr>
          <w:fldChar w:fldCharType="end"/>
        </w:r>
      </w:hyperlink>
    </w:p>
    <w:p w14:paraId="5F77FAB1" w14:textId="09D960C6"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30" w:history="1">
        <w:r w:rsidR="00895F54" w:rsidRPr="00857089">
          <w:rPr>
            <w:rStyle w:val="Hyperlink"/>
            <w:noProof/>
          </w:rPr>
          <w:t>Hình 3.25 Kết quả phân cụm dữ liệu chứng khoán với biến thể DBA k-means</w:t>
        </w:r>
        <w:r w:rsidR="00895F54">
          <w:rPr>
            <w:noProof/>
            <w:webHidden/>
          </w:rPr>
          <w:tab/>
        </w:r>
        <w:r w:rsidR="00895F54">
          <w:rPr>
            <w:noProof/>
            <w:webHidden/>
          </w:rPr>
          <w:fldChar w:fldCharType="begin"/>
        </w:r>
        <w:r w:rsidR="00895F54">
          <w:rPr>
            <w:noProof/>
            <w:webHidden/>
          </w:rPr>
          <w:instrText xml:space="preserve"> PAGEREF _Toc91271730 \h </w:instrText>
        </w:r>
        <w:r w:rsidR="00895F54">
          <w:rPr>
            <w:noProof/>
            <w:webHidden/>
          </w:rPr>
        </w:r>
        <w:r w:rsidR="00895F54">
          <w:rPr>
            <w:noProof/>
            <w:webHidden/>
          </w:rPr>
          <w:fldChar w:fldCharType="separate"/>
        </w:r>
        <w:r w:rsidR="00895F54">
          <w:rPr>
            <w:noProof/>
            <w:webHidden/>
          </w:rPr>
          <w:t>21</w:t>
        </w:r>
        <w:r w:rsidR="00895F54">
          <w:rPr>
            <w:noProof/>
            <w:webHidden/>
          </w:rPr>
          <w:fldChar w:fldCharType="end"/>
        </w:r>
      </w:hyperlink>
    </w:p>
    <w:p w14:paraId="18D94660" w14:textId="24C7FE4E"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31" w:history="1">
        <w:r w:rsidR="00895F54" w:rsidRPr="00857089">
          <w:rPr>
            <w:rStyle w:val="Hyperlink"/>
            <w:noProof/>
          </w:rPr>
          <w:t>Hình 3.26 Vòng lặp vẽ hình và in mã chứng khoán của từng cụm biến thể Soft-DTW k-means</w:t>
        </w:r>
        <w:r w:rsidR="00895F54">
          <w:rPr>
            <w:noProof/>
            <w:webHidden/>
          </w:rPr>
          <w:tab/>
        </w:r>
        <w:r w:rsidR="00895F54">
          <w:rPr>
            <w:noProof/>
            <w:webHidden/>
          </w:rPr>
          <w:fldChar w:fldCharType="begin"/>
        </w:r>
        <w:r w:rsidR="00895F54">
          <w:rPr>
            <w:noProof/>
            <w:webHidden/>
          </w:rPr>
          <w:instrText xml:space="preserve"> PAGEREF _Toc91271731 \h </w:instrText>
        </w:r>
        <w:r w:rsidR="00895F54">
          <w:rPr>
            <w:noProof/>
            <w:webHidden/>
          </w:rPr>
        </w:r>
        <w:r w:rsidR="00895F54">
          <w:rPr>
            <w:noProof/>
            <w:webHidden/>
          </w:rPr>
          <w:fldChar w:fldCharType="separate"/>
        </w:r>
        <w:r w:rsidR="00895F54">
          <w:rPr>
            <w:noProof/>
            <w:webHidden/>
          </w:rPr>
          <w:t>22</w:t>
        </w:r>
        <w:r w:rsidR="00895F54">
          <w:rPr>
            <w:noProof/>
            <w:webHidden/>
          </w:rPr>
          <w:fldChar w:fldCharType="end"/>
        </w:r>
      </w:hyperlink>
    </w:p>
    <w:p w14:paraId="626D7DD5" w14:textId="2F2DAEB6" w:rsidR="00895F54" w:rsidRDefault="00A90A1B">
      <w:pPr>
        <w:pStyle w:val="TableofFigures"/>
        <w:tabs>
          <w:tab w:val="right" w:leader="dot" w:pos="9255"/>
        </w:tabs>
        <w:rPr>
          <w:rFonts w:asciiTheme="minorHAnsi" w:eastAsiaTheme="minorEastAsia" w:hAnsiTheme="minorHAnsi" w:cstheme="minorBidi"/>
          <w:noProof/>
          <w:sz w:val="22"/>
          <w:szCs w:val="22"/>
        </w:rPr>
      </w:pPr>
      <w:hyperlink w:anchor="_Toc91271732" w:history="1">
        <w:r w:rsidR="00895F54" w:rsidRPr="00857089">
          <w:rPr>
            <w:rStyle w:val="Hyperlink"/>
            <w:noProof/>
          </w:rPr>
          <w:t>Hình 3.27 Kết quả phân cụm dữ liệu chứng khoán với biến thể Soft-DTW k-means</w:t>
        </w:r>
        <w:r w:rsidR="00895F54">
          <w:rPr>
            <w:noProof/>
            <w:webHidden/>
          </w:rPr>
          <w:tab/>
        </w:r>
        <w:r w:rsidR="00895F54">
          <w:rPr>
            <w:noProof/>
            <w:webHidden/>
          </w:rPr>
          <w:fldChar w:fldCharType="begin"/>
        </w:r>
        <w:r w:rsidR="00895F54">
          <w:rPr>
            <w:noProof/>
            <w:webHidden/>
          </w:rPr>
          <w:instrText xml:space="preserve"> PAGEREF _Toc91271732 \h </w:instrText>
        </w:r>
        <w:r w:rsidR="00895F54">
          <w:rPr>
            <w:noProof/>
            <w:webHidden/>
          </w:rPr>
        </w:r>
        <w:r w:rsidR="00895F54">
          <w:rPr>
            <w:noProof/>
            <w:webHidden/>
          </w:rPr>
          <w:fldChar w:fldCharType="separate"/>
        </w:r>
        <w:r w:rsidR="00895F54">
          <w:rPr>
            <w:noProof/>
            <w:webHidden/>
          </w:rPr>
          <w:t>22</w:t>
        </w:r>
        <w:r w:rsidR="00895F54">
          <w:rPr>
            <w:noProof/>
            <w:webHidden/>
          </w:rPr>
          <w:fldChar w:fldCharType="end"/>
        </w:r>
      </w:hyperlink>
    </w:p>
    <w:p w14:paraId="18E1DBAA" w14:textId="65BF05AE" w:rsidR="00D91580" w:rsidRDefault="00213BF7" w:rsidP="00D91580">
      <w:pPr>
        <w:pStyle w:val="Chng"/>
        <w:tabs>
          <w:tab w:val="clear" w:pos="6379"/>
          <w:tab w:val="left" w:pos="792"/>
        </w:tabs>
        <w:outlineLvl w:val="9"/>
        <w:rPr>
          <w:b w:val="0"/>
          <w:sz w:val="26"/>
          <w:szCs w:val="26"/>
          <w:lang w:val="vi-VN"/>
        </w:rPr>
      </w:pPr>
      <w:r>
        <w:rPr>
          <w:b w:val="0"/>
          <w:szCs w:val="26"/>
          <w:lang w:val="vi-VN"/>
        </w:rPr>
        <w:fldChar w:fldCharType="end"/>
      </w:r>
    </w:p>
    <w:p w14:paraId="361BF678" w14:textId="70C41CAA" w:rsidR="001F3128" w:rsidRPr="003D1D9E" w:rsidRDefault="001F3128" w:rsidP="003D1D9E">
      <w:pPr>
        <w:spacing w:after="200" w:line="276" w:lineRule="auto"/>
      </w:pPr>
      <w:r>
        <w:br w:type="page"/>
      </w:r>
    </w:p>
    <w:p w14:paraId="00814E01" w14:textId="77777777" w:rsidR="00F55D29" w:rsidRDefault="00157A09" w:rsidP="00F55D29">
      <w:pPr>
        <w:pStyle w:val="Heading1"/>
        <w:rPr>
          <w:lang w:val="vi-VN"/>
        </w:rPr>
      </w:pPr>
      <w:r>
        <w:rPr>
          <w:lang w:val="vi-VN"/>
        </w:rPr>
        <w:lastRenderedPageBreak/>
        <w:t xml:space="preserve"> </w:t>
      </w:r>
      <w:bookmarkStart w:id="14" w:name="_Toc91271693"/>
      <w:r w:rsidR="0033415F" w:rsidRPr="00522391">
        <w:rPr>
          <w:lang w:val="vi-VN"/>
        </w:rPr>
        <w:t>–</w:t>
      </w:r>
      <w:r w:rsidR="004F409B">
        <w:rPr>
          <w:lang w:val="vi-VN"/>
        </w:rPr>
        <w:t xml:space="preserve"> MÔ TẢ ĐỀ TÀI</w:t>
      </w:r>
      <w:bookmarkEnd w:id="14"/>
    </w:p>
    <w:p w14:paraId="4E1865C3" w14:textId="77777777" w:rsidR="00626D79" w:rsidRDefault="00D80503" w:rsidP="00626D79">
      <w:pPr>
        <w:pStyle w:val="Nidungvnbn"/>
      </w:pPr>
      <w:r>
        <w:t>Đề tài “</w:t>
      </w:r>
      <w:r w:rsidRPr="00D80503">
        <w:rPr>
          <w:i/>
          <w:lang w:val="vi-VN"/>
        </w:rPr>
        <w:t>Thu thập và phân cụm giá cổ phiếu từ Sở Giao dịch Chứng khoán Thành phố Hồ Chí Minh (HOSE) trong năm 2021</w:t>
      </w:r>
      <w:r>
        <w:t>”</w:t>
      </w:r>
      <w:r w:rsidR="0065723E">
        <w:t xml:space="preserve"> có 3 nhiệm vụ chính như sau:</w:t>
      </w:r>
    </w:p>
    <w:p w14:paraId="4E70FF24" w14:textId="77777777" w:rsidR="00CB4926" w:rsidRDefault="00626D79" w:rsidP="00626D79">
      <w:pPr>
        <w:pStyle w:val="Nidungvnbn"/>
        <w:numPr>
          <w:ilvl w:val="0"/>
          <w:numId w:val="16"/>
        </w:numPr>
        <w:ind w:left="1077" w:hanging="357"/>
      </w:pPr>
      <w:r>
        <w:t xml:space="preserve"> </w:t>
      </w:r>
      <w:r w:rsidR="00CB4926">
        <w:t>Nhiệm vụ 1:</w:t>
      </w:r>
    </w:p>
    <w:p w14:paraId="2B1E02DA" w14:textId="50756ED4" w:rsidR="00DC3DE8" w:rsidRDefault="001222F4" w:rsidP="00CB4926">
      <w:pPr>
        <w:pStyle w:val="Nidungvnbn"/>
        <w:numPr>
          <w:ilvl w:val="1"/>
          <w:numId w:val="16"/>
        </w:numPr>
        <w:ind w:left="1797" w:hanging="357"/>
      </w:pPr>
      <w:r>
        <w:t>Chọn 60 mã cổ phiếu</w:t>
      </w:r>
      <w:r w:rsidR="00DB5EB5">
        <w:t xml:space="preserve"> bất kỳ t</w:t>
      </w:r>
      <w:r w:rsidR="00A41328">
        <w:t>ừ HOSE</w:t>
      </w:r>
      <w:r w:rsidR="00DC3DE8">
        <w:t>.</w:t>
      </w:r>
    </w:p>
    <w:p w14:paraId="397F1172" w14:textId="77777777" w:rsidR="00D11814" w:rsidRDefault="00DC3DE8" w:rsidP="00CB4926">
      <w:pPr>
        <w:pStyle w:val="Nidungvnbn"/>
        <w:numPr>
          <w:ilvl w:val="1"/>
          <w:numId w:val="16"/>
        </w:numPr>
        <w:ind w:left="1797" w:hanging="357"/>
      </w:pPr>
      <w:r>
        <w:t>Thu thập giá cổ phiếu hàng ngày (giá đóng cửa) của 60 mã cổ phiếu này từ bất kỳ trang web nào.</w:t>
      </w:r>
    </w:p>
    <w:p w14:paraId="528CE2CD" w14:textId="77777777" w:rsidR="005B1A54" w:rsidRDefault="00D11814" w:rsidP="00D11814">
      <w:pPr>
        <w:pStyle w:val="Nidungvnbn"/>
        <w:numPr>
          <w:ilvl w:val="0"/>
          <w:numId w:val="16"/>
        </w:numPr>
      </w:pPr>
      <w:r>
        <w:t xml:space="preserve"> Nhiệm vụ 2:</w:t>
      </w:r>
    </w:p>
    <w:p w14:paraId="2B3B191C" w14:textId="77777777" w:rsidR="005C3B10" w:rsidRDefault="005B1A54" w:rsidP="005B1A54">
      <w:pPr>
        <w:pStyle w:val="Nidungvnbn"/>
        <w:numPr>
          <w:ilvl w:val="0"/>
          <w:numId w:val="17"/>
        </w:numPr>
      </w:pPr>
      <w:r>
        <w:t xml:space="preserve"> </w:t>
      </w:r>
      <w:r w:rsidR="00C65D2B">
        <w:rPr>
          <w:lang w:val="vi-VN"/>
        </w:rPr>
        <w:t>Chuẩn hóa dữ liệu</w:t>
      </w:r>
      <w:r w:rsidR="00C65D2B">
        <w:t xml:space="preserve"> (giá cổ phiếu thu thập được ở nhiệm vụ 1)</w:t>
      </w:r>
      <w:r w:rsidR="00C65D2B">
        <w:rPr>
          <w:lang w:val="vi-VN"/>
        </w:rPr>
        <w:t xml:space="preserve"> bằng </w:t>
      </w:r>
      <w:r w:rsidR="00C65D2B" w:rsidRPr="00C65D2B">
        <w:rPr>
          <w:i/>
          <w:lang w:val="vi-VN"/>
        </w:rPr>
        <w:t>TimeSeriesScalerMeanVariance</w:t>
      </w:r>
      <w:r w:rsidR="00C65D2B">
        <w:rPr>
          <w:lang w:val="vi-VN"/>
        </w:rPr>
        <w:t xml:space="preserve">. </w:t>
      </w:r>
      <w:r w:rsidR="00D170AA">
        <w:rPr>
          <w:lang w:val="vi-VN"/>
        </w:rPr>
        <w:t>Sau đó đưa ra</w:t>
      </w:r>
      <w:r w:rsidR="00C65D2B">
        <w:rPr>
          <w:lang w:val="vi-VN"/>
        </w:rPr>
        <w:t xml:space="preserve"> một bức ản</w:t>
      </w:r>
      <w:r w:rsidR="00D170AA">
        <w:rPr>
          <w:lang w:val="vi-VN"/>
        </w:rPr>
        <w:t>h</w:t>
      </w:r>
      <w:r w:rsidR="00D170AA">
        <w:t xml:space="preserve"> giá cổ phiếu</w:t>
      </w:r>
      <w:r w:rsidR="000A0DAB">
        <w:t xml:space="preserve"> trước khi chuẩn hóa và một bức ảnh giá cổ phiếu sau khi chuẩn hóa của 5 mã cổ phiếu bất kỳ.</w:t>
      </w:r>
    </w:p>
    <w:p w14:paraId="0F9AC41D" w14:textId="77777777" w:rsidR="00700000" w:rsidRDefault="005C3B10" w:rsidP="005C3B10">
      <w:pPr>
        <w:pStyle w:val="Nidungvnbn"/>
        <w:numPr>
          <w:ilvl w:val="0"/>
          <w:numId w:val="18"/>
        </w:numPr>
      </w:pPr>
      <w:r>
        <w:t xml:space="preserve"> Nhiệm vụ 3:</w:t>
      </w:r>
    </w:p>
    <w:p w14:paraId="3878C653" w14:textId="5818A126" w:rsidR="000665C9" w:rsidRDefault="00700000" w:rsidP="00700000">
      <w:pPr>
        <w:pStyle w:val="Nidungvnbn"/>
        <w:numPr>
          <w:ilvl w:val="0"/>
          <w:numId w:val="17"/>
        </w:numPr>
      </w:pPr>
      <w:r>
        <w:t xml:space="preserve"> </w:t>
      </w:r>
      <w:r w:rsidR="0052697F">
        <w:t xml:space="preserve">Sử dụng phương pháp khuỷu tay (Elbow) để chọn </w:t>
      </w:r>
      <w:r w:rsidR="0052697F" w:rsidRPr="0052697F">
        <w:rPr>
          <w:i/>
        </w:rPr>
        <w:t>k</w:t>
      </w:r>
      <w:r w:rsidR="0052697F">
        <w:t xml:space="preserve"> tốt nhất</w:t>
      </w:r>
      <w:r w:rsidR="009C45FA">
        <w:t xml:space="preserve"> cho mỗi biến thể:</w:t>
      </w:r>
    </w:p>
    <w:p w14:paraId="3D08B34C" w14:textId="5175B632" w:rsidR="008019BB" w:rsidRDefault="008019BB" w:rsidP="008019BB">
      <w:pPr>
        <w:pStyle w:val="Nidungvnbn"/>
        <w:numPr>
          <w:ilvl w:val="0"/>
          <w:numId w:val="19"/>
        </w:numPr>
      </w:pPr>
      <w:r>
        <w:t xml:space="preserve">Standard Euclidean </w:t>
      </w:r>
      <w:r w:rsidRPr="008019BB">
        <w:rPr>
          <w:i/>
        </w:rPr>
        <w:t>k</w:t>
      </w:r>
      <w:r w:rsidRPr="008019BB">
        <w:t>-</w:t>
      </w:r>
      <w:r>
        <w:t>means</w:t>
      </w:r>
    </w:p>
    <w:p w14:paraId="2BDB6F1C" w14:textId="21F8A2FC" w:rsidR="008019BB" w:rsidRDefault="008019BB" w:rsidP="008019BB">
      <w:pPr>
        <w:pStyle w:val="Nidungvnbn"/>
        <w:numPr>
          <w:ilvl w:val="0"/>
          <w:numId w:val="19"/>
        </w:numPr>
      </w:pPr>
      <w:r>
        <w:t xml:space="preserve">DBA </w:t>
      </w:r>
      <w:r w:rsidRPr="008019BB">
        <w:rPr>
          <w:i/>
        </w:rPr>
        <w:t>k</w:t>
      </w:r>
      <w:r>
        <w:t>-means</w:t>
      </w:r>
    </w:p>
    <w:p w14:paraId="5A915BBC" w14:textId="50473A26" w:rsidR="008019BB" w:rsidRDefault="008019BB" w:rsidP="008019BB">
      <w:pPr>
        <w:pStyle w:val="Nidungvnbn"/>
        <w:numPr>
          <w:ilvl w:val="0"/>
          <w:numId w:val="19"/>
        </w:numPr>
      </w:pPr>
      <w:r>
        <w:t xml:space="preserve">Soft-DTW </w:t>
      </w:r>
      <w:r w:rsidRPr="008019BB">
        <w:rPr>
          <w:i/>
        </w:rPr>
        <w:t>k</w:t>
      </w:r>
      <w:r>
        <w:t>-means</w:t>
      </w:r>
    </w:p>
    <w:p w14:paraId="44EC9284" w14:textId="0EAD55A8" w:rsidR="000136DF" w:rsidRDefault="001101FA" w:rsidP="00700000">
      <w:pPr>
        <w:pStyle w:val="Nidungvnbn"/>
        <w:numPr>
          <w:ilvl w:val="0"/>
          <w:numId w:val="17"/>
        </w:numPr>
      </w:pPr>
      <w:r>
        <w:t>Sau đó sử dụng</w:t>
      </w:r>
      <w:r w:rsidR="0052697F">
        <w:t xml:space="preserve"> </w:t>
      </w:r>
      <w:r w:rsidR="00F10B54">
        <w:t>chuỗi thời gian</w:t>
      </w:r>
      <w:r w:rsidR="0042051D">
        <w:t xml:space="preserve"> </w:t>
      </w:r>
      <w:r w:rsidR="0042051D" w:rsidRPr="0042051D">
        <w:rPr>
          <w:i/>
        </w:rPr>
        <w:t>k</w:t>
      </w:r>
      <w:r w:rsidR="0042051D">
        <w:t>-means</w:t>
      </w:r>
      <w:r w:rsidR="00D270BD">
        <w:t xml:space="preserve"> với ba biến thể trên để phân cụm giá cổ phiếu</w:t>
      </w:r>
      <w:r w:rsidR="00B26385">
        <w:t>.</w:t>
      </w:r>
    </w:p>
    <w:p w14:paraId="29618500" w14:textId="1701D951" w:rsidR="000136DF" w:rsidRDefault="000136DF" w:rsidP="00700000">
      <w:pPr>
        <w:pStyle w:val="Nidungvnbn"/>
        <w:numPr>
          <w:ilvl w:val="0"/>
          <w:numId w:val="17"/>
        </w:numPr>
      </w:pPr>
      <w:r>
        <w:t xml:space="preserve"> Trình bày kết quả nh</w:t>
      </w:r>
      <w:r w:rsidR="00545671">
        <w:t xml:space="preserve">ư </w:t>
      </w:r>
      <w:r w:rsidR="00545671" w:rsidRPr="00545671">
        <w:rPr>
          <w:i/>
        </w:rPr>
        <w:t>H</w:t>
      </w:r>
      <w:r w:rsidRPr="00545671">
        <w:rPr>
          <w:i/>
        </w:rPr>
        <w:t xml:space="preserve">ình </w:t>
      </w:r>
      <w:r w:rsidR="00CF7C58" w:rsidRPr="00545671">
        <w:rPr>
          <w:i/>
        </w:rPr>
        <w:t>1.1</w:t>
      </w:r>
      <w:r>
        <w:t>, với:</w:t>
      </w:r>
    </w:p>
    <w:p w14:paraId="58BB23C6" w14:textId="77777777" w:rsidR="0044428B" w:rsidRDefault="000136DF" w:rsidP="000136DF">
      <w:pPr>
        <w:pStyle w:val="Nidungvnbn"/>
        <w:numPr>
          <w:ilvl w:val="0"/>
          <w:numId w:val="19"/>
        </w:numPr>
      </w:pPr>
      <w:r>
        <w:t>Đường màu xám là đường giá cổ phiếu chuyển động trong từng cụm</w:t>
      </w:r>
      <w:r w:rsidR="0044428B">
        <w:t>.</w:t>
      </w:r>
    </w:p>
    <w:p w14:paraId="7472E5CC" w14:textId="77777777" w:rsidR="00FF476B" w:rsidRDefault="0044428B" w:rsidP="000136DF">
      <w:pPr>
        <w:pStyle w:val="Nidungvnbn"/>
        <w:numPr>
          <w:ilvl w:val="0"/>
          <w:numId w:val="19"/>
        </w:numPr>
      </w:pPr>
      <w:r>
        <w:t>Đường màu đỏ là đường trung bình của các đường màu xám trong từng cụm.</w:t>
      </w:r>
    </w:p>
    <w:p w14:paraId="5C859DEE" w14:textId="77777777" w:rsidR="00FF476B" w:rsidRDefault="00FF476B" w:rsidP="00FF476B">
      <w:pPr>
        <w:pStyle w:val="Nidungvnbn"/>
        <w:keepNext/>
        <w:jc w:val="center"/>
      </w:pPr>
      <w:r w:rsidRPr="008A786A">
        <w:rPr>
          <w:noProof/>
        </w:rPr>
        <w:lastRenderedPageBreak/>
        <w:drawing>
          <wp:inline distT="0" distB="0" distL="0" distR="0" wp14:anchorId="0010683C" wp14:editId="36AC0BE8">
            <wp:extent cx="4320000" cy="318612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3186124"/>
                    </a:xfrm>
                    <a:prstGeom prst="rect">
                      <a:avLst/>
                    </a:prstGeom>
                  </pic:spPr>
                </pic:pic>
              </a:graphicData>
            </a:graphic>
          </wp:inline>
        </w:drawing>
      </w:r>
    </w:p>
    <w:p w14:paraId="0D08A0C9" w14:textId="7D7A57F6" w:rsidR="00FF476B" w:rsidRDefault="00FF476B" w:rsidP="00FF476B">
      <w:pPr>
        <w:pStyle w:val="Caption"/>
      </w:pPr>
      <w:bookmarkStart w:id="15" w:name="_Toc91271705"/>
      <w:r>
        <w:t xml:space="preserve">Hình </w:t>
      </w:r>
      <w:fldSimple w:instr=" STYLEREF 1 \s ">
        <w:r w:rsidR="006568B8">
          <w:rPr>
            <w:noProof/>
          </w:rPr>
          <w:t>1</w:t>
        </w:r>
      </w:fldSimple>
      <w:r w:rsidR="006568B8">
        <w:t>.</w:t>
      </w:r>
      <w:fldSimple w:instr=" SEQ Hình \* ARABIC \s 1 ">
        <w:r w:rsidR="006568B8">
          <w:rPr>
            <w:noProof/>
          </w:rPr>
          <w:t>1</w:t>
        </w:r>
      </w:fldSimple>
      <w:r>
        <w:t xml:space="preserve"> </w:t>
      </w:r>
      <w:r w:rsidR="00495AED">
        <w:t>Ví dụ k</w:t>
      </w:r>
      <w:r w:rsidR="00C40D88">
        <w:t>ết quả cần hiển thị ở nhiệm vụ 3</w:t>
      </w:r>
      <w:bookmarkEnd w:id="15"/>
    </w:p>
    <w:p w14:paraId="2E2B2CDD" w14:textId="1A8490A0" w:rsidR="00A65783" w:rsidRPr="00A65783" w:rsidRDefault="008D39C9" w:rsidP="00A65783">
      <w:pPr>
        <w:pStyle w:val="Nidungvnbn"/>
      </w:pPr>
      <w:r>
        <w:t>Ngoài ra,</w:t>
      </w:r>
      <w:r w:rsidR="00F62F5F">
        <w:t xml:space="preserve"> </w:t>
      </w:r>
      <w:r w:rsidR="00572ACF">
        <w:t>ở nhiệm vụ 2</w:t>
      </w:r>
      <w:r w:rsidR="00F92384">
        <w:t xml:space="preserve"> ta có thể áp dụng một số phương pháp chuẩn hóa </w:t>
      </w:r>
      <w:r w:rsidR="00A15C5C">
        <w:t>cho dữ liệu chuỗi thời gian</w:t>
      </w:r>
      <w:r w:rsidR="00F92384">
        <w:t xml:space="preserve"> để thu được kết quả tốt hơn</w:t>
      </w:r>
      <w:r w:rsidR="00FF4560">
        <w:t>. Sau đó đưa ra so sánh giữa các phương pháp này với TimeSeriesScalerMeanVariance</w:t>
      </w:r>
      <w:r w:rsidR="0058101F">
        <w:t xml:space="preserve"> ở nhiệm vụ 3.</w:t>
      </w:r>
    </w:p>
    <w:p w14:paraId="0E3973C5" w14:textId="6686CD7A" w:rsidR="00135A74" w:rsidRPr="00626D79" w:rsidRDefault="001A036E" w:rsidP="00FF476B">
      <w:pPr>
        <w:pStyle w:val="Nidungvnbn"/>
        <w:jc w:val="center"/>
      </w:pPr>
      <w:r w:rsidRPr="00F55D29">
        <w:rPr>
          <w:lang w:val="vi-VN"/>
        </w:rPr>
        <w:br w:type="page"/>
      </w:r>
    </w:p>
    <w:p w14:paraId="7E421ED9" w14:textId="41F875A3" w:rsidR="00E231E0" w:rsidRDefault="002C7D31" w:rsidP="00E231E0">
      <w:pPr>
        <w:pStyle w:val="Heading1"/>
        <w:rPr>
          <w:rFonts w:cs="Times New Roman"/>
          <w:szCs w:val="32"/>
          <w:lang w:val="vi-VN"/>
        </w:rPr>
      </w:pPr>
      <w:bookmarkStart w:id="16" w:name="_Toc55428445"/>
      <w:r>
        <w:rPr>
          <w:rFonts w:cs="Times New Roman"/>
          <w:szCs w:val="32"/>
          <w:lang w:val="vi-VN"/>
        </w:rPr>
        <w:lastRenderedPageBreak/>
        <w:t xml:space="preserve"> </w:t>
      </w:r>
      <w:bookmarkStart w:id="17" w:name="_Toc91271694"/>
      <w:r w:rsidR="00AB05FE" w:rsidRPr="00522391">
        <w:rPr>
          <w:rFonts w:cs="Times New Roman"/>
          <w:szCs w:val="32"/>
          <w:lang w:val="vi-VN"/>
        </w:rPr>
        <w:t>–</w:t>
      </w:r>
      <w:bookmarkEnd w:id="16"/>
      <w:r w:rsidR="00E060AA" w:rsidRPr="00522391">
        <w:rPr>
          <w:rFonts w:cs="Times New Roman"/>
          <w:szCs w:val="32"/>
          <w:lang w:val="vi-VN"/>
        </w:rPr>
        <w:t xml:space="preserve"> </w:t>
      </w:r>
      <w:r w:rsidR="00021C2A" w:rsidRPr="00522391">
        <w:rPr>
          <w:rFonts w:cs="Times New Roman"/>
          <w:szCs w:val="32"/>
          <w:lang w:val="vi-VN"/>
        </w:rPr>
        <w:t>CƠ SỞ LÝ THUYẾT</w:t>
      </w:r>
      <w:bookmarkStart w:id="18" w:name="_Toc55428446"/>
      <w:bookmarkStart w:id="19" w:name="_Toc36162307"/>
      <w:bookmarkEnd w:id="17"/>
    </w:p>
    <w:p w14:paraId="73C5D457" w14:textId="4F51CA81" w:rsidR="00AB76EC" w:rsidRDefault="00C6552C" w:rsidP="00AB76EC">
      <w:pPr>
        <w:pStyle w:val="Nidungvnbn"/>
      </w:pPr>
      <w:r>
        <w:t>Để thực hiện từng nhiệm vụ trong đề tài này, ta cần hình dung một bố cục</w:t>
      </w:r>
      <w:r w:rsidR="009E55B3">
        <w:t xml:space="preserve"> tổng quát</w:t>
      </w:r>
      <w:r>
        <w:t xml:space="preserve"> như sau:</w:t>
      </w:r>
    </w:p>
    <w:p w14:paraId="2C68D9F7" w14:textId="77777777" w:rsidR="00B104A1" w:rsidRDefault="009E55B3" w:rsidP="009E55B3">
      <w:pPr>
        <w:pStyle w:val="Nidungvnbn"/>
        <w:numPr>
          <w:ilvl w:val="0"/>
          <w:numId w:val="18"/>
        </w:numPr>
      </w:pPr>
      <w:r>
        <w:t>Đầu tiên, ta cần thu thập dữ liệu về từ một trang web chứng khoán bất kỳ</w:t>
      </w:r>
      <w:r w:rsidR="001B4AC5">
        <w:t xml:space="preserve">. Dĩ nhiên với một lượng </w:t>
      </w:r>
      <w:r w:rsidR="006C0112">
        <w:t>lớn dữ liệu</w:t>
      </w:r>
      <w:r w:rsidR="001B4AC5">
        <w:t xml:space="preserve"> thì ta không thể làm bằng cách thủ công được.</w:t>
      </w:r>
      <w:r w:rsidR="006308C9">
        <w:t xml:space="preserve"> Chính vì vậy chúng ta cần thu thập dữ liệu một cách tự động và đ</w:t>
      </w:r>
      <w:r w:rsidR="001B4AC5">
        <w:t>ể làm được điều đó ta phải sử dụng đến WebDriver và cụ thể là Selenium WebDriver. Các</w:t>
      </w:r>
      <w:r w:rsidR="00060214">
        <w:t xml:space="preserve"> công cụ</w:t>
      </w:r>
      <w:r w:rsidR="001B4AC5">
        <w:t xml:space="preserve"> này sẽ hỗ trợ tương tác</w:t>
      </w:r>
      <w:r w:rsidR="00060214">
        <w:t xml:space="preserve"> với các thành phần của trang web như nhấp (click), cuộn (scroll), đóng/mở tab, điền biểu mẫu,…</w:t>
      </w:r>
      <w:r w:rsidR="00795157">
        <w:t xml:space="preserve"> </w:t>
      </w:r>
    </w:p>
    <w:p w14:paraId="4B87274B" w14:textId="3B8F3A9C" w:rsidR="00B104A1" w:rsidRDefault="00795157" w:rsidP="009E55B3">
      <w:pPr>
        <w:pStyle w:val="Nidungvnbn"/>
        <w:numPr>
          <w:ilvl w:val="0"/>
          <w:numId w:val="18"/>
        </w:numPr>
      </w:pPr>
      <w:r>
        <w:t>Một thư viện không thể thiếu trong việc thu thập dữ liệu từ một trang web đó chính là BeautifulSoup</w:t>
      </w:r>
      <w:r w:rsidR="002E5F75">
        <w:t>. Thư viện này dùng để trích xuất các thông tin từ các thẻ trong tệp HTML</w:t>
      </w:r>
      <w:r w:rsidR="00C4452D">
        <w:t>, đây là cái</w:t>
      </w:r>
      <w:r w:rsidR="00006D12">
        <w:t xml:space="preserve"> mà</w:t>
      </w:r>
      <w:r w:rsidR="00C4452D">
        <w:t xml:space="preserve"> chúng ta cần để thực hiện nhiệm vụ 1 (thu thập giá đóng cửa của các mã cổ phiếu)</w:t>
      </w:r>
      <w:r w:rsidR="002E5F75">
        <w:t>.</w:t>
      </w:r>
    </w:p>
    <w:p w14:paraId="51F85C7F" w14:textId="7D05331F" w:rsidR="00795157" w:rsidRDefault="00643959" w:rsidP="009E55B3">
      <w:pPr>
        <w:pStyle w:val="Nidungvnbn"/>
        <w:numPr>
          <w:ilvl w:val="0"/>
          <w:numId w:val="18"/>
        </w:numPr>
      </w:pPr>
      <w:r>
        <w:t>Việc thực hiện liên tục các thao tác với web một cách tự động có thể làm chương trình của chúng ta bị chặn bởi cơ chế chống D</w:t>
      </w:r>
      <w:r w:rsidR="00FB524C">
        <w:t>D</w:t>
      </w:r>
      <w:r>
        <w:t>oS</w:t>
      </w:r>
      <w:r w:rsidR="00A972C2">
        <w:t>. V</w:t>
      </w:r>
      <w:r w:rsidR="00FB524C">
        <w:t>ì vậy ta cần sử dụng hàm sleep() để delay quá trình thực thi</w:t>
      </w:r>
      <w:r w:rsidR="00AB3B55">
        <w:t xml:space="preserve"> tránh bị từ chối truy cập trong quá trình thu thập dữ liệu tự động</w:t>
      </w:r>
      <w:r w:rsidR="00FB524C">
        <w:t>.</w:t>
      </w:r>
    </w:p>
    <w:p w14:paraId="4459D32E" w14:textId="5F62174E" w:rsidR="009E55B3" w:rsidRDefault="001B4AC5" w:rsidP="009E55B3">
      <w:pPr>
        <w:pStyle w:val="Nidungvnbn"/>
        <w:numPr>
          <w:ilvl w:val="0"/>
          <w:numId w:val="18"/>
        </w:numPr>
      </w:pPr>
      <w:r>
        <w:t xml:space="preserve"> </w:t>
      </w:r>
      <w:r w:rsidR="00420C1A">
        <w:t>Tiếp theo, ta sử dụng TimeSeriesScalerMeanVariance để chuẩn hóa dữ liệu vừa thu thập được cho nhiệm vụ 2 và TimeSeriesKMeans để phân cụm dữ liệu trong nhiệm vụ</w:t>
      </w:r>
      <w:r w:rsidR="00CB27AC">
        <w:t xml:space="preserve"> 3. Và tslearn là gói cung cấp cho chúng ta</w:t>
      </w:r>
      <w:r w:rsidR="007F5CD1">
        <w:t xml:space="preserve"> hai</w:t>
      </w:r>
      <w:r w:rsidR="00420C1A">
        <w:t xml:space="preserve"> công cụ này.</w:t>
      </w:r>
    </w:p>
    <w:p w14:paraId="5124F403" w14:textId="69639E89" w:rsidR="00931F92" w:rsidRDefault="00931F92" w:rsidP="009E55B3">
      <w:pPr>
        <w:pStyle w:val="Nidungvnbn"/>
        <w:numPr>
          <w:ilvl w:val="0"/>
          <w:numId w:val="18"/>
        </w:numPr>
      </w:pPr>
      <w:r>
        <w:t>Ngoài ra, ta còn sử dụng thư viện Matplotlib để thực hiện vẽ các biểu đồ theo yêu cầu của đề tài.</w:t>
      </w:r>
    </w:p>
    <w:p w14:paraId="2DC5D82B" w14:textId="291632B1" w:rsidR="00054195" w:rsidRPr="00054195" w:rsidRDefault="005C4979" w:rsidP="00054195">
      <w:pPr>
        <w:pStyle w:val="Nidungvnbn"/>
      </w:pPr>
      <w:r>
        <w:t>Dưới đây</w:t>
      </w:r>
      <w:r w:rsidR="00D1010B">
        <w:t xml:space="preserve"> </w:t>
      </w:r>
      <w:r>
        <w:t>là giới thiệu một cách ngắn gọn và cách cài đặt các gói, thư viện, module</w:t>
      </w:r>
      <w:r w:rsidR="003B09E6">
        <w:t xml:space="preserve"> vừa nêu.</w:t>
      </w:r>
    </w:p>
    <w:p w14:paraId="7C5FE648" w14:textId="6F6F2BE5" w:rsidR="007D0614" w:rsidRDefault="00E231E0" w:rsidP="003C306F">
      <w:pPr>
        <w:pStyle w:val="Heading2"/>
        <w:spacing w:before="0"/>
        <w:ind w:left="0" w:firstLine="0"/>
      </w:pPr>
      <w:r>
        <w:t xml:space="preserve"> </w:t>
      </w:r>
      <w:bookmarkStart w:id="20" w:name="_Toc91271695"/>
      <w:r w:rsidR="00E362D8">
        <w:t xml:space="preserve">Thư viện </w:t>
      </w:r>
      <w:r w:rsidR="007937C2">
        <w:t>S</w:t>
      </w:r>
      <w:r w:rsidR="007D0614">
        <w:t>elen</w:t>
      </w:r>
      <w:r w:rsidR="000C6078">
        <w:t>ium</w:t>
      </w:r>
      <w:r>
        <w:t xml:space="preserve"> WebDriver</w:t>
      </w:r>
      <w:bookmarkEnd w:id="20"/>
    </w:p>
    <w:p w14:paraId="6B545635" w14:textId="18C4F8F3" w:rsidR="003D4EC5" w:rsidRDefault="00A82EAB" w:rsidP="000C6078">
      <w:pPr>
        <w:pStyle w:val="Nidungvnbn"/>
      </w:pPr>
      <w:r>
        <w:t xml:space="preserve">Selenium là một trong những công cụ kiểm thử phần mềm tự động mã nguồn mở </w:t>
      </w:r>
      <w:r w:rsidR="00A81768">
        <w:t>phổ biến nhất hiện nay trong việc kiểm thử các ứng dụng Web.</w:t>
      </w:r>
      <w:r w:rsidR="008C29B6">
        <w:t xml:space="preserve"> Nó có thể chạy</w:t>
      </w:r>
      <w:r w:rsidR="00951E81">
        <w:t xml:space="preserve"> được trên </w:t>
      </w:r>
      <w:r w:rsidR="00951E81">
        <w:lastRenderedPageBreak/>
        <w:t>hầu hết các trình duyệt w</w:t>
      </w:r>
      <w:r w:rsidR="008C29B6">
        <w:t>eb như</w:t>
      </w:r>
      <w:r w:rsidR="00357490">
        <w:t xml:space="preserve"> Chrome, FireFox, Safari, Opera và hầu hết các hệ điều hành như Windows, Mac OS, Linux.</w:t>
      </w:r>
      <w:r w:rsidR="000C6078">
        <w:t xml:space="preserve"> </w:t>
      </w:r>
      <w:r w:rsidR="003D4EC5">
        <w:t>Selenium cho phép người dùng lập trình trên các ngôn ngữ khác nhau như Python, Java, Rupy, C#,…</w:t>
      </w:r>
      <w:r w:rsidR="000C6078">
        <w:t xml:space="preserve"> </w:t>
      </w:r>
    </w:p>
    <w:p w14:paraId="55275C9E" w14:textId="30C6E3FB" w:rsidR="000C6078" w:rsidRDefault="00B62F92" w:rsidP="000B1FBB">
      <w:pPr>
        <w:pStyle w:val="Nidungvnbn"/>
      </w:pPr>
      <w:r>
        <w:t>Thông qua Selenium Python API, ta có thể truy cập</w:t>
      </w:r>
      <w:r w:rsidR="00481B29">
        <w:t xml:space="preserve"> </w:t>
      </w:r>
      <w:r w:rsidR="00857AAE">
        <w:t>tất cả các chức năng của Selenium WebDriver một cách trực quan</w:t>
      </w:r>
      <w:r w:rsidR="00D26379">
        <w:t>.</w:t>
      </w:r>
    </w:p>
    <w:p w14:paraId="2604E079" w14:textId="77777777" w:rsidR="005726D7" w:rsidRDefault="00177E6D" w:rsidP="000B1FBB">
      <w:pPr>
        <w:pStyle w:val="Nidungvnbn"/>
      </w:pPr>
      <w:r>
        <w:t>Để sử dụng thư viện này ta phải cài đặt gói selenium bằng câu lệnh</w:t>
      </w:r>
      <w:r w:rsidR="005726D7">
        <w:t>:</w:t>
      </w:r>
      <w:r>
        <w:t xml:space="preserve"> </w:t>
      </w:r>
    </w:p>
    <w:p w14:paraId="5924E2C8" w14:textId="159F9431" w:rsidR="008759B8" w:rsidRPr="005726D7" w:rsidRDefault="00177E6D" w:rsidP="005726D7">
      <w:pPr>
        <w:pStyle w:val="Nidungvnbn"/>
        <w:ind w:left="720"/>
        <w:jc w:val="left"/>
        <w:rPr>
          <w:i/>
        </w:rPr>
      </w:pPr>
      <w:r w:rsidRPr="005726D7">
        <w:rPr>
          <w:i/>
        </w:rPr>
        <w:t>pip install selenium</w:t>
      </w:r>
    </w:p>
    <w:p w14:paraId="5242FEB9" w14:textId="1144CE16" w:rsidR="007D0614" w:rsidRDefault="007D0614" w:rsidP="003C306F">
      <w:pPr>
        <w:pStyle w:val="Heading2"/>
        <w:spacing w:before="0"/>
        <w:ind w:left="0" w:firstLine="0"/>
      </w:pPr>
      <w:r>
        <w:t xml:space="preserve"> </w:t>
      </w:r>
      <w:bookmarkStart w:id="21" w:name="_Toc91271696"/>
      <w:r w:rsidR="00E903A3">
        <w:t>Thư viện</w:t>
      </w:r>
      <w:r w:rsidR="00E31900">
        <w:t xml:space="preserve"> </w:t>
      </w:r>
      <w:r w:rsidRPr="00E362D8">
        <w:t>BeautifulSoup</w:t>
      </w:r>
      <w:bookmarkEnd w:id="21"/>
    </w:p>
    <w:p w14:paraId="75AB7240" w14:textId="42E7D396" w:rsidR="00EA446F" w:rsidRDefault="001A278A" w:rsidP="00EA446F">
      <w:pPr>
        <w:pStyle w:val="Nidungvnbn"/>
      </w:pPr>
      <w:r>
        <w:t>BeautifulSoup là một thư viện dùng để trích xuất dữ liệu từ các tập tin HTML</w:t>
      </w:r>
      <w:r w:rsidR="00FB7060">
        <w:t>.</w:t>
      </w:r>
      <w:r w:rsidR="00EA446F">
        <w:t xml:space="preserve"> </w:t>
      </w:r>
      <w:r w:rsidR="009E707B">
        <w:t>Nó hoạt động cùng với các trình phân tích cú pháp</w:t>
      </w:r>
      <w:r w:rsidR="00173BDE">
        <w:t xml:space="preserve"> (parser)</w:t>
      </w:r>
      <w:r w:rsidR="009E707B">
        <w:t xml:space="preserve"> cung cấp cho người các để điều hướng, tìm kiếm và chỉnh sửa trong cây phân tích cú pháp</w:t>
      </w:r>
      <w:r w:rsidR="00173BDE">
        <w:t xml:space="preserve"> (tree parser)</w:t>
      </w:r>
      <w:r w:rsidR="009E707B">
        <w:t xml:space="preserve">. </w:t>
      </w:r>
      <w:r w:rsidR="00EA446F">
        <w:t>Ta có thể sử dụng các hàm như find(), find_all()</w:t>
      </w:r>
      <w:r w:rsidR="00D043B5">
        <w:t>,…</w:t>
      </w:r>
      <w:r w:rsidR="00EA446F">
        <w:t xml:space="preserve"> để truy xuất đến các thẻ trong toàn </w:t>
      </w:r>
      <w:r w:rsidR="004B3CE1">
        <w:t>bộ tập tin HTML.</w:t>
      </w:r>
      <w:r w:rsidR="00CA3A22">
        <w:t xml:space="preserve"> </w:t>
      </w:r>
    </w:p>
    <w:p w14:paraId="52AD049F" w14:textId="61921F4B" w:rsidR="00471D35" w:rsidRDefault="00471D35" w:rsidP="00EA446F">
      <w:pPr>
        <w:pStyle w:val="Nidungvnbn"/>
      </w:pPr>
      <w:r>
        <w:t>Để cài đặt và sử dụng thư viện này ta thực hiện các câu lệnh sau:</w:t>
      </w:r>
    </w:p>
    <w:p w14:paraId="3DC772A9" w14:textId="51A709C1" w:rsidR="00E03BF6" w:rsidRDefault="00E03BF6" w:rsidP="00EA446F">
      <w:pPr>
        <w:pStyle w:val="Nidungvnbn"/>
        <w:rPr>
          <w:i/>
        </w:rPr>
      </w:pPr>
      <w:r>
        <w:tab/>
      </w:r>
      <w:r>
        <w:rPr>
          <w:i/>
        </w:rPr>
        <w:t>pip install beatifulsoup4</w:t>
      </w:r>
    </w:p>
    <w:p w14:paraId="6B821837" w14:textId="6987075B" w:rsidR="00E03BF6" w:rsidRPr="00E03BF6" w:rsidRDefault="00E03BF6" w:rsidP="00EA446F">
      <w:pPr>
        <w:pStyle w:val="Nidungvnbn"/>
        <w:rPr>
          <w:i/>
        </w:rPr>
      </w:pPr>
      <w:r>
        <w:rPr>
          <w:i/>
        </w:rPr>
        <w:tab/>
        <w:t>from bs4 import BeautifulSoup</w:t>
      </w:r>
    </w:p>
    <w:p w14:paraId="71A031F3" w14:textId="001B6A31" w:rsidR="0077467D" w:rsidRDefault="0077467D" w:rsidP="0077467D">
      <w:pPr>
        <w:pStyle w:val="Heading2"/>
      </w:pPr>
      <w:r>
        <w:t xml:space="preserve"> </w:t>
      </w:r>
      <w:bookmarkStart w:id="22" w:name="_Toc91271697"/>
      <w:r w:rsidR="00F64A72">
        <w:t>Hàm sleep() trong module time</w:t>
      </w:r>
      <w:bookmarkEnd w:id="22"/>
    </w:p>
    <w:p w14:paraId="36C59B84" w14:textId="6CBAE67A" w:rsidR="00F86BCF" w:rsidRDefault="0018287B" w:rsidP="0018287B">
      <w:pPr>
        <w:pStyle w:val="Nidungvnbn"/>
      </w:pPr>
      <w:r>
        <w:t>Module time dùng để xử lý các tác vụ liên quan đến thời gian trong python.</w:t>
      </w:r>
      <w:r w:rsidR="009F0526">
        <w:t xml:space="preserve"> Trong module này có nhiều hàm khác nhau, nhưng trong đề tài này ta sử dụng hàm sleep(). Hàm này không trả về giá trị nào mà chỉ delay trình thực thi với thời gian delay bằng giá trị truyền vào</w:t>
      </w:r>
      <w:r w:rsidR="00C65624">
        <w:t>.</w:t>
      </w:r>
    </w:p>
    <w:p w14:paraId="5928D76C" w14:textId="38639FF9" w:rsidR="00C65624" w:rsidRDefault="00C65624" w:rsidP="0018287B">
      <w:pPr>
        <w:pStyle w:val="Nidungvnbn"/>
      </w:pPr>
      <w:r>
        <w:t>Để sử dụng hàm này ta thực hiện cài đặt như sau:</w:t>
      </w:r>
    </w:p>
    <w:p w14:paraId="60FCE74D" w14:textId="0B6DC7E4" w:rsidR="00C65624" w:rsidRPr="00C65624" w:rsidRDefault="00C65624" w:rsidP="0018287B">
      <w:pPr>
        <w:pStyle w:val="Nidungvnbn"/>
        <w:rPr>
          <w:i/>
        </w:rPr>
      </w:pPr>
      <w:r>
        <w:tab/>
      </w:r>
      <w:r>
        <w:rPr>
          <w:i/>
        </w:rPr>
        <w:t>from time import sleep</w:t>
      </w:r>
    </w:p>
    <w:p w14:paraId="38AC48F0" w14:textId="61765BB8" w:rsidR="00DA0B5F" w:rsidRDefault="007D0614" w:rsidP="003C306F">
      <w:pPr>
        <w:pStyle w:val="Heading2"/>
        <w:spacing w:before="0"/>
        <w:ind w:left="0" w:firstLine="0"/>
      </w:pPr>
      <w:r>
        <w:t xml:space="preserve"> </w:t>
      </w:r>
      <w:bookmarkStart w:id="23" w:name="_Toc91271698"/>
      <w:r w:rsidR="00F64A72">
        <w:t>Gói tslearn</w:t>
      </w:r>
      <w:bookmarkEnd w:id="23"/>
      <w:r w:rsidR="00D71846">
        <w:t xml:space="preserve"> </w:t>
      </w:r>
    </w:p>
    <w:p w14:paraId="421B9DB5" w14:textId="369FD6AD" w:rsidR="00583D51" w:rsidRDefault="00583D51" w:rsidP="00583D51">
      <w:pPr>
        <w:pStyle w:val="Nidungvnbn"/>
      </w:pPr>
      <w:r>
        <w:t>tslearn là một gói Python cung cấp các công cụ học máy để phân tích chuỗi thời gian</w:t>
      </w:r>
      <w:r w:rsidR="00CF77F1">
        <w:t>. Gói này được xây dựng trên thư viện scikit-learn, numpy và scipy</w:t>
      </w:r>
      <w:r w:rsidR="00E31A0B">
        <w:t xml:space="preserve"> do đó nó sẽ phụ thuộc vào các thư viện này</w:t>
      </w:r>
      <w:r w:rsidR="00CF77F1">
        <w:t>.</w:t>
      </w:r>
      <w:r w:rsidR="00F07182">
        <w:t xml:space="preserve"> Gói này cũng cung cấp các</w:t>
      </w:r>
      <w:r w:rsidR="00BF52CD">
        <w:t xml:space="preserve"> module </w:t>
      </w:r>
      <w:r w:rsidR="00BF52CD">
        <w:lastRenderedPageBreak/>
        <w:t>TimeSeriesScalerMeanVariance và TimeSeriesKMeans để thực hiện các yêu cầu trong nhiệm vụ 2 và 3 của đề tài.</w:t>
      </w:r>
    </w:p>
    <w:p w14:paraId="67DCC504" w14:textId="713357E4" w:rsidR="006A4DAA" w:rsidRDefault="00F07182" w:rsidP="00583D51">
      <w:pPr>
        <w:pStyle w:val="Nidungvnbn"/>
      </w:pPr>
      <w:r>
        <w:t>Để cài đặt gói</w:t>
      </w:r>
      <w:r w:rsidR="006A4DAA">
        <w:t xml:space="preserve"> này ta thực hiện câu lệnh sau:</w:t>
      </w:r>
    </w:p>
    <w:p w14:paraId="33D49222" w14:textId="3B60478E" w:rsidR="006A4DAA" w:rsidRDefault="006A4DAA" w:rsidP="00583D51">
      <w:pPr>
        <w:pStyle w:val="Nidungvnbn"/>
        <w:rPr>
          <w:i/>
        </w:rPr>
      </w:pPr>
      <w:r>
        <w:tab/>
      </w:r>
      <w:r>
        <w:rPr>
          <w:i/>
        </w:rPr>
        <w:t>pip install tslearn</w:t>
      </w:r>
    </w:p>
    <w:p w14:paraId="640A916A" w14:textId="1B9FC1A1" w:rsidR="00D35A8D" w:rsidRDefault="00D35A8D" w:rsidP="00583D51">
      <w:pPr>
        <w:pStyle w:val="Nidungvnbn"/>
      </w:pPr>
      <w:r>
        <w:t>Để sử dụng TimeSeriesScalerMeanVariance cho nhiệm vụ 2 ta thực hiện câu lệnh:</w:t>
      </w:r>
    </w:p>
    <w:p w14:paraId="5AD3F0E3" w14:textId="7EB949E1" w:rsidR="00D35A8D" w:rsidRPr="00D35A8D" w:rsidRDefault="00D35A8D" w:rsidP="00583D51">
      <w:pPr>
        <w:pStyle w:val="Nidungvnbn"/>
        <w:rPr>
          <w:i/>
        </w:rPr>
      </w:pPr>
      <w:r w:rsidRPr="00D35A8D">
        <w:rPr>
          <w:i/>
        </w:rPr>
        <w:tab/>
        <w:t>from tslearn.preprocessing import TimeSeriesScalerMeanVariance</w:t>
      </w:r>
    </w:p>
    <w:p w14:paraId="77A5DA97" w14:textId="64061012" w:rsidR="00F07182" w:rsidRDefault="00F07182" w:rsidP="00583D51">
      <w:pPr>
        <w:pStyle w:val="Nidungvnbn"/>
      </w:pPr>
      <w:r>
        <w:t>Để sử dụng</w:t>
      </w:r>
      <w:r w:rsidR="00D35A8D">
        <w:t xml:space="preserve"> TimeSeriesKMeans cho nhiệm vụ 3 ta thực hiện câu lệnh:</w:t>
      </w:r>
    </w:p>
    <w:p w14:paraId="0EAF2160" w14:textId="0895E8CE" w:rsidR="00255B95" w:rsidRPr="00F5312E" w:rsidRDefault="00D35A8D" w:rsidP="00F5312E">
      <w:pPr>
        <w:pStyle w:val="Nidungvnbn"/>
        <w:rPr>
          <w:i/>
        </w:rPr>
      </w:pPr>
      <w:r>
        <w:tab/>
      </w:r>
      <w:r w:rsidRPr="00D35A8D">
        <w:rPr>
          <w:i/>
        </w:rPr>
        <w:t>from tslearn.clustering import TimeSeriesKMeans</w:t>
      </w:r>
      <w:r w:rsidR="00255B95" w:rsidRPr="00306609">
        <w:rPr>
          <w:lang w:val="vi-VN"/>
        </w:rPr>
        <w:br w:type="page"/>
      </w:r>
    </w:p>
    <w:p w14:paraId="1466EDC2" w14:textId="020DA6E1" w:rsidR="00EC42B3" w:rsidRDefault="00E6278F" w:rsidP="0008589A">
      <w:pPr>
        <w:pStyle w:val="Heading1"/>
        <w:rPr>
          <w:lang w:val="vi-VN"/>
        </w:rPr>
      </w:pPr>
      <w:r w:rsidRPr="00EC42B3">
        <w:rPr>
          <w:lang w:val="vi-VN"/>
        </w:rPr>
        <w:lastRenderedPageBreak/>
        <w:t xml:space="preserve"> </w:t>
      </w:r>
      <w:bookmarkStart w:id="24" w:name="_Toc91271699"/>
      <w:r w:rsidR="00B05FC5" w:rsidRPr="00EC42B3">
        <w:rPr>
          <w:lang w:val="vi-VN"/>
        </w:rPr>
        <w:t xml:space="preserve">– </w:t>
      </w:r>
      <w:bookmarkStart w:id="25" w:name="_Toc55428447"/>
      <w:bookmarkEnd w:id="18"/>
      <w:r w:rsidR="00015653">
        <w:t>THỰC HIỆN</w:t>
      </w:r>
      <w:r w:rsidR="00B17828">
        <w:t xml:space="preserve"> CHƯƠNG TRÌNH</w:t>
      </w:r>
      <w:bookmarkEnd w:id="24"/>
    </w:p>
    <w:p w14:paraId="31C30650" w14:textId="4B8A0CA3" w:rsidR="00E27327" w:rsidRDefault="004B4293" w:rsidP="004B4293">
      <w:pPr>
        <w:pStyle w:val="Heading2"/>
      </w:pPr>
      <w:r>
        <w:t xml:space="preserve"> </w:t>
      </w:r>
      <w:bookmarkStart w:id="26" w:name="_Toc91271700"/>
      <w:r>
        <w:t>Nhiệm vụ 1</w:t>
      </w:r>
      <w:bookmarkEnd w:id="26"/>
    </w:p>
    <w:p w14:paraId="0A139F63" w14:textId="663EABE5" w:rsidR="00C02B58" w:rsidRDefault="009C0CC1" w:rsidP="00C02B58">
      <w:pPr>
        <w:pStyle w:val="Nidungvnbn"/>
      </w:pPr>
      <w:r>
        <w:t>Đầu tiên, thực hiện import các thư viện và module cần thiết</w:t>
      </w:r>
      <w:r w:rsidR="0023360A">
        <w:t>.</w:t>
      </w:r>
    </w:p>
    <w:p w14:paraId="0CC60661" w14:textId="77777777" w:rsidR="00C746FB" w:rsidRDefault="00346A30" w:rsidP="00C746FB">
      <w:pPr>
        <w:pStyle w:val="Nidungvnbn"/>
        <w:keepNext/>
        <w:jc w:val="center"/>
      </w:pPr>
      <w:r w:rsidRPr="00346A30">
        <w:rPr>
          <w:noProof/>
        </w:rPr>
        <w:drawing>
          <wp:inline distT="0" distB="0" distL="0" distR="0" wp14:anchorId="1C9DFF79" wp14:editId="5442DDDD">
            <wp:extent cx="5400000" cy="163719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1637194"/>
                    </a:xfrm>
                    <a:prstGeom prst="rect">
                      <a:avLst/>
                    </a:prstGeom>
                  </pic:spPr>
                </pic:pic>
              </a:graphicData>
            </a:graphic>
          </wp:inline>
        </w:drawing>
      </w:r>
    </w:p>
    <w:p w14:paraId="0D556229" w14:textId="7B6D00FC" w:rsidR="00346A30" w:rsidRDefault="00C746FB" w:rsidP="00C746FB">
      <w:pPr>
        <w:pStyle w:val="Caption"/>
      </w:pPr>
      <w:bookmarkStart w:id="27" w:name="_Toc91271706"/>
      <w:r>
        <w:t xml:space="preserve">Hình </w:t>
      </w:r>
      <w:fldSimple w:instr=" STYLEREF 1 \s ">
        <w:r w:rsidR="006568B8">
          <w:rPr>
            <w:noProof/>
          </w:rPr>
          <w:t>3</w:t>
        </w:r>
      </w:fldSimple>
      <w:r w:rsidR="006568B8">
        <w:t>.</w:t>
      </w:r>
      <w:fldSimple w:instr=" SEQ Hình \* ARABIC \s 1 ">
        <w:r w:rsidR="006568B8">
          <w:rPr>
            <w:noProof/>
          </w:rPr>
          <w:t>1</w:t>
        </w:r>
      </w:fldSimple>
      <w:r>
        <w:t xml:space="preserve"> Import thư viện</w:t>
      </w:r>
      <w:r w:rsidR="00F564A0">
        <w:t>, module</w:t>
      </w:r>
      <w:r>
        <w:t xml:space="preserve"> cần thiết cho nhiệm vụ 1</w:t>
      </w:r>
      <w:bookmarkEnd w:id="27"/>
    </w:p>
    <w:p w14:paraId="1EAB43A2" w14:textId="2DB26D74" w:rsidR="00346A30" w:rsidRDefault="00346A30" w:rsidP="00346A30">
      <w:pPr>
        <w:pStyle w:val="Nidungvnbn"/>
      </w:pPr>
      <w:r>
        <w:t>Sau đó tạo một danh sách 60 mã chứng khoán</w:t>
      </w:r>
      <w:r w:rsidR="000F27CC">
        <w:t xml:space="preserve"> để thực hiện thu thập dữ liệu</w:t>
      </w:r>
      <w:r w:rsidR="00600374">
        <w:t>.</w:t>
      </w:r>
      <w:r w:rsidR="00A07317">
        <w:t xml:space="preserve"> Các mã chứng khoán này được chọn thủ công và gán vào danh sách.</w:t>
      </w:r>
      <w:r w:rsidR="000C0FF7">
        <w:t xml:space="preserve"> </w:t>
      </w:r>
    </w:p>
    <w:p w14:paraId="420A0BD9" w14:textId="77777777" w:rsidR="00E30ACF" w:rsidRDefault="00A07317" w:rsidP="00E30ACF">
      <w:pPr>
        <w:pStyle w:val="Nidungvnbn"/>
        <w:keepNext/>
        <w:jc w:val="center"/>
      </w:pPr>
      <w:r w:rsidRPr="00A07317">
        <w:rPr>
          <w:noProof/>
        </w:rPr>
        <w:drawing>
          <wp:inline distT="0" distB="0" distL="0" distR="0" wp14:anchorId="04C2C4C3" wp14:editId="7C738E40">
            <wp:extent cx="5400000" cy="10345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1034539"/>
                    </a:xfrm>
                    <a:prstGeom prst="rect">
                      <a:avLst/>
                    </a:prstGeom>
                  </pic:spPr>
                </pic:pic>
              </a:graphicData>
            </a:graphic>
          </wp:inline>
        </w:drawing>
      </w:r>
    </w:p>
    <w:p w14:paraId="1CC2C2DD" w14:textId="2545D59F" w:rsidR="00A07317" w:rsidRDefault="00E30ACF" w:rsidP="00E30ACF">
      <w:pPr>
        <w:pStyle w:val="Caption"/>
      </w:pPr>
      <w:bookmarkStart w:id="28" w:name="_Toc91271707"/>
      <w:r>
        <w:t xml:space="preserve">Hình </w:t>
      </w:r>
      <w:fldSimple w:instr=" STYLEREF 1 \s ">
        <w:r w:rsidR="006568B8">
          <w:rPr>
            <w:noProof/>
          </w:rPr>
          <w:t>3</w:t>
        </w:r>
      </w:fldSimple>
      <w:r w:rsidR="006568B8">
        <w:t>.</w:t>
      </w:r>
      <w:fldSimple w:instr=" SEQ Hình \* ARABIC \s 1 ">
        <w:r w:rsidR="006568B8">
          <w:rPr>
            <w:noProof/>
          </w:rPr>
          <w:t>2</w:t>
        </w:r>
      </w:fldSimple>
      <w:r>
        <w:t xml:space="preserve"> Danh sách 60 mã chứng khoán</w:t>
      </w:r>
      <w:bookmarkEnd w:id="28"/>
    </w:p>
    <w:p w14:paraId="75D4FEE6" w14:textId="180948FB" w:rsidR="005D7556" w:rsidRDefault="000C0FF7" w:rsidP="005D7556">
      <w:pPr>
        <w:pStyle w:val="Nidungvnbn"/>
      </w:pPr>
      <w:r>
        <w:t>Tạo một list rỗng để lưu giá đóng cửa của mỗi mã chứng khoán sau khi thực hiện vòng lặp.</w:t>
      </w:r>
    </w:p>
    <w:p w14:paraId="58B349CA" w14:textId="77777777" w:rsidR="00490BCC" w:rsidRDefault="005D7556" w:rsidP="00490BCC">
      <w:pPr>
        <w:pStyle w:val="Nidungvnbn"/>
        <w:keepNext/>
        <w:jc w:val="center"/>
      </w:pPr>
      <w:r w:rsidRPr="005D7556">
        <w:rPr>
          <w:noProof/>
        </w:rPr>
        <w:drawing>
          <wp:inline distT="0" distB="0" distL="0" distR="0" wp14:anchorId="4E0A9AE2" wp14:editId="0634F195">
            <wp:extent cx="5392420" cy="396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435" b="11942"/>
                    <a:stretch/>
                  </pic:blipFill>
                  <pic:spPr bwMode="auto">
                    <a:xfrm>
                      <a:off x="0" y="0"/>
                      <a:ext cx="5400000" cy="396797"/>
                    </a:xfrm>
                    <a:prstGeom prst="rect">
                      <a:avLst/>
                    </a:prstGeom>
                    <a:ln>
                      <a:noFill/>
                    </a:ln>
                    <a:extLst>
                      <a:ext uri="{53640926-AAD7-44D8-BBD7-CCE9431645EC}">
                        <a14:shadowObscured xmlns:a14="http://schemas.microsoft.com/office/drawing/2010/main"/>
                      </a:ext>
                    </a:extLst>
                  </pic:spPr>
                </pic:pic>
              </a:graphicData>
            </a:graphic>
          </wp:inline>
        </w:drawing>
      </w:r>
    </w:p>
    <w:p w14:paraId="09D9BBE1" w14:textId="5A9DCDF8" w:rsidR="005D7556" w:rsidRDefault="00490BCC" w:rsidP="00490BCC">
      <w:pPr>
        <w:pStyle w:val="Caption"/>
      </w:pPr>
      <w:bookmarkStart w:id="29" w:name="_Toc91271708"/>
      <w:r>
        <w:t xml:space="preserve">Hình </w:t>
      </w:r>
      <w:fldSimple w:instr=" STYLEREF 1 \s ">
        <w:r w:rsidR="006568B8">
          <w:rPr>
            <w:noProof/>
          </w:rPr>
          <w:t>3</w:t>
        </w:r>
      </w:fldSimple>
      <w:r w:rsidR="006568B8">
        <w:t>.</w:t>
      </w:r>
      <w:fldSimple w:instr=" SEQ Hình \* ARABIC \s 1 ">
        <w:r w:rsidR="006568B8">
          <w:rPr>
            <w:noProof/>
          </w:rPr>
          <w:t>3</w:t>
        </w:r>
      </w:fldSimple>
      <w:r>
        <w:t xml:space="preserve"> Danh sách rỗng để lưu giá đóng cửa sau mỗi vòng lặp</w:t>
      </w:r>
      <w:bookmarkEnd w:id="29"/>
    </w:p>
    <w:p w14:paraId="4B7FF653" w14:textId="01469A05" w:rsidR="00855CFD" w:rsidRDefault="008F2931" w:rsidP="00350161">
      <w:pPr>
        <w:pStyle w:val="Nidungvnbn"/>
      </w:pPr>
      <w:r>
        <w:t>Sử dụng Selenium WebDriver để tự động mở trình duyệt Chrome và truy cập vào trang web</w:t>
      </w:r>
      <w:r w:rsidR="00A66300">
        <w:t xml:space="preserve"> Công ty Cổ phần Chứng khoán MB (MBS)</w:t>
      </w:r>
      <w:r>
        <w:t xml:space="preserve"> </w:t>
      </w:r>
      <w:r w:rsidR="00350161">
        <w:t>với đường dẫn: “</w:t>
      </w:r>
      <w:hyperlink r:id="rId15" w:history="1">
        <w:r w:rsidR="00350161" w:rsidRPr="00ED2534">
          <w:rPr>
            <w:rStyle w:val="Hyperlink"/>
          </w:rPr>
          <w:t>https://www.mbs.com.vn/vi/OverviewMarket/StatisticsPrice?nostockcode=true</w:t>
        </w:r>
      </w:hyperlink>
      <w:r w:rsidR="00350161">
        <w:t>”.</w:t>
      </w:r>
    </w:p>
    <w:p w14:paraId="2A8E8F5E" w14:textId="77777777" w:rsidR="003D4C1C" w:rsidRDefault="008F2931" w:rsidP="003D4C1C">
      <w:pPr>
        <w:pStyle w:val="Nidungvnbn"/>
        <w:keepNext/>
        <w:jc w:val="center"/>
      </w:pPr>
      <w:r w:rsidRPr="008F2931">
        <w:rPr>
          <w:noProof/>
        </w:rPr>
        <w:lastRenderedPageBreak/>
        <w:drawing>
          <wp:inline distT="0" distB="0" distL="0" distR="0" wp14:anchorId="4E47D4F8" wp14:editId="0A9D6C5C">
            <wp:extent cx="5400000" cy="5152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515229"/>
                    </a:xfrm>
                    <a:prstGeom prst="rect">
                      <a:avLst/>
                    </a:prstGeom>
                  </pic:spPr>
                </pic:pic>
              </a:graphicData>
            </a:graphic>
          </wp:inline>
        </w:drawing>
      </w:r>
    </w:p>
    <w:p w14:paraId="0073C603" w14:textId="7C415B93" w:rsidR="008F2931" w:rsidRDefault="003D4C1C" w:rsidP="003D4C1C">
      <w:pPr>
        <w:pStyle w:val="Caption"/>
      </w:pPr>
      <w:bookmarkStart w:id="30" w:name="_Toc91271709"/>
      <w:r>
        <w:t xml:space="preserve">Hình </w:t>
      </w:r>
      <w:fldSimple w:instr=" STYLEREF 1 \s ">
        <w:r w:rsidR="006568B8">
          <w:rPr>
            <w:noProof/>
          </w:rPr>
          <w:t>3</w:t>
        </w:r>
      </w:fldSimple>
      <w:r w:rsidR="006568B8">
        <w:t>.</w:t>
      </w:r>
      <w:fldSimple w:instr=" SEQ Hình \* ARABIC \s 1 ">
        <w:r w:rsidR="006568B8">
          <w:rPr>
            <w:noProof/>
          </w:rPr>
          <w:t>4</w:t>
        </w:r>
      </w:fldSimple>
      <w:r>
        <w:t xml:space="preserve"> </w:t>
      </w:r>
      <w:r w:rsidR="000410B5">
        <w:t>Sử dụng Selenium WebDriver để mở trình duyệt web</w:t>
      </w:r>
      <w:bookmarkEnd w:id="30"/>
    </w:p>
    <w:p w14:paraId="425EA066" w14:textId="0A8E8672" w:rsidR="00297D54" w:rsidRDefault="00492D4D" w:rsidP="00A6363A">
      <w:pPr>
        <w:pStyle w:val="Nidungvnbn"/>
      </w:pPr>
      <w:r>
        <w:t xml:space="preserve">Sử dụng vòng lặp for để thu thập toàn </w:t>
      </w:r>
      <w:r w:rsidR="009956CF">
        <w:t>bộ dữ liệu từ 60 mã chứng khoán với ngày bắt đầu là 01/01/2021 và ngày kết thúc là 12/12/2021</w:t>
      </w:r>
      <w:r w:rsidR="001E7763">
        <w:t>.</w:t>
      </w:r>
    </w:p>
    <w:p w14:paraId="4F844C04" w14:textId="77777777" w:rsidR="00297D54" w:rsidRDefault="00297D54" w:rsidP="00297D54">
      <w:pPr>
        <w:pStyle w:val="Nidungvnbn"/>
        <w:keepNext/>
        <w:jc w:val="center"/>
      </w:pPr>
      <w:r w:rsidRPr="00297D54">
        <w:rPr>
          <w:noProof/>
        </w:rPr>
        <w:drawing>
          <wp:inline distT="0" distB="0" distL="0" distR="0" wp14:anchorId="54356D3C" wp14:editId="0C80FB15">
            <wp:extent cx="5400000" cy="23278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00" cy="2327858"/>
                    </a:xfrm>
                    <a:prstGeom prst="rect">
                      <a:avLst/>
                    </a:prstGeom>
                  </pic:spPr>
                </pic:pic>
              </a:graphicData>
            </a:graphic>
          </wp:inline>
        </w:drawing>
      </w:r>
    </w:p>
    <w:p w14:paraId="409618F9" w14:textId="0049097B" w:rsidR="00A6363A" w:rsidRDefault="00297D54" w:rsidP="00297D54">
      <w:pPr>
        <w:pStyle w:val="Caption"/>
      </w:pPr>
      <w:bookmarkStart w:id="31" w:name="_Toc91271710"/>
      <w:r>
        <w:t xml:space="preserve">Hình </w:t>
      </w:r>
      <w:fldSimple w:instr=" STYLEREF 1 \s ">
        <w:r w:rsidR="006568B8">
          <w:rPr>
            <w:noProof/>
          </w:rPr>
          <w:t>3</w:t>
        </w:r>
      </w:fldSimple>
      <w:r w:rsidR="006568B8">
        <w:t>.</w:t>
      </w:r>
      <w:fldSimple w:instr=" SEQ Hình \* ARABIC \s 1 ">
        <w:r w:rsidR="006568B8">
          <w:rPr>
            <w:noProof/>
          </w:rPr>
          <w:t>5</w:t>
        </w:r>
      </w:fldSimple>
      <w:r>
        <w:t xml:space="preserve"> Vòng lặp for để lấy dữ liệu</w:t>
      </w:r>
      <w:r w:rsidR="009B4A0C">
        <w:t xml:space="preserve"> (1)</w:t>
      </w:r>
      <w:bookmarkEnd w:id="31"/>
    </w:p>
    <w:p w14:paraId="20447875" w14:textId="051D4444" w:rsidR="00297D54" w:rsidRDefault="00297D54" w:rsidP="00297D54">
      <w:pPr>
        <w:pStyle w:val="Nidungvnbn"/>
      </w:pPr>
      <w:r>
        <w:t>Ta cũng cần sử dụng thư viện BeautifulSoup để lấy dữ liệu ở bước này.</w:t>
      </w:r>
    </w:p>
    <w:p w14:paraId="0CF0740B" w14:textId="77777777" w:rsidR="00121083" w:rsidRDefault="00297D54" w:rsidP="00121083">
      <w:pPr>
        <w:pStyle w:val="Nidungvnbn"/>
        <w:keepNext/>
        <w:jc w:val="center"/>
      </w:pPr>
      <w:r w:rsidRPr="00297D54">
        <w:rPr>
          <w:noProof/>
        </w:rPr>
        <w:lastRenderedPageBreak/>
        <w:drawing>
          <wp:inline distT="0" distB="0" distL="0" distR="0" wp14:anchorId="5F36DE72" wp14:editId="131ECB13">
            <wp:extent cx="5400000" cy="3812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3812930"/>
                    </a:xfrm>
                    <a:prstGeom prst="rect">
                      <a:avLst/>
                    </a:prstGeom>
                  </pic:spPr>
                </pic:pic>
              </a:graphicData>
            </a:graphic>
          </wp:inline>
        </w:drawing>
      </w:r>
    </w:p>
    <w:p w14:paraId="4ED0A9DD" w14:textId="6D330A36" w:rsidR="00297D54" w:rsidRDefault="00121083" w:rsidP="00121083">
      <w:pPr>
        <w:pStyle w:val="Caption"/>
      </w:pPr>
      <w:bookmarkStart w:id="32" w:name="_Toc91271711"/>
      <w:r>
        <w:t xml:space="preserve">Hình </w:t>
      </w:r>
      <w:fldSimple w:instr=" STYLEREF 1 \s ">
        <w:r w:rsidR="006568B8">
          <w:rPr>
            <w:noProof/>
          </w:rPr>
          <w:t>3</w:t>
        </w:r>
      </w:fldSimple>
      <w:r w:rsidR="006568B8">
        <w:t>.</w:t>
      </w:r>
      <w:fldSimple w:instr=" SEQ Hình \* ARABIC \s 1 ">
        <w:r w:rsidR="006568B8">
          <w:rPr>
            <w:noProof/>
          </w:rPr>
          <w:t>6</w:t>
        </w:r>
      </w:fldSimple>
      <w:r>
        <w:t xml:space="preserve"> Vòng lặp for để lấy dữ liệu (2)</w:t>
      </w:r>
      <w:bookmarkEnd w:id="32"/>
    </w:p>
    <w:p w14:paraId="52D6ED5A" w14:textId="2C8A3BAB" w:rsidR="00297D54" w:rsidRDefault="004115FF" w:rsidP="004115FF">
      <w:pPr>
        <w:pStyle w:val="Nidungvnbn"/>
      </w:pPr>
      <w:r>
        <w:t>Kết thúc vòng lặp for</w:t>
      </w:r>
      <w:r w:rsidR="0093273E">
        <w:t xml:space="preserve"> ta có được danh sách mảng giá đóng cử</w:t>
      </w:r>
      <w:r w:rsidR="0069452A">
        <w:t>a của toàn bộ 60 mã chứng khoán bao gồm ngày và giá của từng ngày cụ thể.</w:t>
      </w:r>
    </w:p>
    <w:p w14:paraId="4E1FCB4A" w14:textId="295A1FC4" w:rsidR="004D3596" w:rsidRPr="00A6363A" w:rsidRDefault="004D3596" w:rsidP="004115FF">
      <w:pPr>
        <w:pStyle w:val="Nidungvnbn"/>
      </w:pPr>
      <w:r>
        <w:t xml:space="preserve">Vì vòng lặp thực hiện thu thập </w:t>
      </w:r>
      <w:r w:rsidR="000A304C">
        <w:t>dữ liệu từ ngày 12/12/2021 đến ngày 01/01/2021 nên ta dùng hàm reverse</w:t>
      </w:r>
      <w:r w:rsidR="00352355">
        <w:t>()</w:t>
      </w:r>
      <w:r w:rsidR="000A304C">
        <w:t xml:space="preserve"> đảo ngược mảng dữ liệu</w:t>
      </w:r>
      <w:r w:rsidR="00352355">
        <w:t xml:space="preserve"> </w:t>
      </w:r>
      <w:r w:rsidR="000012EE">
        <w:t>để thu được mảng mới có chiều ngược lại – 01/01/2021 đến 12/12/2021.</w:t>
      </w:r>
    </w:p>
    <w:p w14:paraId="6AD4A8D0" w14:textId="77777777" w:rsidR="00CE76B0" w:rsidRDefault="00940E20" w:rsidP="00CE76B0">
      <w:pPr>
        <w:pStyle w:val="Nidungvnbn"/>
        <w:keepNext/>
        <w:jc w:val="center"/>
      </w:pPr>
      <w:r w:rsidRPr="00940E20">
        <w:rPr>
          <w:noProof/>
        </w:rPr>
        <w:drawing>
          <wp:inline distT="0" distB="0" distL="0" distR="0" wp14:anchorId="237543C5" wp14:editId="46F56324">
            <wp:extent cx="5400000" cy="56651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566519"/>
                    </a:xfrm>
                    <a:prstGeom prst="rect">
                      <a:avLst/>
                    </a:prstGeom>
                  </pic:spPr>
                </pic:pic>
              </a:graphicData>
            </a:graphic>
          </wp:inline>
        </w:drawing>
      </w:r>
    </w:p>
    <w:p w14:paraId="0C455274" w14:textId="0ED625E0" w:rsidR="00D95741" w:rsidRDefault="00CE76B0" w:rsidP="00D95741">
      <w:pPr>
        <w:pStyle w:val="Caption"/>
      </w:pPr>
      <w:bookmarkStart w:id="33" w:name="_Toc91271712"/>
      <w:r>
        <w:t xml:space="preserve">Hình </w:t>
      </w:r>
      <w:fldSimple w:instr=" STYLEREF 1 \s ">
        <w:r w:rsidR="006568B8">
          <w:rPr>
            <w:noProof/>
          </w:rPr>
          <w:t>3</w:t>
        </w:r>
      </w:fldSimple>
      <w:r w:rsidR="006568B8">
        <w:t>.</w:t>
      </w:r>
      <w:fldSimple w:instr=" SEQ Hình \* ARABIC \s 1 ">
        <w:r w:rsidR="006568B8">
          <w:rPr>
            <w:noProof/>
          </w:rPr>
          <w:t>7</w:t>
        </w:r>
      </w:fldSimple>
      <w:r>
        <w:t xml:space="preserve"> </w:t>
      </w:r>
      <w:r w:rsidR="005B03B6">
        <w:t>Đảo ngược mảng dữ liệu để hiện thị đúng theo dòng thời gian</w:t>
      </w:r>
      <w:bookmarkEnd w:id="33"/>
    </w:p>
    <w:p w14:paraId="7CB77A3D" w14:textId="1D399501" w:rsidR="001E03BC" w:rsidRDefault="001E03BC" w:rsidP="001E03BC">
      <w:pPr>
        <w:pStyle w:val="Nidungvnbn"/>
      </w:pPr>
      <w:r>
        <w:t>Toàn bộ dữ liệu thu thập được đều được lưu trong file data.csv</w:t>
      </w:r>
    </w:p>
    <w:p w14:paraId="32B90FC7" w14:textId="77777777" w:rsidR="00D2538D" w:rsidRDefault="00D2538D" w:rsidP="00D2538D">
      <w:pPr>
        <w:pStyle w:val="Nidungvnbn"/>
        <w:keepNext/>
        <w:jc w:val="center"/>
      </w:pPr>
      <w:r w:rsidRPr="00D2538D">
        <w:rPr>
          <w:noProof/>
        </w:rPr>
        <w:lastRenderedPageBreak/>
        <w:drawing>
          <wp:inline distT="0" distB="0" distL="0" distR="0" wp14:anchorId="0539D5AF" wp14:editId="3881B956">
            <wp:extent cx="5400000" cy="204867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2048678"/>
                    </a:xfrm>
                    <a:prstGeom prst="rect">
                      <a:avLst/>
                    </a:prstGeom>
                  </pic:spPr>
                </pic:pic>
              </a:graphicData>
            </a:graphic>
          </wp:inline>
        </w:drawing>
      </w:r>
    </w:p>
    <w:p w14:paraId="4515F7C4" w14:textId="23A94158" w:rsidR="00D2538D" w:rsidRPr="001E03BC" w:rsidRDefault="00D2538D" w:rsidP="00D2538D">
      <w:pPr>
        <w:pStyle w:val="Caption"/>
      </w:pPr>
      <w:bookmarkStart w:id="34" w:name="_Toc91271713"/>
      <w:r>
        <w:t xml:space="preserve">Hình </w:t>
      </w:r>
      <w:fldSimple w:instr=" STYLEREF 1 \s ">
        <w:r w:rsidR="006568B8">
          <w:rPr>
            <w:noProof/>
          </w:rPr>
          <w:t>3</w:t>
        </w:r>
      </w:fldSimple>
      <w:r w:rsidR="006568B8">
        <w:t>.</w:t>
      </w:r>
      <w:fldSimple w:instr=" SEQ Hình \* ARABIC \s 1 ">
        <w:r w:rsidR="006568B8">
          <w:rPr>
            <w:noProof/>
          </w:rPr>
          <w:t>8</w:t>
        </w:r>
      </w:fldSimple>
      <w:r>
        <w:t xml:space="preserve"> Một phần dữ liệu trong file data.csv</w:t>
      </w:r>
      <w:bookmarkEnd w:id="34"/>
    </w:p>
    <w:p w14:paraId="26869717" w14:textId="50D20634" w:rsidR="00AE4042" w:rsidRDefault="00E27327" w:rsidP="004B4293">
      <w:pPr>
        <w:pStyle w:val="Heading2"/>
      </w:pPr>
      <w:r>
        <w:t xml:space="preserve"> </w:t>
      </w:r>
      <w:bookmarkStart w:id="35" w:name="_Toc91271701"/>
      <w:r>
        <w:t>Nhiệm vụ 2</w:t>
      </w:r>
      <w:bookmarkEnd w:id="35"/>
    </w:p>
    <w:p w14:paraId="2444E3AA" w14:textId="0ED1844B" w:rsidR="0058559E" w:rsidRDefault="001E3053" w:rsidP="0058559E">
      <w:pPr>
        <w:pStyle w:val="Nidungvnbn"/>
      </w:pPr>
      <w:r>
        <w:t>Thực hiện import các thư viện và module cần thiết.</w:t>
      </w:r>
    </w:p>
    <w:p w14:paraId="3A638187" w14:textId="77777777" w:rsidR="00F564A0" w:rsidRDefault="00F564A0" w:rsidP="00F564A0">
      <w:pPr>
        <w:pStyle w:val="Nidungvnbn"/>
        <w:keepNext/>
        <w:jc w:val="center"/>
      </w:pPr>
      <w:r w:rsidRPr="00F564A0">
        <w:rPr>
          <w:noProof/>
        </w:rPr>
        <w:drawing>
          <wp:inline distT="0" distB="0" distL="0" distR="0" wp14:anchorId="7F4022FC" wp14:editId="25315D25">
            <wp:extent cx="5400000" cy="899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899320"/>
                    </a:xfrm>
                    <a:prstGeom prst="rect">
                      <a:avLst/>
                    </a:prstGeom>
                  </pic:spPr>
                </pic:pic>
              </a:graphicData>
            </a:graphic>
          </wp:inline>
        </w:drawing>
      </w:r>
    </w:p>
    <w:p w14:paraId="16CCE673" w14:textId="5097C7C2" w:rsidR="00F564A0" w:rsidRDefault="00F564A0" w:rsidP="00F564A0">
      <w:pPr>
        <w:pStyle w:val="Caption"/>
      </w:pPr>
      <w:bookmarkStart w:id="36" w:name="_Toc91271714"/>
      <w:r>
        <w:t xml:space="preserve">Hình </w:t>
      </w:r>
      <w:fldSimple w:instr=" STYLEREF 1 \s ">
        <w:r w:rsidR="006568B8">
          <w:rPr>
            <w:noProof/>
          </w:rPr>
          <w:t>3</w:t>
        </w:r>
      </w:fldSimple>
      <w:r w:rsidR="006568B8">
        <w:t>.</w:t>
      </w:r>
      <w:fldSimple w:instr=" SEQ Hình \* ARABIC \s 1 ">
        <w:r w:rsidR="006568B8">
          <w:rPr>
            <w:noProof/>
          </w:rPr>
          <w:t>9</w:t>
        </w:r>
      </w:fldSimple>
      <w:r>
        <w:t xml:space="preserve"> </w:t>
      </w:r>
      <w:r w:rsidR="00512475">
        <w:t>Import thư viện, module cần thiết cho nhiệm vụ 2</w:t>
      </w:r>
      <w:bookmarkEnd w:id="36"/>
    </w:p>
    <w:p w14:paraId="5C5AFED0" w14:textId="6F2E23C7" w:rsidR="00F656B4" w:rsidRDefault="00CD4820" w:rsidP="0099406C">
      <w:pPr>
        <w:pStyle w:val="Nidungvnbn"/>
      </w:pPr>
      <w:r>
        <w:t>Tạo một danh sách rỗng để lưu giá đóng cửa của mỗi mã chứng khoán sau khi scale và thực hiện vòng lặp để scale.</w:t>
      </w:r>
    </w:p>
    <w:p w14:paraId="0414CD0B" w14:textId="77777777" w:rsidR="00F755F6" w:rsidRDefault="008602ED" w:rsidP="00F755F6">
      <w:pPr>
        <w:pStyle w:val="Nidungvnbn"/>
        <w:keepNext/>
        <w:jc w:val="center"/>
      </w:pPr>
      <w:r w:rsidRPr="008602ED">
        <w:rPr>
          <w:noProof/>
        </w:rPr>
        <w:drawing>
          <wp:inline distT="0" distB="0" distL="0" distR="0" wp14:anchorId="2D0ECA65" wp14:editId="7BA8F61F">
            <wp:extent cx="5400000" cy="17933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1793394"/>
                    </a:xfrm>
                    <a:prstGeom prst="rect">
                      <a:avLst/>
                    </a:prstGeom>
                  </pic:spPr>
                </pic:pic>
              </a:graphicData>
            </a:graphic>
          </wp:inline>
        </w:drawing>
      </w:r>
    </w:p>
    <w:p w14:paraId="581F7198" w14:textId="75865389" w:rsidR="008602ED" w:rsidRDefault="00F755F6" w:rsidP="00F755F6">
      <w:pPr>
        <w:pStyle w:val="Caption"/>
      </w:pPr>
      <w:bookmarkStart w:id="37" w:name="_Toc91271715"/>
      <w:r>
        <w:t xml:space="preserve">Hình </w:t>
      </w:r>
      <w:fldSimple w:instr=" STYLEREF 1 \s ">
        <w:r w:rsidR="006568B8">
          <w:rPr>
            <w:noProof/>
          </w:rPr>
          <w:t>3</w:t>
        </w:r>
      </w:fldSimple>
      <w:r w:rsidR="006568B8">
        <w:t>.</w:t>
      </w:r>
      <w:fldSimple w:instr=" SEQ Hình \* ARABIC \s 1 ">
        <w:r w:rsidR="006568B8">
          <w:rPr>
            <w:noProof/>
          </w:rPr>
          <w:t>10</w:t>
        </w:r>
      </w:fldSimple>
      <w:r>
        <w:t xml:space="preserve"> </w:t>
      </w:r>
      <w:r w:rsidR="001838DF">
        <w:t xml:space="preserve">Vòng lặp scale dữ liệu </w:t>
      </w:r>
      <w:r w:rsidR="00A00985">
        <w:t xml:space="preserve">của </w:t>
      </w:r>
      <w:r w:rsidR="001838DF">
        <w:t>60 mã chứng khoán</w:t>
      </w:r>
      <w:bookmarkEnd w:id="37"/>
    </w:p>
    <w:p w14:paraId="5F8EDE4C" w14:textId="414CA9B5" w:rsidR="00377F5E" w:rsidRDefault="00FF7EB4" w:rsidP="004F45DC">
      <w:pPr>
        <w:pStyle w:val="Nidungvnbn"/>
      </w:pPr>
      <w:r>
        <w:t>Sau đó thực hiện vẽ biểu đồ của 5 mã chứng khoán đầu tiên trước và sau khi scale.</w:t>
      </w:r>
    </w:p>
    <w:p w14:paraId="7A081408" w14:textId="77777777" w:rsidR="00CB0090" w:rsidRDefault="00B42539" w:rsidP="00CB0090">
      <w:pPr>
        <w:pStyle w:val="Nidungvnbn"/>
        <w:keepNext/>
        <w:jc w:val="center"/>
      </w:pPr>
      <w:r w:rsidRPr="00B42539">
        <w:rPr>
          <w:noProof/>
        </w:rPr>
        <w:lastRenderedPageBreak/>
        <w:drawing>
          <wp:inline distT="0" distB="0" distL="0" distR="0" wp14:anchorId="22589CD5" wp14:editId="305D8F80">
            <wp:extent cx="5400000" cy="199370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1993708"/>
                    </a:xfrm>
                    <a:prstGeom prst="rect">
                      <a:avLst/>
                    </a:prstGeom>
                  </pic:spPr>
                </pic:pic>
              </a:graphicData>
            </a:graphic>
          </wp:inline>
        </w:drawing>
      </w:r>
    </w:p>
    <w:p w14:paraId="35176137" w14:textId="578C035B" w:rsidR="00B42539" w:rsidRDefault="00CB0090" w:rsidP="00CB0090">
      <w:pPr>
        <w:pStyle w:val="Caption"/>
      </w:pPr>
      <w:bookmarkStart w:id="38" w:name="_Toc91271716"/>
      <w:r>
        <w:t xml:space="preserve">Hình </w:t>
      </w:r>
      <w:fldSimple w:instr=" STYLEREF 1 \s ">
        <w:r w:rsidR="006568B8">
          <w:rPr>
            <w:noProof/>
          </w:rPr>
          <w:t>3</w:t>
        </w:r>
      </w:fldSimple>
      <w:r w:rsidR="006568B8">
        <w:t>.</w:t>
      </w:r>
      <w:fldSimple w:instr=" SEQ Hình \* ARABIC \s 1 ">
        <w:r w:rsidR="006568B8">
          <w:rPr>
            <w:noProof/>
          </w:rPr>
          <w:t>11</w:t>
        </w:r>
      </w:fldSimple>
      <w:r w:rsidR="00E97115">
        <w:t xml:space="preserve"> Đoạn code</w:t>
      </w:r>
      <w:r>
        <w:t xml:space="preserve"> vẽ 5 mã </w:t>
      </w:r>
      <w:r w:rsidR="00803D5E">
        <w:t xml:space="preserve">đầu tiên </w:t>
      </w:r>
      <w:r>
        <w:t>trước khi dữ liệu được scale</w:t>
      </w:r>
      <w:bookmarkEnd w:id="38"/>
    </w:p>
    <w:p w14:paraId="1C2DF03C" w14:textId="77777777" w:rsidR="001A1A03" w:rsidRDefault="00B42539" w:rsidP="001A1A03">
      <w:pPr>
        <w:pStyle w:val="Nidungvnbn"/>
        <w:keepNext/>
        <w:jc w:val="center"/>
      </w:pPr>
      <w:r w:rsidRPr="00B42539">
        <w:rPr>
          <w:noProof/>
        </w:rPr>
        <w:drawing>
          <wp:inline distT="0" distB="0" distL="0" distR="0" wp14:anchorId="6A662B50" wp14:editId="0334E1E8">
            <wp:extent cx="5400000" cy="35465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3546573"/>
                    </a:xfrm>
                    <a:prstGeom prst="rect">
                      <a:avLst/>
                    </a:prstGeom>
                  </pic:spPr>
                </pic:pic>
              </a:graphicData>
            </a:graphic>
          </wp:inline>
        </w:drawing>
      </w:r>
    </w:p>
    <w:p w14:paraId="453FA6F8" w14:textId="04BE1B83" w:rsidR="00B42539" w:rsidRDefault="001A1A03" w:rsidP="001A1A03">
      <w:pPr>
        <w:pStyle w:val="Caption"/>
      </w:pPr>
      <w:bookmarkStart w:id="39" w:name="_Toc91271717"/>
      <w:r>
        <w:t xml:space="preserve">Hình </w:t>
      </w:r>
      <w:fldSimple w:instr=" STYLEREF 1 \s ">
        <w:r w:rsidR="006568B8">
          <w:rPr>
            <w:noProof/>
          </w:rPr>
          <w:t>3</w:t>
        </w:r>
      </w:fldSimple>
      <w:r w:rsidR="006568B8">
        <w:t>.</w:t>
      </w:r>
      <w:fldSimple w:instr=" SEQ Hình \* ARABIC \s 1 ">
        <w:r w:rsidR="006568B8">
          <w:rPr>
            <w:noProof/>
          </w:rPr>
          <w:t>12</w:t>
        </w:r>
      </w:fldSimple>
      <w:r>
        <w:t xml:space="preserve"> Dữ liệu trước khi scale</w:t>
      </w:r>
      <w:bookmarkEnd w:id="39"/>
    </w:p>
    <w:p w14:paraId="749647B3" w14:textId="77777777" w:rsidR="007F524E" w:rsidRDefault="00B42539" w:rsidP="007F524E">
      <w:pPr>
        <w:pStyle w:val="Nidungvnbn"/>
        <w:keepNext/>
        <w:jc w:val="center"/>
      </w:pPr>
      <w:r w:rsidRPr="00B42539">
        <w:rPr>
          <w:noProof/>
        </w:rPr>
        <w:lastRenderedPageBreak/>
        <w:drawing>
          <wp:inline distT="0" distB="0" distL="0" distR="0" wp14:anchorId="09A0A9B4" wp14:editId="218560C1">
            <wp:extent cx="5400000" cy="191870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1918705"/>
                    </a:xfrm>
                    <a:prstGeom prst="rect">
                      <a:avLst/>
                    </a:prstGeom>
                  </pic:spPr>
                </pic:pic>
              </a:graphicData>
            </a:graphic>
          </wp:inline>
        </w:drawing>
      </w:r>
    </w:p>
    <w:p w14:paraId="6C3E633A" w14:textId="056A5202" w:rsidR="00B42539" w:rsidRDefault="007F524E" w:rsidP="007F524E">
      <w:pPr>
        <w:pStyle w:val="Caption"/>
      </w:pPr>
      <w:bookmarkStart w:id="40" w:name="_Toc91271718"/>
      <w:r>
        <w:t xml:space="preserve">Hình </w:t>
      </w:r>
      <w:fldSimple w:instr=" STYLEREF 1 \s ">
        <w:r w:rsidR="006568B8">
          <w:rPr>
            <w:noProof/>
          </w:rPr>
          <w:t>3</w:t>
        </w:r>
      </w:fldSimple>
      <w:r w:rsidR="006568B8">
        <w:t>.</w:t>
      </w:r>
      <w:fldSimple w:instr=" SEQ Hình \* ARABIC \s 1 ">
        <w:r w:rsidR="006568B8">
          <w:rPr>
            <w:noProof/>
          </w:rPr>
          <w:t>13</w:t>
        </w:r>
      </w:fldSimple>
      <w:r w:rsidR="0090150B">
        <w:t xml:space="preserve"> Đoạn code</w:t>
      </w:r>
      <w:r>
        <w:t xml:space="preserve"> vẽ 5 mã đầu tiên sau khi dữ liệu được scale</w:t>
      </w:r>
      <w:bookmarkEnd w:id="40"/>
    </w:p>
    <w:p w14:paraId="24870A52" w14:textId="77777777" w:rsidR="008D14D4" w:rsidRDefault="00B42539" w:rsidP="008D14D4">
      <w:pPr>
        <w:pStyle w:val="Nidungvnbn"/>
        <w:keepNext/>
        <w:jc w:val="center"/>
      </w:pPr>
      <w:r w:rsidRPr="00B42539">
        <w:rPr>
          <w:noProof/>
        </w:rPr>
        <w:drawing>
          <wp:inline distT="0" distB="0" distL="0" distR="0" wp14:anchorId="11E56F04" wp14:editId="0033CD05">
            <wp:extent cx="5400000" cy="35465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3546573"/>
                    </a:xfrm>
                    <a:prstGeom prst="rect">
                      <a:avLst/>
                    </a:prstGeom>
                  </pic:spPr>
                </pic:pic>
              </a:graphicData>
            </a:graphic>
          </wp:inline>
        </w:drawing>
      </w:r>
    </w:p>
    <w:p w14:paraId="060E28B9" w14:textId="2BC7317E" w:rsidR="00B42539" w:rsidRDefault="008D14D4" w:rsidP="008D14D4">
      <w:pPr>
        <w:pStyle w:val="Caption"/>
      </w:pPr>
      <w:bookmarkStart w:id="41" w:name="_Toc91271719"/>
      <w:r>
        <w:t xml:space="preserve">Hình </w:t>
      </w:r>
      <w:fldSimple w:instr=" STYLEREF 1 \s ">
        <w:r w:rsidR="006568B8">
          <w:rPr>
            <w:noProof/>
          </w:rPr>
          <w:t>3</w:t>
        </w:r>
      </w:fldSimple>
      <w:r w:rsidR="006568B8">
        <w:t>.</w:t>
      </w:r>
      <w:fldSimple w:instr=" SEQ Hình \* ARABIC \s 1 ">
        <w:r w:rsidR="006568B8">
          <w:rPr>
            <w:noProof/>
          </w:rPr>
          <w:t>14</w:t>
        </w:r>
      </w:fldSimple>
      <w:r>
        <w:t xml:space="preserve"> Dữ liệu sau khi scale</w:t>
      </w:r>
      <w:bookmarkEnd w:id="41"/>
    </w:p>
    <w:p w14:paraId="302C25D1" w14:textId="39477D46" w:rsidR="00E31BC0" w:rsidRPr="00E31BC0" w:rsidRDefault="00E31BC0" w:rsidP="00E31BC0">
      <w:pPr>
        <w:pStyle w:val="Nidungvnbn"/>
      </w:pPr>
      <w:r>
        <w:t xml:space="preserve">Sau khi thực hiện scale, dữ liệu giá đóng cửa </w:t>
      </w:r>
      <w:r w:rsidR="00162033">
        <w:t xml:space="preserve">của các mã chứng khoán </w:t>
      </w:r>
      <w:r>
        <w:t xml:space="preserve">ban đầu đã được scale về xung quanh </w:t>
      </w:r>
      <w:r w:rsidR="002D69B9">
        <w:t>giá trị 0.</w:t>
      </w:r>
    </w:p>
    <w:p w14:paraId="00AFF077" w14:textId="711A8EE8" w:rsidR="00EC42B3" w:rsidRDefault="00AE4042" w:rsidP="005C0F29">
      <w:pPr>
        <w:pStyle w:val="Heading2"/>
      </w:pPr>
      <w:r>
        <w:t xml:space="preserve"> </w:t>
      </w:r>
      <w:bookmarkStart w:id="42" w:name="_Toc91271702"/>
      <w:r>
        <w:t>Nhiệm vụ 3</w:t>
      </w:r>
      <w:bookmarkEnd w:id="42"/>
    </w:p>
    <w:p w14:paraId="22E95817" w14:textId="1FD3A3FC" w:rsidR="005C0F29" w:rsidRDefault="00D10531" w:rsidP="005C0F29">
      <w:pPr>
        <w:pStyle w:val="Nidungvnbn"/>
      </w:pPr>
      <w:r>
        <w:t>Đầu tiên</w:t>
      </w:r>
      <w:r w:rsidR="008822D6">
        <w:t>,</w:t>
      </w:r>
      <w:r w:rsidR="00422230">
        <w:t xml:space="preserve"> </w:t>
      </w:r>
      <w:r w:rsidR="00F608A9">
        <w:t>khởi tạo mảng là một tập dữ liệu chuỗi thời gian</w:t>
      </w:r>
      <w:r w:rsidR="007E769E">
        <w:t xml:space="preserve"> đã được chuẩn hóa</w:t>
      </w:r>
      <w:r w:rsidR="00F608A9">
        <w:t>.</w:t>
      </w:r>
    </w:p>
    <w:p w14:paraId="2E236D3E" w14:textId="77777777" w:rsidR="00D924C4" w:rsidRDefault="00D924C4" w:rsidP="00D924C4">
      <w:pPr>
        <w:pStyle w:val="Nidungvnbn"/>
        <w:keepNext/>
        <w:jc w:val="center"/>
      </w:pPr>
      <w:r w:rsidRPr="00D924C4">
        <w:rPr>
          <w:noProof/>
        </w:rPr>
        <w:lastRenderedPageBreak/>
        <w:drawing>
          <wp:inline distT="0" distB="0" distL="0" distR="0" wp14:anchorId="072D9242" wp14:editId="6AEC42B6">
            <wp:extent cx="5400000" cy="23954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239547"/>
                    </a:xfrm>
                    <a:prstGeom prst="rect">
                      <a:avLst/>
                    </a:prstGeom>
                  </pic:spPr>
                </pic:pic>
              </a:graphicData>
            </a:graphic>
          </wp:inline>
        </w:drawing>
      </w:r>
    </w:p>
    <w:p w14:paraId="1546BEE2" w14:textId="7BAAACBE" w:rsidR="00D924C4" w:rsidRDefault="00D924C4" w:rsidP="00D924C4">
      <w:pPr>
        <w:pStyle w:val="Caption"/>
      </w:pPr>
      <w:bookmarkStart w:id="43" w:name="_Toc91271720"/>
      <w:r>
        <w:t xml:space="preserve">Hình </w:t>
      </w:r>
      <w:fldSimple w:instr=" STYLEREF 1 \s ">
        <w:r w:rsidR="006568B8">
          <w:rPr>
            <w:noProof/>
          </w:rPr>
          <w:t>3</w:t>
        </w:r>
      </w:fldSimple>
      <w:r w:rsidR="006568B8">
        <w:t>.</w:t>
      </w:r>
      <w:fldSimple w:instr=" SEQ Hình \* ARABIC \s 1 ">
        <w:r w:rsidR="006568B8">
          <w:rPr>
            <w:noProof/>
          </w:rPr>
          <w:t>15</w:t>
        </w:r>
      </w:fldSimple>
      <w:r>
        <w:t xml:space="preserve"> Khởi tạo mảng tập dữ liệu chuỗi thời gian</w:t>
      </w:r>
      <w:bookmarkEnd w:id="43"/>
    </w:p>
    <w:p w14:paraId="5FF1A273" w14:textId="78E16D44" w:rsidR="00E87E8E" w:rsidRDefault="00E87E8E" w:rsidP="00E87E8E">
      <w:pPr>
        <w:pStyle w:val="Nidungvnbn"/>
      </w:pPr>
      <w:r>
        <w:t xml:space="preserve">Sử dụng phương pháp khuỷu tay (Elbow) để tìm </w:t>
      </w:r>
      <w:r w:rsidRPr="00C5419A">
        <w:rPr>
          <w:i/>
        </w:rPr>
        <w:t>k</w:t>
      </w:r>
      <w:r>
        <w:t xml:space="preserve"> tốt nhất đối với từng biến thể </w:t>
      </w:r>
      <w:r w:rsidRPr="00C5419A">
        <w:rPr>
          <w:i/>
        </w:rPr>
        <w:t>k</w:t>
      </w:r>
      <w:r>
        <w:t>-means</w:t>
      </w:r>
      <w:r w:rsidR="006E1F8E">
        <w:t>:</w:t>
      </w:r>
    </w:p>
    <w:p w14:paraId="7B29BE71" w14:textId="39C152DF" w:rsidR="0078767F" w:rsidRDefault="0078767F" w:rsidP="0078767F">
      <w:pPr>
        <w:pStyle w:val="Nidungvnbn"/>
        <w:numPr>
          <w:ilvl w:val="0"/>
          <w:numId w:val="19"/>
        </w:numPr>
      </w:pPr>
      <w:r>
        <w:t xml:space="preserve">Euclidean </w:t>
      </w:r>
      <w:r w:rsidRPr="0078767F">
        <w:rPr>
          <w:i/>
        </w:rPr>
        <w:t>k</w:t>
      </w:r>
      <w:r>
        <w:t>-means:</w:t>
      </w:r>
    </w:p>
    <w:p w14:paraId="63FD3177" w14:textId="77777777" w:rsidR="00115203" w:rsidRDefault="00CA0E7B" w:rsidP="00115203">
      <w:pPr>
        <w:pStyle w:val="Nidungvnbn"/>
        <w:keepNext/>
        <w:jc w:val="center"/>
      </w:pPr>
      <w:r w:rsidRPr="00CA0E7B">
        <w:rPr>
          <w:noProof/>
        </w:rPr>
        <w:drawing>
          <wp:inline distT="0" distB="0" distL="0" distR="0" wp14:anchorId="7F97B606" wp14:editId="6ED7BCA3">
            <wp:extent cx="5400000" cy="199505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1995057"/>
                    </a:xfrm>
                    <a:prstGeom prst="rect">
                      <a:avLst/>
                    </a:prstGeom>
                  </pic:spPr>
                </pic:pic>
              </a:graphicData>
            </a:graphic>
          </wp:inline>
        </w:drawing>
      </w:r>
    </w:p>
    <w:p w14:paraId="4895039C" w14:textId="2D2D5E70" w:rsidR="00F21281" w:rsidRDefault="00115203" w:rsidP="00115203">
      <w:pPr>
        <w:pStyle w:val="Caption"/>
      </w:pPr>
      <w:bookmarkStart w:id="44" w:name="_Toc91271721"/>
      <w:r>
        <w:t xml:space="preserve">Hình </w:t>
      </w:r>
      <w:fldSimple w:instr=" STYLEREF 1 \s ">
        <w:r w:rsidR="006568B8">
          <w:rPr>
            <w:noProof/>
          </w:rPr>
          <w:t>3</w:t>
        </w:r>
      </w:fldSimple>
      <w:r w:rsidR="006568B8">
        <w:t>.</w:t>
      </w:r>
      <w:fldSimple w:instr=" SEQ Hình \* ARABIC \s 1 ">
        <w:r w:rsidR="006568B8">
          <w:rPr>
            <w:noProof/>
          </w:rPr>
          <w:t>16</w:t>
        </w:r>
      </w:fldSimple>
      <w:r>
        <w:t xml:space="preserve"> Code phương pháp khuỷu tay tìm k tốt nhất với biến thể Euclidean k-means</w:t>
      </w:r>
      <w:bookmarkEnd w:id="44"/>
    </w:p>
    <w:p w14:paraId="611DA8A7" w14:textId="77777777" w:rsidR="00261720" w:rsidRDefault="0067446B" w:rsidP="00261720">
      <w:pPr>
        <w:pStyle w:val="Nidungvnbn"/>
        <w:keepNext/>
        <w:jc w:val="center"/>
      </w:pPr>
      <w:r w:rsidRPr="0067446B">
        <w:rPr>
          <w:noProof/>
        </w:rPr>
        <w:drawing>
          <wp:inline distT="0" distB="0" distL="0" distR="0" wp14:anchorId="0ACD4424" wp14:editId="77DFBB3D">
            <wp:extent cx="5400000" cy="27679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2767901"/>
                    </a:xfrm>
                    <a:prstGeom prst="rect">
                      <a:avLst/>
                    </a:prstGeom>
                  </pic:spPr>
                </pic:pic>
              </a:graphicData>
            </a:graphic>
          </wp:inline>
        </w:drawing>
      </w:r>
    </w:p>
    <w:p w14:paraId="6D800692" w14:textId="1D91E5AF" w:rsidR="00CA0E7B" w:rsidRPr="00F21281" w:rsidRDefault="00261720" w:rsidP="00261720">
      <w:pPr>
        <w:pStyle w:val="Caption"/>
      </w:pPr>
      <w:bookmarkStart w:id="45" w:name="_Toc91271722"/>
      <w:r>
        <w:t xml:space="preserve">Hình </w:t>
      </w:r>
      <w:fldSimple w:instr=" STYLEREF 1 \s ">
        <w:r w:rsidR="006568B8">
          <w:rPr>
            <w:noProof/>
          </w:rPr>
          <w:t>3</w:t>
        </w:r>
      </w:fldSimple>
      <w:r w:rsidR="006568B8">
        <w:t>.</w:t>
      </w:r>
      <w:fldSimple w:instr=" SEQ Hình \* ARABIC \s 1 ">
        <w:r w:rsidR="006568B8">
          <w:rPr>
            <w:noProof/>
          </w:rPr>
          <w:t>17</w:t>
        </w:r>
      </w:fldSimple>
      <w:r>
        <w:t xml:space="preserve"> Biểu đồ thể hiện </w:t>
      </w:r>
      <w:r w:rsidR="005873DD">
        <w:t>các biến dạng k</w:t>
      </w:r>
      <w:r>
        <w:t xml:space="preserve"> của biến thể Euclidean k-means</w:t>
      </w:r>
      <w:bookmarkEnd w:id="45"/>
    </w:p>
    <w:p w14:paraId="5B80F06D" w14:textId="3AD26178" w:rsidR="0078767F" w:rsidRDefault="008E414A" w:rsidP="0078767F">
      <w:pPr>
        <w:pStyle w:val="Nidungvnbn"/>
        <w:numPr>
          <w:ilvl w:val="0"/>
          <w:numId w:val="19"/>
        </w:numPr>
      </w:pPr>
      <w:r>
        <w:t xml:space="preserve">DBA </w:t>
      </w:r>
      <w:r w:rsidRPr="008E414A">
        <w:rPr>
          <w:i/>
        </w:rPr>
        <w:t>k</w:t>
      </w:r>
      <w:r>
        <w:t>-means:</w:t>
      </w:r>
    </w:p>
    <w:p w14:paraId="2AA685E1" w14:textId="77777777" w:rsidR="008A1C58" w:rsidRDefault="00726D02" w:rsidP="008A1C58">
      <w:pPr>
        <w:pStyle w:val="Nidungvnbn"/>
        <w:keepNext/>
        <w:jc w:val="center"/>
      </w:pPr>
      <w:r w:rsidRPr="00726D02">
        <w:rPr>
          <w:noProof/>
        </w:rPr>
        <w:lastRenderedPageBreak/>
        <w:drawing>
          <wp:inline distT="0" distB="0" distL="0" distR="0" wp14:anchorId="55CD8CE2" wp14:editId="7FD5C4DF">
            <wp:extent cx="5400000" cy="23692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369239"/>
                    </a:xfrm>
                    <a:prstGeom prst="rect">
                      <a:avLst/>
                    </a:prstGeom>
                  </pic:spPr>
                </pic:pic>
              </a:graphicData>
            </a:graphic>
          </wp:inline>
        </w:drawing>
      </w:r>
    </w:p>
    <w:p w14:paraId="33F202D9" w14:textId="5133DC31" w:rsidR="00A01F7C" w:rsidRDefault="008A1C58" w:rsidP="008A1C58">
      <w:pPr>
        <w:pStyle w:val="Caption"/>
      </w:pPr>
      <w:bookmarkStart w:id="46" w:name="_Toc91271723"/>
      <w:r>
        <w:t xml:space="preserve">Hình </w:t>
      </w:r>
      <w:fldSimple w:instr=" STYLEREF 1 \s ">
        <w:r w:rsidR="006568B8">
          <w:rPr>
            <w:noProof/>
          </w:rPr>
          <w:t>3</w:t>
        </w:r>
      </w:fldSimple>
      <w:r w:rsidR="006568B8">
        <w:t>.</w:t>
      </w:r>
      <w:fldSimple w:instr=" SEQ Hình \* ARABIC \s 1 ">
        <w:r w:rsidR="006568B8">
          <w:rPr>
            <w:noProof/>
          </w:rPr>
          <w:t>18</w:t>
        </w:r>
      </w:fldSimple>
      <w:r>
        <w:t xml:space="preserve"> Code phương pháp khuỷu tay tìm k tốt nhất với biến thể DBA k-means</w:t>
      </w:r>
      <w:bookmarkEnd w:id="46"/>
    </w:p>
    <w:p w14:paraId="3F15606F" w14:textId="77777777" w:rsidR="008A1C58" w:rsidRDefault="003D7588" w:rsidP="008A1C58">
      <w:pPr>
        <w:pStyle w:val="Nidungvnbn"/>
        <w:keepNext/>
        <w:jc w:val="center"/>
      </w:pPr>
      <w:r w:rsidRPr="003D7588">
        <w:rPr>
          <w:noProof/>
        </w:rPr>
        <w:drawing>
          <wp:inline distT="0" distB="0" distL="0" distR="0" wp14:anchorId="2667C501" wp14:editId="4982F7AF">
            <wp:extent cx="5400000" cy="277897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2778975"/>
                    </a:xfrm>
                    <a:prstGeom prst="rect">
                      <a:avLst/>
                    </a:prstGeom>
                  </pic:spPr>
                </pic:pic>
              </a:graphicData>
            </a:graphic>
          </wp:inline>
        </w:drawing>
      </w:r>
    </w:p>
    <w:p w14:paraId="4FEC1B0D" w14:textId="59084770" w:rsidR="00726D02" w:rsidRPr="00A01F7C" w:rsidRDefault="008A1C58" w:rsidP="008A1C58">
      <w:pPr>
        <w:pStyle w:val="Caption"/>
      </w:pPr>
      <w:bookmarkStart w:id="47" w:name="_Toc91271724"/>
      <w:r>
        <w:t xml:space="preserve">Hình </w:t>
      </w:r>
      <w:fldSimple w:instr=" STYLEREF 1 \s ">
        <w:r w:rsidR="006568B8">
          <w:rPr>
            <w:noProof/>
          </w:rPr>
          <w:t>3</w:t>
        </w:r>
      </w:fldSimple>
      <w:r w:rsidR="006568B8">
        <w:t>.</w:t>
      </w:r>
      <w:fldSimple w:instr=" SEQ Hình \* ARABIC \s 1 ">
        <w:r w:rsidR="006568B8">
          <w:rPr>
            <w:noProof/>
          </w:rPr>
          <w:t>19</w:t>
        </w:r>
      </w:fldSimple>
      <w:r>
        <w:t xml:space="preserve"> Biểu đồ thể hiện các biến dạng k của biến thể DBA k-means</w:t>
      </w:r>
      <w:bookmarkEnd w:id="47"/>
    </w:p>
    <w:p w14:paraId="240C71B7" w14:textId="20F5E293" w:rsidR="008E414A" w:rsidRDefault="008E414A" w:rsidP="0078767F">
      <w:pPr>
        <w:pStyle w:val="Nidungvnbn"/>
        <w:numPr>
          <w:ilvl w:val="0"/>
          <w:numId w:val="19"/>
        </w:numPr>
      </w:pPr>
      <w:r>
        <w:t xml:space="preserve">Soft-DTW </w:t>
      </w:r>
      <w:r w:rsidRPr="008E414A">
        <w:rPr>
          <w:i/>
        </w:rPr>
        <w:t>k</w:t>
      </w:r>
      <w:r>
        <w:t>-means:</w:t>
      </w:r>
    </w:p>
    <w:p w14:paraId="7A5D232F" w14:textId="77777777" w:rsidR="008A1C58" w:rsidRDefault="003D7588" w:rsidP="008A1C58">
      <w:pPr>
        <w:pStyle w:val="Nidungvnbn"/>
        <w:keepNext/>
        <w:jc w:val="center"/>
      </w:pPr>
      <w:r w:rsidRPr="003D7588">
        <w:rPr>
          <w:noProof/>
        </w:rPr>
        <w:lastRenderedPageBreak/>
        <w:drawing>
          <wp:inline distT="0" distB="0" distL="0" distR="0" wp14:anchorId="57B25890" wp14:editId="47649196">
            <wp:extent cx="5400000" cy="16197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1619709"/>
                    </a:xfrm>
                    <a:prstGeom prst="rect">
                      <a:avLst/>
                    </a:prstGeom>
                  </pic:spPr>
                </pic:pic>
              </a:graphicData>
            </a:graphic>
          </wp:inline>
        </w:drawing>
      </w:r>
    </w:p>
    <w:p w14:paraId="1401F194" w14:textId="414639CD" w:rsidR="00726D02" w:rsidRDefault="008A1C58" w:rsidP="008A1C58">
      <w:pPr>
        <w:pStyle w:val="Caption"/>
      </w:pPr>
      <w:bookmarkStart w:id="48" w:name="_Toc91271725"/>
      <w:r>
        <w:t xml:space="preserve">Hình </w:t>
      </w:r>
      <w:fldSimple w:instr=" STYLEREF 1 \s ">
        <w:r w:rsidR="006568B8">
          <w:rPr>
            <w:noProof/>
          </w:rPr>
          <w:t>3</w:t>
        </w:r>
      </w:fldSimple>
      <w:r w:rsidR="006568B8">
        <w:t>.</w:t>
      </w:r>
      <w:fldSimple w:instr=" SEQ Hình \* ARABIC \s 1 ">
        <w:r w:rsidR="006568B8">
          <w:rPr>
            <w:noProof/>
          </w:rPr>
          <w:t>20</w:t>
        </w:r>
      </w:fldSimple>
      <w:r>
        <w:t xml:space="preserve"> Code phương pháp khuỷu tay tìm k tốt nhất với biến thể Soft-DTW k-means</w:t>
      </w:r>
      <w:bookmarkEnd w:id="48"/>
    </w:p>
    <w:p w14:paraId="494F9672" w14:textId="77777777" w:rsidR="008A1C58" w:rsidRDefault="003D7588" w:rsidP="008A1C58">
      <w:pPr>
        <w:pStyle w:val="Nidungvnbn"/>
        <w:keepNext/>
        <w:jc w:val="center"/>
      </w:pPr>
      <w:r w:rsidRPr="003D7588">
        <w:rPr>
          <w:noProof/>
        </w:rPr>
        <w:drawing>
          <wp:inline distT="0" distB="0" distL="0" distR="0" wp14:anchorId="24543AEE" wp14:editId="67BA4699">
            <wp:extent cx="5400000" cy="2745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2745170"/>
                    </a:xfrm>
                    <a:prstGeom prst="rect">
                      <a:avLst/>
                    </a:prstGeom>
                  </pic:spPr>
                </pic:pic>
              </a:graphicData>
            </a:graphic>
          </wp:inline>
        </w:drawing>
      </w:r>
    </w:p>
    <w:p w14:paraId="2B7AADDA" w14:textId="42D2F57E" w:rsidR="003D7588" w:rsidRDefault="008A1C58" w:rsidP="008A1C58">
      <w:pPr>
        <w:pStyle w:val="Caption"/>
      </w:pPr>
      <w:bookmarkStart w:id="49" w:name="_Toc91271726"/>
      <w:r>
        <w:t xml:space="preserve">Hình </w:t>
      </w:r>
      <w:fldSimple w:instr=" STYLEREF 1 \s ">
        <w:r w:rsidR="006568B8">
          <w:rPr>
            <w:noProof/>
          </w:rPr>
          <w:t>3</w:t>
        </w:r>
      </w:fldSimple>
      <w:r w:rsidR="006568B8">
        <w:t>.</w:t>
      </w:r>
      <w:fldSimple w:instr=" SEQ Hình \* ARABIC \s 1 ">
        <w:r w:rsidR="006568B8">
          <w:rPr>
            <w:noProof/>
          </w:rPr>
          <w:t>21</w:t>
        </w:r>
      </w:fldSimple>
      <w:r>
        <w:t xml:space="preserve"> Biểu đồ thể hiện các biến dạng k của biến thể Soft-DTW k-means</w:t>
      </w:r>
      <w:bookmarkEnd w:id="49"/>
    </w:p>
    <w:p w14:paraId="389D184D" w14:textId="50DCE7AC" w:rsidR="00D73A54" w:rsidRDefault="00256A0D" w:rsidP="00D73A54">
      <w:pPr>
        <w:pStyle w:val="Nidungvnbn"/>
      </w:pPr>
      <w:r>
        <w:t xml:space="preserve">Từ các biểu đồ trên ta tìm được </w:t>
      </w:r>
      <w:r w:rsidRPr="00256A0D">
        <w:rPr>
          <w:i/>
        </w:rPr>
        <w:t>k</w:t>
      </w:r>
      <w:r>
        <w:t xml:space="preserve"> tốt nhất đối với các biến thể </w:t>
      </w:r>
      <w:r w:rsidRPr="00256A0D">
        <w:rPr>
          <w:i/>
        </w:rPr>
        <w:t>k</w:t>
      </w:r>
      <w:r>
        <w:t>-mean lần lượt là:</w:t>
      </w:r>
    </w:p>
    <w:p w14:paraId="45B09E5B" w14:textId="3F26BAEE" w:rsidR="00256A0D" w:rsidRDefault="00256A0D" w:rsidP="00256A0D">
      <w:pPr>
        <w:pStyle w:val="Nidungvnbn"/>
        <w:numPr>
          <w:ilvl w:val="0"/>
          <w:numId w:val="19"/>
        </w:numPr>
      </w:pPr>
      <w:r>
        <w:t xml:space="preserve">Euclidean </w:t>
      </w:r>
      <w:r w:rsidRPr="00256A0D">
        <w:rPr>
          <w:i/>
        </w:rPr>
        <w:t>k</w:t>
      </w:r>
      <w:r>
        <w:t>-mean: k = 4</w:t>
      </w:r>
    </w:p>
    <w:p w14:paraId="39EFF666" w14:textId="5BD586DC" w:rsidR="00256A0D" w:rsidRDefault="00256A0D" w:rsidP="00256A0D">
      <w:pPr>
        <w:pStyle w:val="Nidungvnbn"/>
        <w:numPr>
          <w:ilvl w:val="0"/>
          <w:numId w:val="19"/>
        </w:numPr>
      </w:pPr>
      <w:r>
        <w:t xml:space="preserve">DBA </w:t>
      </w:r>
      <w:r w:rsidRPr="008721FF">
        <w:rPr>
          <w:i/>
        </w:rPr>
        <w:t>k</w:t>
      </w:r>
      <w:r>
        <w:t xml:space="preserve">-means: k = </w:t>
      </w:r>
      <w:r w:rsidR="00000C45">
        <w:t>3</w:t>
      </w:r>
    </w:p>
    <w:p w14:paraId="12C2E97E" w14:textId="3B82A35C" w:rsidR="00256A0D" w:rsidRDefault="00256A0D" w:rsidP="00256A0D">
      <w:pPr>
        <w:pStyle w:val="Nidungvnbn"/>
        <w:numPr>
          <w:ilvl w:val="0"/>
          <w:numId w:val="19"/>
        </w:numPr>
      </w:pPr>
      <w:r>
        <w:t>Soft-DTW k-means: k =</w:t>
      </w:r>
      <w:r w:rsidR="00000C45">
        <w:t xml:space="preserve"> 3</w:t>
      </w:r>
    </w:p>
    <w:p w14:paraId="1DC1E13B" w14:textId="49E0E3B1" w:rsidR="00DC7F12" w:rsidRDefault="00DC7F12" w:rsidP="00DC7F12">
      <w:pPr>
        <w:pStyle w:val="Nidungvnbn"/>
      </w:pPr>
      <w:r>
        <w:t xml:space="preserve">Sau đó, ta thực hiện vòng lặp vẽ hình với </w:t>
      </w:r>
      <w:r w:rsidRPr="00DC7F12">
        <w:rPr>
          <w:i/>
        </w:rPr>
        <w:t>k</w:t>
      </w:r>
      <w:r>
        <w:t xml:space="preserve"> tốt nhất tương ứng vừa tìm được.</w:t>
      </w:r>
      <w:r w:rsidR="00F73549">
        <w:t xml:space="preserve"> Đồng thời thực hiện vòng lặp để thêm các mã chứng khoán tương ứng với các mã đã vẽ trên mỗi cụm.</w:t>
      </w:r>
    </w:p>
    <w:p w14:paraId="538BE3BA" w14:textId="21BF79B1" w:rsidR="00674053" w:rsidRDefault="00674053" w:rsidP="00674053">
      <w:pPr>
        <w:pStyle w:val="Nidungvnbn"/>
        <w:numPr>
          <w:ilvl w:val="0"/>
          <w:numId w:val="19"/>
        </w:numPr>
      </w:pPr>
      <w:r>
        <w:t xml:space="preserve">Euclidean </w:t>
      </w:r>
      <w:bookmarkStart w:id="50" w:name="_GoBack"/>
      <w:r w:rsidRPr="00063593">
        <w:rPr>
          <w:i/>
        </w:rPr>
        <w:t>k</w:t>
      </w:r>
      <w:bookmarkEnd w:id="50"/>
      <w:r>
        <w:t>-mean:</w:t>
      </w:r>
    </w:p>
    <w:p w14:paraId="0F3277FA" w14:textId="77777777" w:rsidR="007F4142" w:rsidRDefault="00674053" w:rsidP="007F4142">
      <w:pPr>
        <w:pStyle w:val="Nidungvnbn"/>
        <w:keepNext/>
        <w:jc w:val="center"/>
      </w:pPr>
      <w:r w:rsidRPr="00674053">
        <w:rPr>
          <w:noProof/>
        </w:rPr>
        <w:lastRenderedPageBreak/>
        <w:drawing>
          <wp:inline distT="0" distB="0" distL="0" distR="0" wp14:anchorId="5490D12C" wp14:editId="08F0F3A3">
            <wp:extent cx="5400000" cy="657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00" cy="6578500"/>
                    </a:xfrm>
                    <a:prstGeom prst="rect">
                      <a:avLst/>
                    </a:prstGeom>
                  </pic:spPr>
                </pic:pic>
              </a:graphicData>
            </a:graphic>
          </wp:inline>
        </w:drawing>
      </w:r>
    </w:p>
    <w:p w14:paraId="49AC4A80" w14:textId="3FD8E1F8" w:rsidR="00674053" w:rsidRDefault="007F4142" w:rsidP="007F4142">
      <w:pPr>
        <w:pStyle w:val="Caption"/>
      </w:pPr>
      <w:bookmarkStart w:id="51" w:name="_Toc91271727"/>
      <w:r>
        <w:t xml:space="preserve">Hình </w:t>
      </w:r>
      <w:fldSimple w:instr=" STYLEREF 1 \s ">
        <w:r w:rsidR="006568B8">
          <w:rPr>
            <w:noProof/>
          </w:rPr>
          <w:t>3</w:t>
        </w:r>
      </w:fldSimple>
      <w:r w:rsidR="006568B8">
        <w:t>.</w:t>
      </w:r>
      <w:fldSimple w:instr=" SEQ Hình \* ARABIC \s 1 ">
        <w:r w:rsidR="006568B8">
          <w:rPr>
            <w:noProof/>
          </w:rPr>
          <w:t>22</w:t>
        </w:r>
      </w:fldSimple>
      <w:r w:rsidR="00A97D34">
        <w:t xml:space="preserve"> Vòng lặp</w:t>
      </w:r>
      <w:r>
        <w:t xml:space="preserve"> vẽ hình và in mã chứng khoán </w:t>
      </w:r>
      <w:r w:rsidR="00A97D34">
        <w:t>của từng cụm</w:t>
      </w:r>
      <w:r>
        <w:t xml:space="preserve"> biến thể Euclidean k-means</w:t>
      </w:r>
      <w:bookmarkEnd w:id="51"/>
    </w:p>
    <w:p w14:paraId="4CBF6750" w14:textId="77777777" w:rsidR="0013257A" w:rsidRDefault="0013257A" w:rsidP="0013257A">
      <w:pPr>
        <w:pStyle w:val="Nidungvnbn"/>
        <w:keepNext/>
        <w:jc w:val="center"/>
      </w:pPr>
      <w:r w:rsidRPr="0013257A">
        <w:rPr>
          <w:noProof/>
        </w:rPr>
        <w:lastRenderedPageBreak/>
        <w:drawing>
          <wp:inline distT="0" distB="0" distL="0" distR="0" wp14:anchorId="0A56840B" wp14:editId="57F7F939">
            <wp:extent cx="5400000" cy="207607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2076071"/>
                    </a:xfrm>
                    <a:prstGeom prst="rect">
                      <a:avLst/>
                    </a:prstGeom>
                  </pic:spPr>
                </pic:pic>
              </a:graphicData>
            </a:graphic>
          </wp:inline>
        </w:drawing>
      </w:r>
    </w:p>
    <w:p w14:paraId="58C6A67F" w14:textId="022532E0" w:rsidR="00694CBD" w:rsidRDefault="0013257A" w:rsidP="0013257A">
      <w:pPr>
        <w:pStyle w:val="Caption"/>
      </w:pPr>
      <w:bookmarkStart w:id="52" w:name="_Toc91271728"/>
      <w:r>
        <w:t xml:space="preserve">Hình </w:t>
      </w:r>
      <w:fldSimple w:instr=" STYLEREF 1 \s ">
        <w:r w:rsidR="006568B8">
          <w:rPr>
            <w:noProof/>
          </w:rPr>
          <w:t>3</w:t>
        </w:r>
      </w:fldSimple>
      <w:r w:rsidR="006568B8">
        <w:t>.</w:t>
      </w:r>
      <w:fldSimple w:instr=" SEQ Hình \* ARABIC \s 1 ">
        <w:r w:rsidR="006568B8">
          <w:rPr>
            <w:noProof/>
          </w:rPr>
          <w:t>23</w:t>
        </w:r>
      </w:fldSimple>
      <w:r>
        <w:t xml:space="preserve"> Kết quả phân cụm dữ liệu chứng khoán với biến thể Euclidean k-means</w:t>
      </w:r>
      <w:bookmarkEnd w:id="52"/>
    </w:p>
    <w:p w14:paraId="08C920A4" w14:textId="6C7F727E" w:rsidR="009D5A75" w:rsidRDefault="009D5A75" w:rsidP="009D5A75">
      <w:pPr>
        <w:pStyle w:val="Nidungvnbn"/>
        <w:numPr>
          <w:ilvl w:val="0"/>
          <w:numId w:val="19"/>
        </w:numPr>
      </w:pPr>
      <w:r>
        <w:t xml:space="preserve">DBA </w:t>
      </w:r>
      <w:r w:rsidRPr="009D5A75">
        <w:rPr>
          <w:i/>
        </w:rPr>
        <w:t>k</w:t>
      </w:r>
      <w:r>
        <w:t>-means:</w:t>
      </w:r>
    </w:p>
    <w:p w14:paraId="309B2F4B" w14:textId="77777777" w:rsidR="00B23D3A" w:rsidRDefault="00B23D3A" w:rsidP="00B23D3A">
      <w:pPr>
        <w:pStyle w:val="Nidungvnbn"/>
        <w:keepNext/>
        <w:jc w:val="center"/>
      </w:pPr>
      <w:r w:rsidRPr="00B23D3A">
        <w:rPr>
          <w:noProof/>
        </w:rPr>
        <w:lastRenderedPageBreak/>
        <w:drawing>
          <wp:inline distT="0" distB="0" distL="0" distR="0" wp14:anchorId="7B086551" wp14:editId="3189981C">
            <wp:extent cx="5400000" cy="54178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5417852"/>
                    </a:xfrm>
                    <a:prstGeom prst="rect">
                      <a:avLst/>
                    </a:prstGeom>
                  </pic:spPr>
                </pic:pic>
              </a:graphicData>
            </a:graphic>
          </wp:inline>
        </w:drawing>
      </w:r>
    </w:p>
    <w:p w14:paraId="70584A1A" w14:textId="21A8263E" w:rsidR="00FE0DE0" w:rsidRDefault="00B23D3A" w:rsidP="00B23D3A">
      <w:pPr>
        <w:pStyle w:val="Caption"/>
      </w:pPr>
      <w:bookmarkStart w:id="53" w:name="_Toc91271729"/>
      <w:r>
        <w:t xml:space="preserve">Hình </w:t>
      </w:r>
      <w:fldSimple w:instr=" STYLEREF 1 \s ">
        <w:r w:rsidR="006568B8">
          <w:rPr>
            <w:noProof/>
          </w:rPr>
          <w:t>3</w:t>
        </w:r>
      </w:fldSimple>
      <w:r w:rsidR="006568B8">
        <w:t>.</w:t>
      </w:r>
      <w:fldSimple w:instr=" SEQ Hình \* ARABIC \s 1 ">
        <w:r w:rsidR="006568B8">
          <w:rPr>
            <w:noProof/>
          </w:rPr>
          <w:t>24</w:t>
        </w:r>
      </w:fldSimple>
      <w:r>
        <w:t xml:space="preserve"> Vòng lặp vẽ hình và in mã chứng khoán của từng cụm biến thể DBA k-means</w:t>
      </w:r>
      <w:bookmarkEnd w:id="53"/>
    </w:p>
    <w:p w14:paraId="14B48941" w14:textId="77777777" w:rsidR="00D53E62" w:rsidRDefault="00D53E62" w:rsidP="00D53E62">
      <w:pPr>
        <w:pStyle w:val="Nidungvnbn"/>
        <w:keepNext/>
        <w:jc w:val="center"/>
      </w:pPr>
      <w:r w:rsidRPr="00D53E62">
        <w:rPr>
          <w:noProof/>
        </w:rPr>
        <w:drawing>
          <wp:inline distT="0" distB="0" distL="0" distR="0" wp14:anchorId="5C1CF3AA" wp14:editId="6CE9F241">
            <wp:extent cx="5400000" cy="14932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00" cy="1493233"/>
                    </a:xfrm>
                    <a:prstGeom prst="rect">
                      <a:avLst/>
                    </a:prstGeom>
                  </pic:spPr>
                </pic:pic>
              </a:graphicData>
            </a:graphic>
          </wp:inline>
        </w:drawing>
      </w:r>
    </w:p>
    <w:p w14:paraId="4CD940B0" w14:textId="3A328732" w:rsidR="00D53E62" w:rsidRPr="00D53E62" w:rsidRDefault="00D53E62" w:rsidP="00D53E62">
      <w:pPr>
        <w:pStyle w:val="Caption"/>
      </w:pPr>
      <w:bookmarkStart w:id="54" w:name="_Toc91271730"/>
      <w:r>
        <w:t xml:space="preserve">Hình </w:t>
      </w:r>
      <w:fldSimple w:instr=" STYLEREF 1 \s ">
        <w:r w:rsidR="006568B8">
          <w:rPr>
            <w:noProof/>
          </w:rPr>
          <w:t>3</w:t>
        </w:r>
      </w:fldSimple>
      <w:r w:rsidR="006568B8">
        <w:t>.</w:t>
      </w:r>
      <w:fldSimple w:instr=" SEQ Hình \* ARABIC \s 1 ">
        <w:r w:rsidR="006568B8">
          <w:rPr>
            <w:noProof/>
          </w:rPr>
          <w:t>25</w:t>
        </w:r>
      </w:fldSimple>
      <w:r>
        <w:t xml:space="preserve"> Kết quả phân cụm dữ liệu chứng khoán với biến thể DBA k-means</w:t>
      </w:r>
      <w:bookmarkEnd w:id="54"/>
    </w:p>
    <w:p w14:paraId="4DBCC352" w14:textId="53E9796E" w:rsidR="00C35969" w:rsidRDefault="00C35969" w:rsidP="009D5A75">
      <w:pPr>
        <w:pStyle w:val="Nidungvnbn"/>
        <w:numPr>
          <w:ilvl w:val="0"/>
          <w:numId w:val="19"/>
        </w:numPr>
      </w:pPr>
      <w:r>
        <w:t xml:space="preserve">Soft-DTW </w:t>
      </w:r>
      <w:r w:rsidRPr="00C35969">
        <w:rPr>
          <w:i/>
        </w:rPr>
        <w:t>k</w:t>
      </w:r>
      <w:r>
        <w:t>-means:</w:t>
      </w:r>
    </w:p>
    <w:p w14:paraId="5AECFD88" w14:textId="77777777" w:rsidR="006568B8" w:rsidRDefault="006568B8" w:rsidP="006568B8">
      <w:pPr>
        <w:pStyle w:val="Nidungvnbn"/>
        <w:keepNext/>
        <w:jc w:val="center"/>
      </w:pPr>
      <w:r w:rsidRPr="006568B8">
        <w:rPr>
          <w:noProof/>
        </w:rPr>
        <w:lastRenderedPageBreak/>
        <w:drawing>
          <wp:inline distT="0" distB="0" distL="0" distR="0" wp14:anchorId="2D8AF4B5" wp14:editId="19E2C2B1">
            <wp:extent cx="5400000" cy="3576276"/>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3576276"/>
                    </a:xfrm>
                    <a:prstGeom prst="rect">
                      <a:avLst/>
                    </a:prstGeom>
                  </pic:spPr>
                </pic:pic>
              </a:graphicData>
            </a:graphic>
          </wp:inline>
        </w:drawing>
      </w:r>
    </w:p>
    <w:p w14:paraId="3EE44BB3" w14:textId="44D83561" w:rsidR="006568B8" w:rsidRDefault="006568B8" w:rsidP="006568B8">
      <w:pPr>
        <w:pStyle w:val="Caption"/>
      </w:pPr>
      <w:bookmarkStart w:id="55" w:name="_Toc91271731"/>
      <w:r>
        <w:t xml:space="preserve">Hình </w:t>
      </w:r>
      <w:fldSimple w:instr=" STYLEREF 1 \s ">
        <w:r>
          <w:rPr>
            <w:noProof/>
          </w:rPr>
          <w:t>3</w:t>
        </w:r>
      </w:fldSimple>
      <w:r>
        <w:t>.</w:t>
      </w:r>
      <w:fldSimple w:instr=" SEQ Hình \* ARABIC \s 1 ">
        <w:r>
          <w:rPr>
            <w:noProof/>
          </w:rPr>
          <w:t>26</w:t>
        </w:r>
      </w:fldSimple>
      <w:r>
        <w:t xml:space="preserve"> Vòng lặp vẽ hình và in mã chứng khoán của từng cụm biến thể Soft-DTW k-means</w:t>
      </w:r>
      <w:bookmarkEnd w:id="55"/>
    </w:p>
    <w:p w14:paraId="47A86716" w14:textId="77777777" w:rsidR="006568B8" w:rsidRDefault="006568B8" w:rsidP="006568B8">
      <w:pPr>
        <w:pStyle w:val="Nidungvnbn"/>
        <w:keepNext/>
        <w:jc w:val="center"/>
      </w:pPr>
      <w:r w:rsidRPr="006568B8">
        <w:rPr>
          <w:noProof/>
        </w:rPr>
        <w:drawing>
          <wp:inline distT="0" distB="0" distL="0" distR="0" wp14:anchorId="36C4F920" wp14:editId="33CB6A80">
            <wp:extent cx="5400000" cy="14366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1436697"/>
                    </a:xfrm>
                    <a:prstGeom prst="rect">
                      <a:avLst/>
                    </a:prstGeom>
                  </pic:spPr>
                </pic:pic>
              </a:graphicData>
            </a:graphic>
          </wp:inline>
        </w:drawing>
      </w:r>
    </w:p>
    <w:p w14:paraId="523999F3" w14:textId="52BE09EF" w:rsidR="006568B8" w:rsidRPr="006568B8" w:rsidRDefault="006568B8" w:rsidP="006568B8">
      <w:pPr>
        <w:pStyle w:val="Caption"/>
      </w:pPr>
      <w:bookmarkStart w:id="56" w:name="_Toc91271732"/>
      <w:r>
        <w:t xml:space="preserve">Hình </w:t>
      </w:r>
      <w:fldSimple w:instr=" STYLEREF 1 \s ">
        <w:r>
          <w:rPr>
            <w:noProof/>
          </w:rPr>
          <w:t>3</w:t>
        </w:r>
      </w:fldSimple>
      <w:r>
        <w:t>.</w:t>
      </w:r>
      <w:fldSimple w:instr=" SEQ Hình \* ARABIC \s 1 ">
        <w:r>
          <w:rPr>
            <w:noProof/>
          </w:rPr>
          <w:t>27</w:t>
        </w:r>
      </w:fldSimple>
      <w:r>
        <w:t xml:space="preserve"> Kết quả phân cụm dữ liệu chứng khoán với biến thể Soft-DTW k-means</w:t>
      </w:r>
      <w:bookmarkEnd w:id="56"/>
    </w:p>
    <w:p w14:paraId="7E0A3EF3" w14:textId="77777777" w:rsidR="009C62CB" w:rsidRDefault="009C62CB">
      <w:pPr>
        <w:spacing w:after="200" w:line="276" w:lineRule="auto"/>
        <w:rPr>
          <w:rFonts w:eastAsiaTheme="majorEastAsia" w:cstheme="majorBidi"/>
          <w:b/>
          <w:bCs/>
          <w:sz w:val="32"/>
          <w:szCs w:val="28"/>
          <w:lang w:val="vi-VN"/>
        </w:rPr>
      </w:pPr>
      <w:r>
        <w:rPr>
          <w:lang w:val="vi-VN"/>
        </w:rPr>
        <w:br w:type="page"/>
      </w:r>
    </w:p>
    <w:p w14:paraId="78AA1F5A" w14:textId="1F3637E0" w:rsidR="00A579D2" w:rsidRPr="00EC42B3" w:rsidRDefault="00E6278F" w:rsidP="0008589A">
      <w:pPr>
        <w:pStyle w:val="Heading1"/>
        <w:rPr>
          <w:lang w:val="vi-VN"/>
        </w:rPr>
      </w:pPr>
      <w:r w:rsidRPr="00EC42B3">
        <w:rPr>
          <w:lang w:val="vi-VN"/>
        </w:rPr>
        <w:lastRenderedPageBreak/>
        <w:t xml:space="preserve"> </w:t>
      </w:r>
      <w:bookmarkStart w:id="57" w:name="_Toc91271703"/>
      <w:r w:rsidR="00A579D2" w:rsidRPr="00EC42B3">
        <w:rPr>
          <w:lang w:val="vi-VN"/>
        </w:rPr>
        <w:t xml:space="preserve">– </w:t>
      </w:r>
      <w:bookmarkEnd w:id="25"/>
      <w:r w:rsidR="009A4C94">
        <w:rPr>
          <w:lang w:val="vi-VN"/>
        </w:rPr>
        <w:t>KẾT LUẬN</w:t>
      </w:r>
      <w:bookmarkEnd w:id="57"/>
    </w:p>
    <w:p w14:paraId="1E907261" w14:textId="5AA04F6B" w:rsidR="004D3FA3" w:rsidRDefault="004D3FA3" w:rsidP="004D3FA3">
      <w:pPr>
        <w:pStyle w:val="Nidungvnbn"/>
      </w:pPr>
      <w:r>
        <w:t>Chứng khoán là một lĩnh vực đầu từ sôi động với</w:t>
      </w:r>
      <w:r w:rsidR="003E304D">
        <w:t xml:space="preserve"> những biến động</w:t>
      </w:r>
      <w:r>
        <w:t xml:space="preserve"> cùng những giá trị tài sản lớn</w:t>
      </w:r>
      <w:r w:rsidR="005A3F77">
        <w:t>. Vì vậy, với mỗi biến động của t</w:t>
      </w:r>
      <w:r w:rsidR="008E6E77">
        <w:t xml:space="preserve">hị trường chứng khoán dù là </w:t>
      </w:r>
      <w:r w:rsidR="005A3F77">
        <w:t>nhỏ cũng có thể làm nên sự thay đổi lớn</w:t>
      </w:r>
      <w:r w:rsidR="008E6E77">
        <w:t xml:space="preserve"> </w:t>
      </w:r>
      <w:r w:rsidR="005D0649">
        <w:t>trong nền kinh tế nói chung và của nhà đầu tư cá nhân, doanh nghiệp nói riêng.</w:t>
      </w:r>
    </w:p>
    <w:p w14:paraId="0E91335D" w14:textId="77777777" w:rsidR="00AB1699" w:rsidRDefault="000E14E6" w:rsidP="004D3FA3">
      <w:pPr>
        <w:pStyle w:val="Nidungvnbn"/>
      </w:pPr>
      <w:r>
        <w:t>Do đó, thông tin về thị trường chứng khoán là rất cần thiết đối với các nhà đầu tư. Đó phải là những thông tin chính xác, có độ tin cậy cao và được cập nhật kịp thời.</w:t>
      </w:r>
      <w:r w:rsidR="00A07E92">
        <w:t xml:space="preserve"> Hơn nữa</w:t>
      </w:r>
      <w:r w:rsidR="00644FB0">
        <w:t xml:space="preserve">, thị trường chứng khoán là một thị trường thường xuyên biến động hàng giờ, hàng ngày,… Thế nên, để phản ánh nhanh chóng những biến động, thị trường cần phải tuân theo những thông số biến động của cổ phiếu như: giá cổ phiếu, </w:t>
      </w:r>
      <w:r w:rsidR="0066346B">
        <w:t>khối lượng giao dịch, giá tăng/giảm</w:t>
      </w:r>
      <w:r w:rsidR="00A20168">
        <w:t>.</w:t>
      </w:r>
      <w:r w:rsidR="008225D2">
        <w:t xml:space="preserve"> Việc phân cụm thị trường chứng khoán giúp các nhà đầu tư xác định được khả năng tài chính của mình và mục tiêu mà họ hướng đến.</w:t>
      </w:r>
    </w:p>
    <w:p w14:paraId="23529D4C" w14:textId="77777777" w:rsidR="00AB1699" w:rsidRDefault="00AB1699" w:rsidP="004D3FA3">
      <w:pPr>
        <w:pStyle w:val="Nidungvnbn"/>
      </w:pPr>
      <w:r>
        <w:t>Quá trình thực hiện đề tài này, nhóm chúng em đã giải quyết được các vấn đề:</w:t>
      </w:r>
    </w:p>
    <w:p w14:paraId="5313B3FB" w14:textId="69B7CDB6" w:rsidR="000E14E6" w:rsidRDefault="00AB1699" w:rsidP="00AB1699">
      <w:pPr>
        <w:pStyle w:val="Nidungvnbn"/>
        <w:numPr>
          <w:ilvl w:val="0"/>
          <w:numId w:val="19"/>
        </w:numPr>
      </w:pPr>
      <w:r>
        <w:t>Thu thập dữ liệu giá đóng cửa của 60 mã chứng khoán</w:t>
      </w:r>
      <w:r w:rsidR="008019E9">
        <w:t xml:space="preserve"> trong năm 2021 từ ngày 01/01 đến ngày 12/12.</w:t>
      </w:r>
      <w:r w:rsidR="00644FB0">
        <w:t xml:space="preserve"> </w:t>
      </w:r>
    </w:p>
    <w:p w14:paraId="4B5BBC06" w14:textId="4B2FD655" w:rsidR="002F43A9" w:rsidRDefault="007E2363" w:rsidP="00AB1699">
      <w:pPr>
        <w:pStyle w:val="Nidungvnbn"/>
        <w:numPr>
          <w:ilvl w:val="0"/>
          <w:numId w:val="19"/>
        </w:numPr>
      </w:pPr>
      <w:r>
        <w:t>Thực hiện chuẩn hóa dữ liệu bằng TimeSeriesScalerMeanVariance</w:t>
      </w:r>
      <w:r w:rsidR="008D289B">
        <w:t>. B</w:t>
      </w:r>
      <w:r w:rsidR="00BA06C0">
        <w:t>iểu diễn được hai biểu đồ giá cổ phiểu hàng ngày</w:t>
      </w:r>
      <w:r w:rsidR="007D7EAD">
        <w:t xml:space="preserve"> của 5</w:t>
      </w:r>
      <w:r w:rsidR="00BA06C0">
        <w:t xml:space="preserve"> mã chứng khoán </w:t>
      </w:r>
      <w:r w:rsidR="007D7EAD">
        <w:t xml:space="preserve">đầu tiên </w:t>
      </w:r>
      <w:r w:rsidR="00BA06C0">
        <w:t>trước và sau khi chuẩn hóa dữ liệu.</w:t>
      </w:r>
    </w:p>
    <w:p w14:paraId="6C17D1C5" w14:textId="107A643B" w:rsidR="000B135A" w:rsidRDefault="00E23EBC" w:rsidP="00AB1699">
      <w:pPr>
        <w:pStyle w:val="Nidungvnbn"/>
        <w:numPr>
          <w:ilvl w:val="0"/>
          <w:numId w:val="19"/>
        </w:numPr>
      </w:pPr>
      <w:r>
        <w:t xml:space="preserve">Thực hiện phương pháp khuỷu tay (Elbow) để tìm </w:t>
      </w:r>
      <w:r w:rsidRPr="00E23EBC">
        <w:rPr>
          <w:i/>
        </w:rPr>
        <w:t>k</w:t>
      </w:r>
      <w:r>
        <w:t xml:space="preserve"> tốt nhất</w:t>
      </w:r>
      <w:r w:rsidR="00136F75">
        <w:t xml:space="preserve"> và thực hiện phân cụm </w:t>
      </w:r>
      <w:r w:rsidR="003106B2">
        <w:t xml:space="preserve">dữ liệu </w:t>
      </w:r>
      <w:r w:rsidR="00136F75">
        <w:t>với 3 biến thể</w:t>
      </w:r>
      <w:r w:rsidR="008A0BE9">
        <w:t xml:space="preserve"> </w:t>
      </w:r>
      <w:r w:rsidR="008A0BE9" w:rsidRPr="008A0BE9">
        <w:rPr>
          <w:i/>
        </w:rPr>
        <w:t>k</w:t>
      </w:r>
      <w:r w:rsidR="008A0BE9">
        <w:t>-mean</w:t>
      </w:r>
      <w:r w:rsidR="00E87E8E">
        <w:t>s</w:t>
      </w:r>
      <w:r w:rsidR="00264E78">
        <w:t>.</w:t>
      </w:r>
    </w:p>
    <w:p w14:paraId="2D8A225D" w14:textId="2E3B0684" w:rsidR="00FD6349" w:rsidRPr="00F20374" w:rsidRDefault="006F7FAF" w:rsidP="00F20374">
      <w:pPr>
        <w:pStyle w:val="Nidungvnbn"/>
      </w:pPr>
      <w:r>
        <w:t>Tuy nhiên,</w:t>
      </w:r>
      <w:r w:rsidR="00B9048F">
        <w:t xml:space="preserve"> n</w:t>
      </w:r>
      <w:r w:rsidR="00FF3959">
        <w:t>hóm chúng em chưa tìm ra được phương pháp khác để chuẩn hóa dữ liệu chuỗi thời gian đối với dữ</w:t>
      </w:r>
      <w:r w:rsidR="00011450">
        <w:t xml:space="preserve"> liệu giá cổ phiếu thu thập được</w:t>
      </w:r>
      <w:r w:rsidR="00776135">
        <w:t xml:space="preserve"> ngoại trừ TimeSeriesScalerMeanVariance đã được gợi ý</w:t>
      </w:r>
      <w:r w:rsidR="007E4ECC">
        <w:t xml:space="preserve"> ở nhiệm vụ 2</w:t>
      </w:r>
      <w:r w:rsidR="00776135">
        <w:t>.</w:t>
      </w:r>
    </w:p>
    <w:p w14:paraId="0C274F12" w14:textId="77777777" w:rsidR="006C02EB" w:rsidRDefault="006C02EB" w:rsidP="00144BFA">
      <w:pPr>
        <w:pStyle w:val="Chng"/>
        <w:outlineLvl w:val="9"/>
        <w:rPr>
          <w:lang w:val="vi-VN"/>
        </w:rPr>
      </w:pPr>
    </w:p>
    <w:p w14:paraId="31E79CF5" w14:textId="5B111EDC" w:rsidR="006C02EB" w:rsidRPr="006C02EB" w:rsidRDefault="006C02EB" w:rsidP="00144BFA">
      <w:pPr>
        <w:pStyle w:val="Chng"/>
        <w:outlineLvl w:val="9"/>
        <w:rPr>
          <w:sz w:val="28"/>
          <w:szCs w:val="28"/>
        </w:rPr>
      </w:pPr>
      <w:r>
        <w:rPr>
          <w:lang w:val="vi-VN"/>
        </w:rPr>
        <w:br w:type="page"/>
      </w:r>
    </w:p>
    <w:p w14:paraId="68E36867" w14:textId="283BE0B1" w:rsidR="000133DD" w:rsidRPr="00515B51" w:rsidRDefault="000133DD" w:rsidP="00976898">
      <w:pPr>
        <w:pStyle w:val="Chng"/>
        <w:jc w:val="center"/>
        <w:rPr>
          <w:lang w:val="vi-VN"/>
        </w:rPr>
      </w:pPr>
      <w:bookmarkStart w:id="58" w:name="_Toc55428448"/>
      <w:bookmarkStart w:id="59" w:name="_Toc91271704"/>
      <w:r w:rsidRPr="006D4BC2">
        <w:rPr>
          <w:lang w:val="vi-VN"/>
        </w:rPr>
        <w:lastRenderedPageBreak/>
        <w:t>TÀI LIỆU THAM KHẢO</w:t>
      </w:r>
      <w:bookmarkEnd w:id="19"/>
      <w:bookmarkEnd w:id="58"/>
      <w:bookmarkEnd w:id="59"/>
    </w:p>
    <w:p w14:paraId="772913A7" w14:textId="29C3D085" w:rsidR="000133DD" w:rsidRPr="00DD145C" w:rsidRDefault="00291579" w:rsidP="00B5792E">
      <w:pPr>
        <w:pStyle w:val="Chng"/>
        <w:outlineLvl w:val="9"/>
        <w:rPr>
          <w:sz w:val="26"/>
          <w:szCs w:val="26"/>
          <w:lang w:val="vi-VN"/>
        </w:rPr>
      </w:pPr>
      <w:r w:rsidRPr="00DD145C">
        <w:rPr>
          <w:sz w:val="26"/>
          <w:szCs w:val="26"/>
          <w:lang w:val="vi-VN"/>
        </w:rPr>
        <w:t>T</w:t>
      </w:r>
      <w:r w:rsidR="000133DD" w:rsidRPr="00DD145C">
        <w:rPr>
          <w:sz w:val="26"/>
          <w:szCs w:val="26"/>
          <w:lang w:val="vi-VN"/>
        </w:rPr>
        <w:t>iếng Việt:</w:t>
      </w:r>
    </w:p>
    <w:p w14:paraId="57630732" w14:textId="460A0550" w:rsidR="0022657E" w:rsidRPr="00682A94" w:rsidRDefault="0022657E" w:rsidP="001209B6">
      <w:pPr>
        <w:pStyle w:val="Nidungvnbn"/>
        <w:ind w:firstLine="0"/>
        <w:rPr>
          <w:sz w:val="24"/>
          <w:szCs w:val="24"/>
        </w:rPr>
      </w:pPr>
      <w:r w:rsidRPr="00682A94">
        <w:rPr>
          <w:sz w:val="24"/>
          <w:szCs w:val="24"/>
        </w:rPr>
        <w:t xml:space="preserve">[1] </w:t>
      </w:r>
      <w:r w:rsidR="005509BD" w:rsidRPr="00682A94">
        <w:rPr>
          <w:sz w:val="24"/>
          <w:szCs w:val="24"/>
        </w:rPr>
        <w:t xml:space="preserve">Trịnh Thị Phương (2017). “Giới thiệu về Selenium Web Driver”, </w:t>
      </w:r>
      <w:hyperlink r:id="rId40" w:history="1">
        <w:r w:rsidR="005509BD" w:rsidRPr="00682A94">
          <w:rPr>
            <w:rStyle w:val="Hyperlink"/>
            <w:sz w:val="24"/>
            <w:szCs w:val="24"/>
          </w:rPr>
          <w:t>https://viblo.asia/p/gioi-thieu-ve-selenium-web-driver-924lJOAb5PM</w:t>
        </w:r>
      </w:hyperlink>
      <w:r w:rsidR="005509BD" w:rsidRPr="00682A94">
        <w:rPr>
          <w:sz w:val="24"/>
          <w:szCs w:val="24"/>
        </w:rPr>
        <w:t xml:space="preserve">, truy cập ngày </w:t>
      </w:r>
      <w:r w:rsidR="00702BEE" w:rsidRPr="00682A94">
        <w:rPr>
          <w:sz w:val="24"/>
          <w:szCs w:val="24"/>
        </w:rPr>
        <w:t>24/11/2021.</w:t>
      </w:r>
    </w:p>
    <w:p w14:paraId="2379C20E" w14:textId="386E60D4" w:rsidR="0022657E" w:rsidRPr="00682A94" w:rsidRDefault="009342E2" w:rsidP="001209B6">
      <w:pPr>
        <w:pStyle w:val="Nidungvnbn"/>
        <w:ind w:firstLine="0"/>
        <w:rPr>
          <w:sz w:val="24"/>
          <w:szCs w:val="24"/>
        </w:rPr>
      </w:pPr>
      <w:r w:rsidRPr="00682A94">
        <w:rPr>
          <w:sz w:val="24"/>
          <w:szCs w:val="24"/>
        </w:rPr>
        <w:t xml:space="preserve">[2] </w:t>
      </w:r>
      <w:r w:rsidR="00457B79" w:rsidRPr="00682A94">
        <w:rPr>
          <w:sz w:val="24"/>
          <w:szCs w:val="24"/>
        </w:rPr>
        <w:t>Nguyen Manh Thang (2020). “</w:t>
      </w:r>
      <w:r w:rsidR="005F32FA" w:rsidRPr="00682A94">
        <w:rPr>
          <w:sz w:val="24"/>
          <w:szCs w:val="24"/>
        </w:rPr>
        <w:t>Module Time trong Python</w:t>
      </w:r>
      <w:r w:rsidR="00457B79" w:rsidRPr="00682A94">
        <w:rPr>
          <w:sz w:val="24"/>
          <w:szCs w:val="24"/>
        </w:rPr>
        <w:t xml:space="preserve">”, </w:t>
      </w:r>
      <w:hyperlink r:id="rId41" w:history="1">
        <w:r w:rsidR="005F32FA" w:rsidRPr="00682A94">
          <w:rPr>
            <w:rStyle w:val="Hyperlink"/>
            <w:sz w:val="24"/>
            <w:szCs w:val="24"/>
          </w:rPr>
          <w:t>https://viblo.asia/p/module-time-trong-python-07LKXeBkZV4</w:t>
        </w:r>
      </w:hyperlink>
      <w:r w:rsidR="005F32FA" w:rsidRPr="00682A94">
        <w:rPr>
          <w:sz w:val="24"/>
          <w:szCs w:val="24"/>
        </w:rPr>
        <w:t xml:space="preserve">, </w:t>
      </w:r>
      <w:r w:rsidR="00457B79" w:rsidRPr="00682A94">
        <w:rPr>
          <w:sz w:val="24"/>
          <w:szCs w:val="24"/>
        </w:rPr>
        <w:t>truy cập ngày 25/11/2021.</w:t>
      </w:r>
    </w:p>
    <w:p w14:paraId="686FB44B" w14:textId="25F0B0AE" w:rsidR="00F074A9" w:rsidRPr="00DD145C" w:rsidRDefault="00291579" w:rsidP="00B5792E">
      <w:pPr>
        <w:pStyle w:val="Chng"/>
        <w:outlineLvl w:val="9"/>
        <w:rPr>
          <w:sz w:val="26"/>
          <w:szCs w:val="26"/>
          <w:lang w:val="vi-VN"/>
        </w:rPr>
      </w:pPr>
      <w:r w:rsidRPr="00DD145C">
        <w:rPr>
          <w:sz w:val="26"/>
          <w:szCs w:val="26"/>
          <w:lang w:val="vi-VN"/>
        </w:rPr>
        <w:t>T</w:t>
      </w:r>
      <w:r w:rsidR="000133DD" w:rsidRPr="00DD145C">
        <w:rPr>
          <w:sz w:val="26"/>
          <w:szCs w:val="26"/>
          <w:lang w:val="vi-VN"/>
        </w:rPr>
        <w:t>iếng Anh:</w:t>
      </w:r>
    </w:p>
    <w:p w14:paraId="31F97CC0" w14:textId="5B8F3E26" w:rsidR="009342E2" w:rsidRPr="001A6811" w:rsidRDefault="009342E2" w:rsidP="001209B6">
      <w:pPr>
        <w:pStyle w:val="Nidungvnbn"/>
        <w:ind w:firstLine="0"/>
        <w:rPr>
          <w:sz w:val="24"/>
          <w:szCs w:val="24"/>
        </w:rPr>
      </w:pPr>
      <w:r w:rsidRPr="001A6811">
        <w:rPr>
          <w:sz w:val="24"/>
          <w:szCs w:val="24"/>
        </w:rPr>
        <w:t>[</w:t>
      </w:r>
      <w:r w:rsidR="00E07DFE" w:rsidRPr="001A6811">
        <w:rPr>
          <w:sz w:val="24"/>
          <w:szCs w:val="24"/>
        </w:rPr>
        <w:t>3</w:t>
      </w:r>
      <w:r w:rsidRPr="001A6811">
        <w:rPr>
          <w:sz w:val="24"/>
          <w:szCs w:val="24"/>
        </w:rPr>
        <w:t xml:space="preserve">] Monty Shokeen (2017). “Scrapping Webpages in Python With Beautiful Soup: The Basics”, </w:t>
      </w:r>
      <w:hyperlink r:id="rId42" w:history="1">
        <w:r w:rsidRPr="001A6811">
          <w:rPr>
            <w:rStyle w:val="Hyperlink"/>
            <w:sz w:val="24"/>
            <w:szCs w:val="24"/>
          </w:rPr>
          <w:t>https://code.tutsplus.com/tutorials/scraping-webpages-in-python-with-beautiful-soup-the-basics--cms-28211</w:t>
        </w:r>
      </w:hyperlink>
      <w:r w:rsidRPr="001A6811">
        <w:rPr>
          <w:sz w:val="24"/>
          <w:szCs w:val="24"/>
        </w:rPr>
        <w:t>, truy cập ngày 24/11/2021.</w:t>
      </w:r>
    </w:p>
    <w:p w14:paraId="21501C49" w14:textId="443B687A" w:rsidR="001C56CD" w:rsidRPr="001A6811" w:rsidRDefault="001C56CD" w:rsidP="001209B6">
      <w:pPr>
        <w:pStyle w:val="Nidungvnbn"/>
        <w:ind w:firstLine="0"/>
        <w:rPr>
          <w:sz w:val="24"/>
          <w:szCs w:val="24"/>
        </w:rPr>
      </w:pPr>
      <w:r w:rsidRPr="001A6811">
        <w:rPr>
          <w:sz w:val="24"/>
          <w:szCs w:val="24"/>
        </w:rPr>
        <w:t>[4]</w:t>
      </w:r>
      <w:r w:rsidR="00DA66F7" w:rsidRPr="001A6811">
        <w:rPr>
          <w:sz w:val="24"/>
          <w:szCs w:val="24"/>
        </w:rPr>
        <w:t xml:space="preserve"> tslearn 0.5.2 documentation (2021)</w:t>
      </w:r>
      <w:r w:rsidR="00783719" w:rsidRPr="001A6811">
        <w:rPr>
          <w:sz w:val="24"/>
          <w:szCs w:val="24"/>
        </w:rPr>
        <w:t xml:space="preserve">. “tslearn’s documentation”, </w:t>
      </w:r>
      <w:r w:rsidR="00DA66F7" w:rsidRPr="001A6811">
        <w:rPr>
          <w:sz w:val="24"/>
          <w:szCs w:val="24"/>
        </w:rPr>
        <w:t xml:space="preserve"> </w:t>
      </w:r>
      <w:hyperlink r:id="rId43" w:history="1">
        <w:r w:rsidR="00DA66F7" w:rsidRPr="001A6811">
          <w:rPr>
            <w:rStyle w:val="Hyperlink"/>
            <w:sz w:val="24"/>
            <w:szCs w:val="24"/>
          </w:rPr>
          <w:t>https://tslearn.readthedocs.io/en/stable/</w:t>
        </w:r>
      </w:hyperlink>
      <w:r w:rsidR="00DA66F7" w:rsidRPr="001A6811">
        <w:rPr>
          <w:sz w:val="24"/>
          <w:szCs w:val="24"/>
        </w:rPr>
        <w:t>, truy cập ngày 28/11/2021.</w:t>
      </w:r>
    </w:p>
    <w:p w14:paraId="7D061F58" w14:textId="74AADA08" w:rsidR="00783719" w:rsidRPr="001A6811" w:rsidRDefault="00783719" w:rsidP="001209B6">
      <w:pPr>
        <w:pStyle w:val="Nidungvnbn"/>
        <w:ind w:firstLine="0"/>
        <w:rPr>
          <w:sz w:val="24"/>
          <w:szCs w:val="24"/>
        </w:rPr>
      </w:pPr>
      <w:r w:rsidRPr="001A6811">
        <w:rPr>
          <w:sz w:val="24"/>
          <w:szCs w:val="24"/>
        </w:rPr>
        <w:t xml:space="preserve">[5] </w:t>
      </w:r>
      <w:r w:rsidR="0093401F" w:rsidRPr="001A6811">
        <w:rPr>
          <w:sz w:val="24"/>
          <w:szCs w:val="24"/>
        </w:rPr>
        <w:t xml:space="preserve">tslearn 0.5.2 documentation (2021). “tslearn.preprocessing.TimeSeriesScalerMeanVariance”, </w:t>
      </w:r>
      <w:hyperlink r:id="rId44" w:history="1">
        <w:r w:rsidR="0093401F" w:rsidRPr="001A6811">
          <w:rPr>
            <w:rStyle w:val="Hyperlink"/>
            <w:sz w:val="24"/>
            <w:szCs w:val="24"/>
          </w:rPr>
          <w:t>https://tslearn.readthedocs.io/en/stable/gen_modules/preprocessing/tslearn.preprocessing.TimeSeriesScalerMeanVariance.html</w:t>
        </w:r>
      </w:hyperlink>
      <w:r w:rsidR="0093401F" w:rsidRPr="001A6811">
        <w:rPr>
          <w:sz w:val="24"/>
          <w:szCs w:val="24"/>
        </w:rPr>
        <w:t>, truy cập ngày 28/11/2021.</w:t>
      </w:r>
    </w:p>
    <w:p w14:paraId="5C993C36" w14:textId="5C4835A1" w:rsidR="002C477F" w:rsidRPr="001A6811" w:rsidRDefault="0093401F" w:rsidP="001A6811">
      <w:pPr>
        <w:pStyle w:val="Nidungvnbn"/>
        <w:ind w:firstLine="0"/>
        <w:rPr>
          <w:sz w:val="24"/>
          <w:szCs w:val="24"/>
        </w:rPr>
      </w:pPr>
      <w:r w:rsidRPr="001A6811">
        <w:rPr>
          <w:sz w:val="24"/>
          <w:szCs w:val="24"/>
        </w:rPr>
        <w:t xml:space="preserve">[6] tslearn 0.5.2 documentation (2021). “tslearn.clustering.TimeSeriesKMeans”, </w:t>
      </w:r>
      <w:hyperlink r:id="rId45" w:history="1">
        <w:r w:rsidRPr="001A6811">
          <w:rPr>
            <w:rStyle w:val="Hyperlink"/>
            <w:sz w:val="24"/>
            <w:szCs w:val="24"/>
          </w:rPr>
          <w:t>https://tslearn.readthedocs.io/en/stable/gen_modules/clustering/tslearn.clustering.TimeSeriesKMeans.html</w:t>
        </w:r>
      </w:hyperlink>
      <w:r w:rsidRPr="001A6811">
        <w:rPr>
          <w:sz w:val="24"/>
          <w:szCs w:val="24"/>
        </w:rPr>
        <w:t>, truy cập ngày 28/11/2021.</w:t>
      </w:r>
    </w:p>
    <w:p w14:paraId="1DB6BDE2" w14:textId="77777777" w:rsidR="00633555" w:rsidRPr="00633555" w:rsidRDefault="00633555" w:rsidP="00633555">
      <w:pPr>
        <w:rPr>
          <w:lang w:val="vi-VN"/>
        </w:rPr>
      </w:pPr>
    </w:p>
    <w:p w14:paraId="2058CE73" w14:textId="77777777" w:rsidR="00043B11" w:rsidRPr="00043B11" w:rsidRDefault="00043B11" w:rsidP="00043B11">
      <w:pPr>
        <w:pStyle w:val="Nidungvnbn"/>
        <w:rPr>
          <w:lang w:val="vi-VN"/>
        </w:rPr>
      </w:pPr>
    </w:p>
    <w:p w14:paraId="6C525D74" w14:textId="77777777" w:rsidR="00F074A9" w:rsidRPr="00515B51" w:rsidRDefault="00F074A9" w:rsidP="00F074A9">
      <w:pPr>
        <w:pStyle w:val="ListParagraph"/>
        <w:ind w:left="360"/>
        <w:rPr>
          <w:lang w:val="vi-VN"/>
        </w:rPr>
      </w:pPr>
    </w:p>
    <w:p w14:paraId="7EC0C4B4" w14:textId="77777777" w:rsidR="00F074A9" w:rsidRPr="009360A5" w:rsidRDefault="00F074A9" w:rsidP="009360A5">
      <w:pPr>
        <w:spacing w:after="200" w:line="276" w:lineRule="auto"/>
        <w:rPr>
          <w:b/>
          <w:sz w:val="28"/>
          <w:szCs w:val="28"/>
          <w:lang w:val="vi-VN"/>
        </w:rPr>
      </w:pPr>
    </w:p>
    <w:sectPr w:rsidR="00F074A9" w:rsidRPr="009360A5" w:rsidSect="00785992">
      <w:headerReference w:type="default" r:id="rId46"/>
      <w:pgSz w:w="12240" w:h="15840"/>
      <w:pgMar w:top="1440" w:right="990" w:bottom="1170"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A0D583" w14:textId="77777777" w:rsidR="00A90A1B" w:rsidRDefault="00A90A1B" w:rsidP="00453AB1">
      <w:r>
        <w:separator/>
      </w:r>
    </w:p>
  </w:endnote>
  <w:endnote w:type="continuationSeparator" w:id="0">
    <w:p w14:paraId="63822B56" w14:textId="77777777" w:rsidR="00A90A1B" w:rsidRDefault="00A90A1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CE3DBE" w14:textId="77777777" w:rsidR="00A90A1B" w:rsidRDefault="00A90A1B" w:rsidP="00453AB1">
      <w:r>
        <w:separator/>
      </w:r>
    </w:p>
  </w:footnote>
  <w:footnote w:type="continuationSeparator" w:id="0">
    <w:p w14:paraId="31021D85" w14:textId="77777777" w:rsidR="00A90A1B" w:rsidRDefault="00A90A1B"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E9F7F" w14:textId="77777777" w:rsidR="0008589A" w:rsidRDefault="0008589A">
    <w:pPr>
      <w:pStyle w:val="Header"/>
      <w:jc w:val="center"/>
    </w:pPr>
  </w:p>
  <w:p w14:paraId="1FC9A9C6" w14:textId="77777777" w:rsidR="0008589A" w:rsidRDefault="0008589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9261672"/>
      <w:docPartObj>
        <w:docPartGallery w:val="Page Numbers (Top of Page)"/>
        <w:docPartUnique/>
      </w:docPartObj>
    </w:sdtPr>
    <w:sdtEndPr>
      <w:rPr>
        <w:noProof/>
      </w:rPr>
    </w:sdtEndPr>
    <w:sdtContent>
      <w:p w14:paraId="7A67D633" w14:textId="04E76EBE" w:rsidR="0008589A" w:rsidRDefault="0008589A">
        <w:pPr>
          <w:pStyle w:val="Header"/>
          <w:jc w:val="center"/>
        </w:pPr>
        <w:r>
          <w:fldChar w:fldCharType="begin"/>
        </w:r>
        <w:r>
          <w:instrText xml:space="preserve"> PAGE   \* MERGEFORMAT </w:instrText>
        </w:r>
        <w:r>
          <w:fldChar w:fldCharType="separate"/>
        </w:r>
        <w:r w:rsidR="000539A1">
          <w:rPr>
            <w:noProof/>
          </w:rPr>
          <w:t>iv</w:t>
        </w:r>
        <w:r>
          <w:rPr>
            <w:noProof/>
          </w:rPr>
          <w:fldChar w:fldCharType="end"/>
        </w:r>
      </w:p>
    </w:sdtContent>
  </w:sdt>
  <w:p w14:paraId="7C9156E3" w14:textId="77777777" w:rsidR="0008589A" w:rsidRDefault="0008589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182312"/>
      <w:docPartObj>
        <w:docPartGallery w:val="Page Numbers (Top of Page)"/>
        <w:docPartUnique/>
      </w:docPartObj>
    </w:sdtPr>
    <w:sdtEndPr>
      <w:rPr>
        <w:noProof/>
      </w:rPr>
    </w:sdtEndPr>
    <w:sdtContent>
      <w:p w14:paraId="3AF1A5EB" w14:textId="58DCEFDF" w:rsidR="0008589A" w:rsidRDefault="0008589A">
        <w:pPr>
          <w:pStyle w:val="Header"/>
          <w:jc w:val="center"/>
        </w:pPr>
        <w:r>
          <w:fldChar w:fldCharType="begin"/>
        </w:r>
        <w:r>
          <w:instrText xml:space="preserve"> PAGE   \* MERGEFORMAT </w:instrText>
        </w:r>
        <w:r>
          <w:fldChar w:fldCharType="separate"/>
        </w:r>
        <w:r w:rsidR="00063593">
          <w:rPr>
            <w:noProof/>
          </w:rPr>
          <w:t>23</w:t>
        </w:r>
        <w:r>
          <w:rPr>
            <w:noProof/>
          </w:rPr>
          <w:fldChar w:fldCharType="end"/>
        </w:r>
      </w:p>
    </w:sdtContent>
  </w:sdt>
  <w:p w14:paraId="63770B0D" w14:textId="77777777" w:rsidR="0008589A" w:rsidRDefault="0008589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00F5F"/>
    <w:multiLevelType w:val="hybridMultilevel"/>
    <w:tmpl w:val="86DE6550"/>
    <w:lvl w:ilvl="0" w:tplc="7048059C">
      <w:numFmt w:val="bullet"/>
      <w:lvlText w:val="-"/>
      <w:lvlJc w:val="left"/>
      <w:pPr>
        <w:ind w:left="1635" w:hanging="360"/>
      </w:pPr>
      <w:rPr>
        <w:rFonts w:ascii="Times New Roman" w:eastAsia="Times New Roman" w:hAnsi="Times New Roman" w:cs="Times New Roman"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1" w15:restartNumberingAfterBreak="0">
    <w:nsid w:val="06632793"/>
    <w:multiLevelType w:val="hybridMultilevel"/>
    <w:tmpl w:val="C4125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B31335"/>
    <w:multiLevelType w:val="hybridMultilevel"/>
    <w:tmpl w:val="6296ACB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7653EC9"/>
    <w:multiLevelType w:val="hybridMultilevel"/>
    <w:tmpl w:val="1DF0F976"/>
    <w:lvl w:ilvl="0" w:tplc="744AAE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862FBA"/>
    <w:multiLevelType w:val="multilevel"/>
    <w:tmpl w:val="6DF86214"/>
    <w:styleLink w:val="Chuong2"/>
    <w:lvl w:ilvl="0">
      <w:start w:val="2"/>
      <w:numFmt w:val="decimal"/>
      <w:lvlText w:val="%1"/>
      <w:lvlJc w:val="left"/>
      <w:pPr>
        <w:ind w:left="360" w:hanging="360"/>
      </w:pPr>
      <w:rPr>
        <w:rFonts w:ascii="Times New Roman" w:hAnsi="Times New Roman" w:hint="default"/>
        <w:b w:val="0"/>
        <w:sz w:val="26"/>
      </w:rPr>
    </w:lvl>
    <w:lvl w:ilvl="1">
      <w:start w:val="1"/>
      <w:numFmt w:val="decimal"/>
      <w:lvlText w:val="%1.%2"/>
      <w:lvlJc w:val="left"/>
      <w:pPr>
        <w:tabs>
          <w:tab w:val="num" w:pos="851"/>
        </w:tabs>
        <w:ind w:left="357" w:hanging="357"/>
      </w:pPr>
      <w:rPr>
        <w:rFonts w:ascii="Times New Roman" w:hAnsi="Times New Roman" w:hint="default"/>
        <w:b/>
        <w:i w:val="0"/>
        <w:sz w:val="28"/>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440" w:hanging="144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800" w:hanging="1800"/>
      </w:pPr>
      <w:rPr>
        <w:rFonts w:hint="default"/>
        <w:b w:val="0"/>
        <w:sz w:val="24"/>
      </w:rPr>
    </w:lvl>
    <w:lvl w:ilvl="7">
      <w:start w:val="1"/>
      <w:numFmt w:val="decimal"/>
      <w:lvlText w:val="%1.%2.%3.%4.%5.%6.%7.%8"/>
      <w:lvlJc w:val="left"/>
      <w:pPr>
        <w:ind w:left="2160" w:hanging="216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5" w15:restartNumberingAfterBreak="0">
    <w:nsid w:val="233437DF"/>
    <w:multiLevelType w:val="multilevel"/>
    <w:tmpl w:val="6B10A602"/>
    <w:lvl w:ilvl="0">
      <w:start w:val="1"/>
      <w:numFmt w:val="decimal"/>
      <w:pStyle w:val="Heading1"/>
      <w:suff w:val="nothing"/>
      <w:lvlText w:val="CHƯƠNG %1"/>
      <w:lvlJc w:val="left"/>
      <w:pPr>
        <w:ind w:left="1842" w:firstLine="0"/>
      </w:pPr>
      <w:rPr>
        <w:rFonts w:ascii="Times New Roman" w:hAnsi="Times New Roman" w:hint="default"/>
      </w:rPr>
    </w:lvl>
    <w:lvl w:ilvl="1">
      <w:start w:val="1"/>
      <w:numFmt w:val="decimal"/>
      <w:pStyle w:val="Heading2"/>
      <w:suff w:val="nothing"/>
      <w:lvlText w:val="%1.%2"/>
      <w:lvlJc w:val="left"/>
      <w:pPr>
        <w:ind w:left="576" w:hanging="576"/>
      </w:pPr>
      <w:rPr>
        <w:rFonts w:hint="default"/>
      </w:rPr>
    </w:lvl>
    <w:lvl w:ilvl="2">
      <w:start w:val="1"/>
      <w:numFmt w:val="decimal"/>
      <w:pStyle w:val="Heading3"/>
      <w:suff w:val="nothing"/>
      <w:lvlText w:val="%1.%2.%3"/>
      <w:lvlJc w:val="left"/>
      <w:pPr>
        <w:ind w:left="720" w:hanging="720"/>
      </w:pPr>
      <w:rPr>
        <w:rFonts w:hint="default"/>
      </w:rPr>
    </w:lvl>
    <w:lvl w:ilvl="3">
      <w:start w:val="1"/>
      <w:numFmt w:val="decimal"/>
      <w:pStyle w:val="Heading4"/>
      <w:suff w:val="nothing"/>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27D71740"/>
    <w:multiLevelType w:val="hybridMultilevel"/>
    <w:tmpl w:val="4E40429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E8D129D"/>
    <w:multiLevelType w:val="hybridMultilevel"/>
    <w:tmpl w:val="34FE7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0D92153"/>
    <w:multiLevelType w:val="hybridMultilevel"/>
    <w:tmpl w:val="5B961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055DDC"/>
    <w:multiLevelType w:val="hybridMultilevel"/>
    <w:tmpl w:val="FA90F6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2EB39C9"/>
    <w:multiLevelType w:val="hybridMultilevel"/>
    <w:tmpl w:val="6636A44E"/>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4243976"/>
    <w:multiLevelType w:val="hybridMultilevel"/>
    <w:tmpl w:val="5FBE5FF2"/>
    <w:lvl w:ilvl="0" w:tplc="B624372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7C315C3"/>
    <w:multiLevelType w:val="multilevel"/>
    <w:tmpl w:val="128829E0"/>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60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B4C32D6"/>
    <w:multiLevelType w:val="hybridMultilevel"/>
    <w:tmpl w:val="048A7DA0"/>
    <w:lvl w:ilvl="0" w:tplc="04090003">
      <w:start w:val="1"/>
      <w:numFmt w:val="bullet"/>
      <w:lvlText w:val="o"/>
      <w:lvlJc w:val="left"/>
      <w:pPr>
        <w:ind w:left="1777" w:hanging="360"/>
      </w:pPr>
      <w:rPr>
        <w:rFonts w:ascii="Courier New" w:hAnsi="Courier New" w:cs="Courier New"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14" w15:restartNumberingAfterBreak="0">
    <w:nsid w:val="6237160B"/>
    <w:multiLevelType w:val="hybridMultilevel"/>
    <w:tmpl w:val="704ED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62308D6"/>
    <w:multiLevelType w:val="hybridMultilevel"/>
    <w:tmpl w:val="251AD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73645C1"/>
    <w:multiLevelType w:val="hybridMultilevel"/>
    <w:tmpl w:val="DDEC67A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6E99237A"/>
    <w:multiLevelType w:val="hybridMultilevel"/>
    <w:tmpl w:val="A8986E3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7097111E"/>
    <w:multiLevelType w:val="hybridMultilevel"/>
    <w:tmpl w:val="9480594C"/>
    <w:lvl w:ilvl="0" w:tplc="B33A457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8"/>
  </w:num>
  <w:num w:numId="4">
    <w:abstractNumId w:val="5"/>
  </w:num>
  <w:num w:numId="5">
    <w:abstractNumId w:val="9"/>
  </w:num>
  <w:num w:numId="6">
    <w:abstractNumId w:val="7"/>
  </w:num>
  <w:num w:numId="7">
    <w:abstractNumId w:val="2"/>
  </w:num>
  <w:num w:numId="8">
    <w:abstractNumId w:val="1"/>
  </w:num>
  <w:num w:numId="9">
    <w:abstractNumId w:val="15"/>
  </w:num>
  <w:num w:numId="10">
    <w:abstractNumId w:val="14"/>
  </w:num>
  <w:num w:numId="11">
    <w:abstractNumId w:val="17"/>
  </w:num>
  <w:num w:numId="12">
    <w:abstractNumId w:val="8"/>
  </w:num>
  <w:num w:numId="13">
    <w:abstractNumId w:val="3"/>
  </w:num>
  <w:num w:numId="14">
    <w:abstractNumId w:val="11"/>
  </w:num>
  <w:num w:numId="15">
    <w:abstractNumId w:val="6"/>
  </w:num>
  <w:num w:numId="16">
    <w:abstractNumId w:val="10"/>
  </w:num>
  <w:num w:numId="17">
    <w:abstractNumId w:val="13"/>
  </w:num>
  <w:num w:numId="18">
    <w:abstractNumId w:val="16"/>
  </w:num>
  <w:num w:numId="19">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B1C"/>
    <w:rsid w:val="000001F0"/>
    <w:rsid w:val="000003B6"/>
    <w:rsid w:val="00000C45"/>
    <w:rsid w:val="00000D3C"/>
    <w:rsid w:val="00000FCE"/>
    <w:rsid w:val="000012EE"/>
    <w:rsid w:val="000013EC"/>
    <w:rsid w:val="00001768"/>
    <w:rsid w:val="00001BEE"/>
    <w:rsid w:val="00001F11"/>
    <w:rsid w:val="00001F97"/>
    <w:rsid w:val="00002233"/>
    <w:rsid w:val="000027C2"/>
    <w:rsid w:val="000028F4"/>
    <w:rsid w:val="00002DEA"/>
    <w:rsid w:val="00003101"/>
    <w:rsid w:val="00003C5D"/>
    <w:rsid w:val="00004061"/>
    <w:rsid w:val="0000482C"/>
    <w:rsid w:val="0000484F"/>
    <w:rsid w:val="00004A51"/>
    <w:rsid w:val="00004D4A"/>
    <w:rsid w:val="00004E2C"/>
    <w:rsid w:val="00005B73"/>
    <w:rsid w:val="00006882"/>
    <w:rsid w:val="000068BF"/>
    <w:rsid w:val="000069BB"/>
    <w:rsid w:val="00006D12"/>
    <w:rsid w:val="00006F84"/>
    <w:rsid w:val="0000771A"/>
    <w:rsid w:val="000078C8"/>
    <w:rsid w:val="00007A9C"/>
    <w:rsid w:val="00011450"/>
    <w:rsid w:val="000118A2"/>
    <w:rsid w:val="00011B1C"/>
    <w:rsid w:val="0001221F"/>
    <w:rsid w:val="00012CBC"/>
    <w:rsid w:val="0001325D"/>
    <w:rsid w:val="000133DD"/>
    <w:rsid w:val="000136DF"/>
    <w:rsid w:val="000137E5"/>
    <w:rsid w:val="0001386C"/>
    <w:rsid w:val="00013BC6"/>
    <w:rsid w:val="000146F7"/>
    <w:rsid w:val="00014776"/>
    <w:rsid w:val="00015653"/>
    <w:rsid w:val="00015C11"/>
    <w:rsid w:val="00015E0A"/>
    <w:rsid w:val="000161E4"/>
    <w:rsid w:val="0001665C"/>
    <w:rsid w:val="00016BF2"/>
    <w:rsid w:val="00016D24"/>
    <w:rsid w:val="000170FF"/>
    <w:rsid w:val="000174D4"/>
    <w:rsid w:val="0001757C"/>
    <w:rsid w:val="000175B8"/>
    <w:rsid w:val="00017F84"/>
    <w:rsid w:val="00020140"/>
    <w:rsid w:val="000203B3"/>
    <w:rsid w:val="0002051A"/>
    <w:rsid w:val="0002076D"/>
    <w:rsid w:val="00020F85"/>
    <w:rsid w:val="00021B8C"/>
    <w:rsid w:val="00021BBC"/>
    <w:rsid w:val="00021C2A"/>
    <w:rsid w:val="00021F87"/>
    <w:rsid w:val="0002208D"/>
    <w:rsid w:val="000221A2"/>
    <w:rsid w:val="000221ED"/>
    <w:rsid w:val="0002242F"/>
    <w:rsid w:val="0002331A"/>
    <w:rsid w:val="00023716"/>
    <w:rsid w:val="00023DEE"/>
    <w:rsid w:val="00024036"/>
    <w:rsid w:val="000241D1"/>
    <w:rsid w:val="00024496"/>
    <w:rsid w:val="00024A67"/>
    <w:rsid w:val="00024FD8"/>
    <w:rsid w:val="00025390"/>
    <w:rsid w:val="000253B9"/>
    <w:rsid w:val="00025606"/>
    <w:rsid w:val="000259B2"/>
    <w:rsid w:val="00026F36"/>
    <w:rsid w:val="0003056B"/>
    <w:rsid w:val="000307E5"/>
    <w:rsid w:val="00030A2F"/>
    <w:rsid w:val="00031097"/>
    <w:rsid w:val="00031D76"/>
    <w:rsid w:val="00031DFF"/>
    <w:rsid w:val="00032236"/>
    <w:rsid w:val="00032291"/>
    <w:rsid w:val="00033179"/>
    <w:rsid w:val="00033536"/>
    <w:rsid w:val="000338D5"/>
    <w:rsid w:val="00033A30"/>
    <w:rsid w:val="00033F61"/>
    <w:rsid w:val="000350DE"/>
    <w:rsid w:val="00035601"/>
    <w:rsid w:val="000358F6"/>
    <w:rsid w:val="00035C7B"/>
    <w:rsid w:val="00035DA2"/>
    <w:rsid w:val="00036155"/>
    <w:rsid w:val="0003624D"/>
    <w:rsid w:val="000365CA"/>
    <w:rsid w:val="000369DA"/>
    <w:rsid w:val="00036D2A"/>
    <w:rsid w:val="000373B7"/>
    <w:rsid w:val="00037C62"/>
    <w:rsid w:val="00040220"/>
    <w:rsid w:val="000410B5"/>
    <w:rsid w:val="000412AB"/>
    <w:rsid w:val="00041A29"/>
    <w:rsid w:val="000420E4"/>
    <w:rsid w:val="0004210E"/>
    <w:rsid w:val="00042346"/>
    <w:rsid w:val="00043083"/>
    <w:rsid w:val="000431B1"/>
    <w:rsid w:val="00043B11"/>
    <w:rsid w:val="00043BCC"/>
    <w:rsid w:val="00043CC4"/>
    <w:rsid w:val="00044ABD"/>
    <w:rsid w:val="00044D93"/>
    <w:rsid w:val="0004541B"/>
    <w:rsid w:val="00046717"/>
    <w:rsid w:val="00046793"/>
    <w:rsid w:val="0004754B"/>
    <w:rsid w:val="00050468"/>
    <w:rsid w:val="00050EBD"/>
    <w:rsid w:val="0005280C"/>
    <w:rsid w:val="000531D5"/>
    <w:rsid w:val="00053630"/>
    <w:rsid w:val="000536E1"/>
    <w:rsid w:val="000539A1"/>
    <w:rsid w:val="00054195"/>
    <w:rsid w:val="00055879"/>
    <w:rsid w:val="00055A3F"/>
    <w:rsid w:val="00055EF6"/>
    <w:rsid w:val="00055FDC"/>
    <w:rsid w:val="00056201"/>
    <w:rsid w:val="0005789B"/>
    <w:rsid w:val="00057AA3"/>
    <w:rsid w:val="00060214"/>
    <w:rsid w:val="00060860"/>
    <w:rsid w:val="00061545"/>
    <w:rsid w:val="0006209B"/>
    <w:rsid w:val="000630E5"/>
    <w:rsid w:val="00063593"/>
    <w:rsid w:val="00063988"/>
    <w:rsid w:val="00063E27"/>
    <w:rsid w:val="000644F5"/>
    <w:rsid w:val="000647F1"/>
    <w:rsid w:val="00064865"/>
    <w:rsid w:val="0006526D"/>
    <w:rsid w:val="00065C2F"/>
    <w:rsid w:val="000661A3"/>
    <w:rsid w:val="000665C9"/>
    <w:rsid w:val="00067693"/>
    <w:rsid w:val="0007045F"/>
    <w:rsid w:val="00070986"/>
    <w:rsid w:val="000709E4"/>
    <w:rsid w:val="00070B96"/>
    <w:rsid w:val="00070CF6"/>
    <w:rsid w:val="00071680"/>
    <w:rsid w:val="00071906"/>
    <w:rsid w:val="00071958"/>
    <w:rsid w:val="0007236A"/>
    <w:rsid w:val="00073F8D"/>
    <w:rsid w:val="000743F6"/>
    <w:rsid w:val="0007456A"/>
    <w:rsid w:val="00074D74"/>
    <w:rsid w:val="00075CE8"/>
    <w:rsid w:val="000761F8"/>
    <w:rsid w:val="000771B3"/>
    <w:rsid w:val="000776BA"/>
    <w:rsid w:val="00077721"/>
    <w:rsid w:val="00077D12"/>
    <w:rsid w:val="000803B5"/>
    <w:rsid w:val="00080526"/>
    <w:rsid w:val="000809D4"/>
    <w:rsid w:val="0008142D"/>
    <w:rsid w:val="00081983"/>
    <w:rsid w:val="0008252D"/>
    <w:rsid w:val="0008264F"/>
    <w:rsid w:val="00082C92"/>
    <w:rsid w:val="00082FF1"/>
    <w:rsid w:val="00083A12"/>
    <w:rsid w:val="0008589A"/>
    <w:rsid w:val="00085905"/>
    <w:rsid w:val="00086247"/>
    <w:rsid w:val="00086446"/>
    <w:rsid w:val="00086ACC"/>
    <w:rsid w:val="000871A6"/>
    <w:rsid w:val="000874B3"/>
    <w:rsid w:val="00087A14"/>
    <w:rsid w:val="00090486"/>
    <w:rsid w:val="00090944"/>
    <w:rsid w:val="00091585"/>
    <w:rsid w:val="000917EF"/>
    <w:rsid w:val="00092441"/>
    <w:rsid w:val="00093036"/>
    <w:rsid w:val="00093B4E"/>
    <w:rsid w:val="00093F7D"/>
    <w:rsid w:val="00095672"/>
    <w:rsid w:val="00095847"/>
    <w:rsid w:val="0009627F"/>
    <w:rsid w:val="000968C9"/>
    <w:rsid w:val="000969B2"/>
    <w:rsid w:val="000969C2"/>
    <w:rsid w:val="00097199"/>
    <w:rsid w:val="00097917"/>
    <w:rsid w:val="00097947"/>
    <w:rsid w:val="00097AB5"/>
    <w:rsid w:val="00097D5D"/>
    <w:rsid w:val="000A02C8"/>
    <w:rsid w:val="000A0383"/>
    <w:rsid w:val="000A04FA"/>
    <w:rsid w:val="000A05CC"/>
    <w:rsid w:val="000A0DAB"/>
    <w:rsid w:val="000A1352"/>
    <w:rsid w:val="000A29B6"/>
    <w:rsid w:val="000A2C06"/>
    <w:rsid w:val="000A304C"/>
    <w:rsid w:val="000A3105"/>
    <w:rsid w:val="000A402B"/>
    <w:rsid w:val="000A43A6"/>
    <w:rsid w:val="000A58A5"/>
    <w:rsid w:val="000A5AEC"/>
    <w:rsid w:val="000A5BB2"/>
    <w:rsid w:val="000A6BAE"/>
    <w:rsid w:val="000A71CC"/>
    <w:rsid w:val="000A78CB"/>
    <w:rsid w:val="000A7904"/>
    <w:rsid w:val="000A7BA2"/>
    <w:rsid w:val="000A7C02"/>
    <w:rsid w:val="000A7DE3"/>
    <w:rsid w:val="000A7E0D"/>
    <w:rsid w:val="000B0A5A"/>
    <w:rsid w:val="000B0F1B"/>
    <w:rsid w:val="000B117D"/>
    <w:rsid w:val="000B135A"/>
    <w:rsid w:val="000B1B7F"/>
    <w:rsid w:val="000B1FBB"/>
    <w:rsid w:val="000B20CE"/>
    <w:rsid w:val="000B2EAF"/>
    <w:rsid w:val="000B45DE"/>
    <w:rsid w:val="000B5597"/>
    <w:rsid w:val="000B5C05"/>
    <w:rsid w:val="000B77F9"/>
    <w:rsid w:val="000C04BF"/>
    <w:rsid w:val="000C0560"/>
    <w:rsid w:val="000C05C3"/>
    <w:rsid w:val="000C0A95"/>
    <w:rsid w:val="000C0FF7"/>
    <w:rsid w:val="000C131B"/>
    <w:rsid w:val="000C159F"/>
    <w:rsid w:val="000C1EA7"/>
    <w:rsid w:val="000C20E9"/>
    <w:rsid w:val="000C2352"/>
    <w:rsid w:val="000C29B8"/>
    <w:rsid w:val="000C2A3A"/>
    <w:rsid w:val="000C2AAC"/>
    <w:rsid w:val="000C30E9"/>
    <w:rsid w:val="000C3120"/>
    <w:rsid w:val="000C3AB2"/>
    <w:rsid w:val="000C3B6B"/>
    <w:rsid w:val="000C4380"/>
    <w:rsid w:val="000C47F5"/>
    <w:rsid w:val="000C51EE"/>
    <w:rsid w:val="000C53A3"/>
    <w:rsid w:val="000C5A58"/>
    <w:rsid w:val="000C6078"/>
    <w:rsid w:val="000C6B1B"/>
    <w:rsid w:val="000C7837"/>
    <w:rsid w:val="000D032F"/>
    <w:rsid w:val="000D0345"/>
    <w:rsid w:val="000D092A"/>
    <w:rsid w:val="000D0DC8"/>
    <w:rsid w:val="000D1817"/>
    <w:rsid w:val="000D1912"/>
    <w:rsid w:val="000D2077"/>
    <w:rsid w:val="000D2DC7"/>
    <w:rsid w:val="000D2EFB"/>
    <w:rsid w:val="000D34F7"/>
    <w:rsid w:val="000D3778"/>
    <w:rsid w:val="000D383F"/>
    <w:rsid w:val="000D4150"/>
    <w:rsid w:val="000D428E"/>
    <w:rsid w:val="000D4E19"/>
    <w:rsid w:val="000D52BE"/>
    <w:rsid w:val="000D54F8"/>
    <w:rsid w:val="000D55B6"/>
    <w:rsid w:val="000D5A47"/>
    <w:rsid w:val="000D6760"/>
    <w:rsid w:val="000D7985"/>
    <w:rsid w:val="000D79B7"/>
    <w:rsid w:val="000E0900"/>
    <w:rsid w:val="000E096D"/>
    <w:rsid w:val="000E0B10"/>
    <w:rsid w:val="000E0CCB"/>
    <w:rsid w:val="000E14E6"/>
    <w:rsid w:val="000E1504"/>
    <w:rsid w:val="000E1A98"/>
    <w:rsid w:val="000E1DA6"/>
    <w:rsid w:val="000E1E7A"/>
    <w:rsid w:val="000E2CC7"/>
    <w:rsid w:val="000E3173"/>
    <w:rsid w:val="000E377A"/>
    <w:rsid w:val="000E3FD4"/>
    <w:rsid w:val="000E40A0"/>
    <w:rsid w:val="000E43FD"/>
    <w:rsid w:val="000E44A2"/>
    <w:rsid w:val="000E5442"/>
    <w:rsid w:val="000E7995"/>
    <w:rsid w:val="000E7A7E"/>
    <w:rsid w:val="000E7B44"/>
    <w:rsid w:val="000F0436"/>
    <w:rsid w:val="000F134D"/>
    <w:rsid w:val="000F164C"/>
    <w:rsid w:val="000F199D"/>
    <w:rsid w:val="000F1AD5"/>
    <w:rsid w:val="000F2201"/>
    <w:rsid w:val="000F24B4"/>
    <w:rsid w:val="000F27CC"/>
    <w:rsid w:val="000F2849"/>
    <w:rsid w:val="000F2854"/>
    <w:rsid w:val="000F2B3B"/>
    <w:rsid w:val="000F2F03"/>
    <w:rsid w:val="000F32AE"/>
    <w:rsid w:val="000F3CB7"/>
    <w:rsid w:val="000F3F1A"/>
    <w:rsid w:val="000F52AC"/>
    <w:rsid w:val="000F55CF"/>
    <w:rsid w:val="000F5C83"/>
    <w:rsid w:val="000F63C2"/>
    <w:rsid w:val="000F6912"/>
    <w:rsid w:val="000F6BD8"/>
    <w:rsid w:val="000F7220"/>
    <w:rsid w:val="000F7382"/>
    <w:rsid w:val="000F758C"/>
    <w:rsid w:val="00101AA9"/>
    <w:rsid w:val="00101AC3"/>
    <w:rsid w:val="00102D25"/>
    <w:rsid w:val="00102E19"/>
    <w:rsid w:val="00103426"/>
    <w:rsid w:val="00104D39"/>
    <w:rsid w:val="00104EB6"/>
    <w:rsid w:val="0010501C"/>
    <w:rsid w:val="00105081"/>
    <w:rsid w:val="00105BFC"/>
    <w:rsid w:val="0010687E"/>
    <w:rsid w:val="001071EE"/>
    <w:rsid w:val="0010723F"/>
    <w:rsid w:val="00107A42"/>
    <w:rsid w:val="001101FA"/>
    <w:rsid w:val="00110A29"/>
    <w:rsid w:val="00111173"/>
    <w:rsid w:val="00113EB6"/>
    <w:rsid w:val="00113F53"/>
    <w:rsid w:val="00115203"/>
    <w:rsid w:val="001157A9"/>
    <w:rsid w:val="00115DBD"/>
    <w:rsid w:val="00116194"/>
    <w:rsid w:val="001167E9"/>
    <w:rsid w:val="001167EC"/>
    <w:rsid w:val="00116F39"/>
    <w:rsid w:val="0011762C"/>
    <w:rsid w:val="00117AFF"/>
    <w:rsid w:val="00117DC9"/>
    <w:rsid w:val="00117F9B"/>
    <w:rsid w:val="00120240"/>
    <w:rsid w:val="00120251"/>
    <w:rsid w:val="0012042D"/>
    <w:rsid w:val="001209B6"/>
    <w:rsid w:val="00120B73"/>
    <w:rsid w:val="00120CA9"/>
    <w:rsid w:val="00121083"/>
    <w:rsid w:val="001222F4"/>
    <w:rsid w:val="00123EC9"/>
    <w:rsid w:val="00123F63"/>
    <w:rsid w:val="00124A21"/>
    <w:rsid w:val="00124B1F"/>
    <w:rsid w:val="00124F31"/>
    <w:rsid w:val="00124F74"/>
    <w:rsid w:val="00125382"/>
    <w:rsid w:val="00125DA6"/>
    <w:rsid w:val="0012658B"/>
    <w:rsid w:val="00126E38"/>
    <w:rsid w:val="001275C2"/>
    <w:rsid w:val="001275C4"/>
    <w:rsid w:val="00127F33"/>
    <w:rsid w:val="00130493"/>
    <w:rsid w:val="001305AB"/>
    <w:rsid w:val="00130FC5"/>
    <w:rsid w:val="00132433"/>
    <w:rsid w:val="0013257A"/>
    <w:rsid w:val="001325E2"/>
    <w:rsid w:val="00132A53"/>
    <w:rsid w:val="00132BD6"/>
    <w:rsid w:val="00133914"/>
    <w:rsid w:val="00133C07"/>
    <w:rsid w:val="0013402E"/>
    <w:rsid w:val="001346FF"/>
    <w:rsid w:val="00134AA7"/>
    <w:rsid w:val="00134EF3"/>
    <w:rsid w:val="001355B1"/>
    <w:rsid w:val="00135852"/>
    <w:rsid w:val="0013588B"/>
    <w:rsid w:val="00135A74"/>
    <w:rsid w:val="00135AB4"/>
    <w:rsid w:val="001361C8"/>
    <w:rsid w:val="0013639A"/>
    <w:rsid w:val="00136527"/>
    <w:rsid w:val="0013696F"/>
    <w:rsid w:val="00136F75"/>
    <w:rsid w:val="00137133"/>
    <w:rsid w:val="001371E7"/>
    <w:rsid w:val="001372AC"/>
    <w:rsid w:val="00140439"/>
    <w:rsid w:val="00140F85"/>
    <w:rsid w:val="001418A4"/>
    <w:rsid w:val="00141B36"/>
    <w:rsid w:val="00142A4E"/>
    <w:rsid w:val="00142EB2"/>
    <w:rsid w:val="0014324A"/>
    <w:rsid w:val="00144671"/>
    <w:rsid w:val="00144BFA"/>
    <w:rsid w:val="00145A4F"/>
    <w:rsid w:val="00145B65"/>
    <w:rsid w:val="00145B87"/>
    <w:rsid w:val="00146057"/>
    <w:rsid w:val="0014635B"/>
    <w:rsid w:val="00146C17"/>
    <w:rsid w:val="00146EF0"/>
    <w:rsid w:val="0015011D"/>
    <w:rsid w:val="00150BBE"/>
    <w:rsid w:val="00150C37"/>
    <w:rsid w:val="00150FF1"/>
    <w:rsid w:val="00151DAC"/>
    <w:rsid w:val="0015227E"/>
    <w:rsid w:val="001525CC"/>
    <w:rsid w:val="00152ED8"/>
    <w:rsid w:val="001536A8"/>
    <w:rsid w:val="001539DA"/>
    <w:rsid w:val="00153D82"/>
    <w:rsid w:val="00154F9E"/>
    <w:rsid w:val="001550FF"/>
    <w:rsid w:val="00155B92"/>
    <w:rsid w:val="00156520"/>
    <w:rsid w:val="00156627"/>
    <w:rsid w:val="0015726E"/>
    <w:rsid w:val="001572B0"/>
    <w:rsid w:val="001574E6"/>
    <w:rsid w:val="001576ED"/>
    <w:rsid w:val="00157942"/>
    <w:rsid w:val="00157A09"/>
    <w:rsid w:val="0016061B"/>
    <w:rsid w:val="00160D17"/>
    <w:rsid w:val="0016117F"/>
    <w:rsid w:val="00161534"/>
    <w:rsid w:val="00161969"/>
    <w:rsid w:val="00161D7B"/>
    <w:rsid w:val="00161DE0"/>
    <w:rsid w:val="00162033"/>
    <w:rsid w:val="00162C9B"/>
    <w:rsid w:val="00162DF9"/>
    <w:rsid w:val="00163C1F"/>
    <w:rsid w:val="00163C3E"/>
    <w:rsid w:val="00163F3F"/>
    <w:rsid w:val="00164A29"/>
    <w:rsid w:val="00167547"/>
    <w:rsid w:val="00170D78"/>
    <w:rsid w:val="00171E19"/>
    <w:rsid w:val="00172216"/>
    <w:rsid w:val="00172236"/>
    <w:rsid w:val="001722D6"/>
    <w:rsid w:val="00172D27"/>
    <w:rsid w:val="00173120"/>
    <w:rsid w:val="00173225"/>
    <w:rsid w:val="00173BDE"/>
    <w:rsid w:val="001740EA"/>
    <w:rsid w:val="00174A07"/>
    <w:rsid w:val="00174B46"/>
    <w:rsid w:val="00174C8E"/>
    <w:rsid w:val="001751CA"/>
    <w:rsid w:val="001756CD"/>
    <w:rsid w:val="0017586C"/>
    <w:rsid w:val="00175948"/>
    <w:rsid w:val="00176122"/>
    <w:rsid w:val="0017744F"/>
    <w:rsid w:val="00177E6D"/>
    <w:rsid w:val="001800D6"/>
    <w:rsid w:val="00180A85"/>
    <w:rsid w:val="00180CBE"/>
    <w:rsid w:val="0018106C"/>
    <w:rsid w:val="001817AF"/>
    <w:rsid w:val="001819E3"/>
    <w:rsid w:val="0018287B"/>
    <w:rsid w:val="00182D6F"/>
    <w:rsid w:val="00182F0B"/>
    <w:rsid w:val="001837B1"/>
    <w:rsid w:val="001838DF"/>
    <w:rsid w:val="0018411D"/>
    <w:rsid w:val="0018560A"/>
    <w:rsid w:val="00185A01"/>
    <w:rsid w:val="00185C9E"/>
    <w:rsid w:val="00185D57"/>
    <w:rsid w:val="00187118"/>
    <w:rsid w:val="00190150"/>
    <w:rsid w:val="00190D85"/>
    <w:rsid w:val="00190DBF"/>
    <w:rsid w:val="00191418"/>
    <w:rsid w:val="00191777"/>
    <w:rsid w:val="001917EB"/>
    <w:rsid w:val="00191C5C"/>
    <w:rsid w:val="00191EFD"/>
    <w:rsid w:val="0019265D"/>
    <w:rsid w:val="0019298F"/>
    <w:rsid w:val="00193E47"/>
    <w:rsid w:val="00194054"/>
    <w:rsid w:val="001942C7"/>
    <w:rsid w:val="001947D7"/>
    <w:rsid w:val="00195077"/>
    <w:rsid w:val="001965CC"/>
    <w:rsid w:val="0019770F"/>
    <w:rsid w:val="00197C34"/>
    <w:rsid w:val="001A036E"/>
    <w:rsid w:val="001A13AF"/>
    <w:rsid w:val="001A1A03"/>
    <w:rsid w:val="001A1DCB"/>
    <w:rsid w:val="001A23FE"/>
    <w:rsid w:val="001A278A"/>
    <w:rsid w:val="001A2E3F"/>
    <w:rsid w:val="001A3682"/>
    <w:rsid w:val="001A38DE"/>
    <w:rsid w:val="001A3E95"/>
    <w:rsid w:val="001A433D"/>
    <w:rsid w:val="001A43B2"/>
    <w:rsid w:val="001A4C0B"/>
    <w:rsid w:val="001A5242"/>
    <w:rsid w:val="001A5F76"/>
    <w:rsid w:val="001A676E"/>
    <w:rsid w:val="001A6811"/>
    <w:rsid w:val="001A701A"/>
    <w:rsid w:val="001A7113"/>
    <w:rsid w:val="001A7814"/>
    <w:rsid w:val="001B0167"/>
    <w:rsid w:val="001B099C"/>
    <w:rsid w:val="001B0A0E"/>
    <w:rsid w:val="001B0CCE"/>
    <w:rsid w:val="001B18A9"/>
    <w:rsid w:val="001B222A"/>
    <w:rsid w:val="001B313A"/>
    <w:rsid w:val="001B3592"/>
    <w:rsid w:val="001B38B0"/>
    <w:rsid w:val="001B3F90"/>
    <w:rsid w:val="001B41EC"/>
    <w:rsid w:val="001B426C"/>
    <w:rsid w:val="001B4860"/>
    <w:rsid w:val="001B4AC5"/>
    <w:rsid w:val="001B4F8D"/>
    <w:rsid w:val="001B53F3"/>
    <w:rsid w:val="001B5C15"/>
    <w:rsid w:val="001B756E"/>
    <w:rsid w:val="001B7A89"/>
    <w:rsid w:val="001C01CD"/>
    <w:rsid w:val="001C048A"/>
    <w:rsid w:val="001C0D49"/>
    <w:rsid w:val="001C0E95"/>
    <w:rsid w:val="001C1BC3"/>
    <w:rsid w:val="001C1F00"/>
    <w:rsid w:val="001C22E7"/>
    <w:rsid w:val="001C2591"/>
    <w:rsid w:val="001C25D2"/>
    <w:rsid w:val="001C28A3"/>
    <w:rsid w:val="001C2E1C"/>
    <w:rsid w:val="001C2F01"/>
    <w:rsid w:val="001C2FD4"/>
    <w:rsid w:val="001C354B"/>
    <w:rsid w:val="001C41BA"/>
    <w:rsid w:val="001C4413"/>
    <w:rsid w:val="001C44D1"/>
    <w:rsid w:val="001C53D8"/>
    <w:rsid w:val="001C56CD"/>
    <w:rsid w:val="001C61B0"/>
    <w:rsid w:val="001C659C"/>
    <w:rsid w:val="001C6AFD"/>
    <w:rsid w:val="001C7641"/>
    <w:rsid w:val="001D0536"/>
    <w:rsid w:val="001D0A82"/>
    <w:rsid w:val="001D0E16"/>
    <w:rsid w:val="001D110F"/>
    <w:rsid w:val="001D13CD"/>
    <w:rsid w:val="001D258A"/>
    <w:rsid w:val="001D25BE"/>
    <w:rsid w:val="001D2AB4"/>
    <w:rsid w:val="001D352D"/>
    <w:rsid w:val="001D389F"/>
    <w:rsid w:val="001D39DD"/>
    <w:rsid w:val="001D3CC3"/>
    <w:rsid w:val="001D52D8"/>
    <w:rsid w:val="001D5340"/>
    <w:rsid w:val="001D59F2"/>
    <w:rsid w:val="001D5CC5"/>
    <w:rsid w:val="001D5DA6"/>
    <w:rsid w:val="001D631F"/>
    <w:rsid w:val="001D670E"/>
    <w:rsid w:val="001D6A3D"/>
    <w:rsid w:val="001D74C0"/>
    <w:rsid w:val="001E009F"/>
    <w:rsid w:val="001E03BC"/>
    <w:rsid w:val="001E0BC8"/>
    <w:rsid w:val="001E1378"/>
    <w:rsid w:val="001E1641"/>
    <w:rsid w:val="001E188D"/>
    <w:rsid w:val="001E1CA8"/>
    <w:rsid w:val="001E1CB7"/>
    <w:rsid w:val="001E24E0"/>
    <w:rsid w:val="001E2549"/>
    <w:rsid w:val="001E27EC"/>
    <w:rsid w:val="001E284E"/>
    <w:rsid w:val="001E28AE"/>
    <w:rsid w:val="001E3053"/>
    <w:rsid w:val="001E31B2"/>
    <w:rsid w:val="001E3538"/>
    <w:rsid w:val="001E3A33"/>
    <w:rsid w:val="001E3AB5"/>
    <w:rsid w:val="001E4852"/>
    <w:rsid w:val="001E50E2"/>
    <w:rsid w:val="001E523B"/>
    <w:rsid w:val="001E5470"/>
    <w:rsid w:val="001E5603"/>
    <w:rsid w:val="001E5740"/>
    <w:rsid w:val="001E5E7F"/>
    <w:rsid w:val="001E6DBC"/>
    <w:rsid w:val="001E7763"/>
    <w:rsid w:val="001E7AED"/>
    <w:rsid w:val="001F0030"/>
    <w:rsid w:val="001F0895"/>
    <w:rsid w:val="001F0D57"/>
    <w:rsid w:val="001F15DF"/>
    <w:rsid w:val="001F195D"/>
    <w:rsid w:val="001F2789"/>
    <w:rsid w:val="001F3109"/>
    <w:rsid w:val="001F3128"/>
    <w:rsid w:val="001F3F17"/>
    <w:rsid w:val="001F5E50"/>
    <w:rsid w:val="001F6558"/>
    <w:rsid w:val="001F6BFA"/>
    <w:rsid w:val="001F6CD6"/>
    <w:rsid w:val="002000A5"/>
    <w:rsid w:val="0020084A"/>
    <w:rsid w:val="00200F07"/>
    <w:rsid w:val="002011D1"/>
    <w:rsid w:val="00201631"/>
    <w:rsid w:val="00202186"/>
    <w:rsid w:val="002021E5"/>
    <w:rsid w:val="002046B1"/>
    <w:rsid w:val="002046BE"/>
    <w:rsid w:val="002053A2"/>
    <w:rsid w:val="00205D7D"/>
    <w:rsid w:val="00206CA9"/>
    <w:rsid w:val="00207207"/>
    <w:rsid w:val="00207967"/>
    <w:rsid w:val="00207AA5"/>
    <w:rsid w:val="00207D87"/>
    <w:rsid w:val="00207DC2"/>
    <w:rsid w:val="002108DE"/>
    <w:rsid w:val="002113D4"/>
    <w:rsid w:val="002113DB"/>
    <w:rsid w:val="00211A17"/>
    <w:rsid w:val="00211CEC"/>
    <w:rsid w:val="00211E10"/>
    <w:rsid w:val="00212119"/>
    <w:rsid w:val="002123FB"/>
    <w:rsid w:val="002125B9"/>
    <w:rsid w:val="00212905"/>
    <w:rsid w:val="00213BF7"/>
    <w:rsid w:val="002141C8"/>
    <w:rsid w:val="0021482C"/>
    <w:rsid w:val="0021538B"/>
    <w:rsid w:val="0021545C"/>
    <w:rsid w:val="002174BE"/>
    <w:rsid w:val="00217A9C"/>
    <w:rsid w:val="00220368"/>
    <w:rsid w:val="0022067B"/>
    <w:rsid w:val="00221B24"/>
    <w:rsid w:val="002220B4"/>
    <w:rsid w:val="0022295D"/>
    <w:rsid w:val="002229B7"/>
    <w:rsid w:val="00222C30"/>
    <w:rsid w:val="00222E62"/>
    <w:rsid w:val="00223725"/>
    <w:rsid w:val="00223B59"/>
    <w:rsid w:val="0022424A"/>
    <w:rsid w:val="002244D8"/>
    <w:rsid w:val="00224F3C"/>
    <w:rsid w:val="0022589C"/>
    <w:rsid w:val="00225C43"/>
    <w:rsid w:val="00225FED"/>
    <w:rsid w:val="0022657E"/>
    <w:rsid w:val="00226617"/>
    <w:rsid w:val="00226695"/>
    <w:rsid w:val="002271CC"/>
    <w:rsid w:val="00227AC1"/>
    <w:rsid w:val="00227AE6"/>
    <w:rsid w:val="00230B15"/>
    <w:rsid w:val="00230B41"/>
    <w:rsid w:val="002316E8"/>
    <w:rsid w:val="00232790"/>
    <w:rsid w:val="00232F26"/>
    <w:rsid w:val="0023360A"/>
    <w:rsid w:val="00234731"/>
    <w:rsid w:val="00235C46"/>
    <w:rsid w:val="002368BA"/>
    <w:rsid w:val="00237352"/>
    <w:rsid w:val="00237797"/>
    <w:rsid w:val="00237E07"/>
    <w:rsid w:val="00240B15"/>
    <w:rsid w:val="00240DF2"/>
    <w:rsid w:val="00241003"/>
    <w:rsid w:val="00241A2A"/>
    <w:rsid w:val="00241BE0"/>
    <w:rsid w:val="002429BB"/>
    <w:rsid w:val="002430AE"/>
    <w:rsid w:val="002433C6"/>
    <w:rsid w:val="0024371B"/>
    <w:rsid w:val="002438FA"/>
    <w:rsid w:val="00244B8C"/>
    <w:rsid w:val="00244D1A"/>
    <w:rsid w:val="00245A2E"/>
    <w:rsid w:val="00246C9D"/>
    <w:rsid w:val="00246F52"/>
    <w:rsid w:val="00247277"/>
    <w:rsid w:val="0024735B"/>
    <w:rsid w:val="002507F5"/>
    <w:rsid w:val="00250B80"/>
    <w:rsid w:val="00250BBC"/>
    <w:rsid w:val="00250DB1"/>
    <w:rsid w:val="002516DB"/>
    <w:rsid w:val="0025170B"/>
    <w:rsid w:val="002518A0"/>
    <w:rsid w:val="00251A6B"/>
    <w:rsid w:val="00251A6C"/>
    <w:rsid w:val="00252F26"/>
    <w:rsid w:val="00252F4B"/>
    <w:rsid w:val="00253725"/>
    <w:rsid w:val="00254984"/>
    <w:rsid w:val="002559D3"/>
    <w:rsid w:val="00255B95"/>
    <w:rsid w:val="00255F6E"/>
    <w:rsid w:val="00256155"/>
    <w:rsid w:val="002565B0"/>
    <w:rsid w:val="00256600"/>
    <w:rsid w:val="00256647"/>
    <w:rsid w:val="0025664E"/>
    <w:rsid w:val="00256A0D"/>
    <w:rsid w:val="002575C1"/>
    <w:rsid w:val="002578FA"/>
    <w:rsid w:val="00257D80"/>
    <w:rsid w:val="00257E6C"/>
    <w:rsid w:val="002600E9"/>
    <w:rsid w:val="002607C1"/>
    <w:rsid w:val="00260DFD"/>
    <w:rsid w:val="0026138C"/>
    <w:rsid w:val="00261720"/>
    <w:rsid w:val="00261781"/>
    <w:rsid w:val="0026208D"/>
    <w:rsid w:val="002622E9"/>
    <w:rsid w:val="00262DA1"/>
    <w:rsid w:val="00262F51"/>
    <w:rsid w:val="0026369F"/>
    <w:rsid w:val="002643C1"/>
    <w:rsid w:val="00264C0E"/>
    <w:rsid w:val="00264C9F"/>
    <w:rsid w:val="00264D8E"/>
    <w:rsid w:val="00264E78"/>
    <w:rsid w:val="002651A4"/>
    <w:rsid w:val="00265D01"/>
    <w:rsid w:val="00266329"/>
    <w:rsid w:val="0026653D"/>
    <w:rsid w:val="002666BE"/>
    <w:rsid w:val="00266F34"/>
    <w:rsid w:val="002671A5"/>
    <w:rsid w:val="00267C5A"/>
    <w:rsid w:val="0027114B"/>
    <w:rsid w:val="00271161"/>
    <w:rsid w:val="00271A02"/>
    <w:rsid w:val="00271C74"/>
    <w:rsid w:val="00272272"/>
    <w:rsid w:val="002723BD"/>
    <w:rsid w:val="0027272E"/>
    <w:rsid w:val="0027396B"/>
    <w:rsid w:val="00273B49"/>
    <w:rsid w:val="00273D50"/>
    <w:rsid w:val="00273F21"/>
    <w:rsid w:val="00275337"/>
    <w:rsid w:val="00275841"/>
    <w:rsid w:val="002758F7"/>
    <w:rsid w:val="00275D68"/>
    <w:rsid w:val="00276554"/>
    <w:rsid w:val="00276942"/>
    <w:rsid w:val="00276F41"/>
    <w:rsid w:val="0027741D"/>
    <w:rsid w:val="00277538"/>
    <w:rsid w:val="0027772C"/>
    <w:rsid w:val="00280234"/>
    <w:rsid w:val="002816FB"/>
    <w:rsid w:val="00281E08"/>
    <w:rsid w:val="002820D5"/>
    <w:rsid w:val="002823C1"/>
    <w:rsid w:val="0028286D"/>
    <w:rsid w:val="00282C60"/>
    <w:rsid w:val="00283242"/>
    <w:rsid w:val="00283F78"/>
    <w:rsid w:val="002843A9"/>
    <w:rsid w:val="0028471A"/>
    <w:rsid w:val="00284C7E"/>
    <w:rsid w:val="0028554B"/>
    <w:rsid w:val="002859D9"/>
    <w:rsid w:val="00285B70"/>
    <w:rsid w:val="002863E9"/>
    <w:rsid w:val="00286C31"/>
    <w:rsid w:val="0028738C"/>
    <w:rsid w:val="00287832"/>
    <w:rsid w:val="0029021D"/>
    <w:rsid w:val="00291447"/>
    <w:rsid w:val="00291579"/>
    <w:rsid w:val="00291721"/>
    <w:rsid w:val="00291B97"/>
    <w:rsid w:val="00291BB0"/>
    <w:rsid w:val="00291FA9"/>
    <w:rsid w:val="002936D3"/>
    <w:rsid w:val="002937FF"/>
    <w:rsid w:val="0029394E"/>
    <w:rsid w:val="00294E9D"/>
    <w:rsid w:val="002954F1"/>
    <w:rsid w:val="00295687"/>
    <w:rsid w:val="0029585D"/>
    <w:rsid w:val="00296A77"/>
    <w:rsid w:val="0029768E"/>
    <w:rsid w:val="00297693"/>
    <w:rsid w:val="00297D45"/>
    <w:rsid w:val="00297D54"/>
    <w:rsid w:val="002A03BC"/>
    <w:rsid w:val="002A0949"/>
    <w:rsid w:val="002A0F06"/>
    <w:rsid w:val="002A1938"/>
    <w:rsid w:val="002A1FAC"/>
    <w:rsid w:val="002A20AF"/>
    <w:rsid w:val="002A2978"/>
    <w:rsid w:val="002A2D9F"/>
    <w:rsid w:val="002A2EA5"/>
    <w:rsid w:val="002A4614"/>
    <w:rsid w:val="002A4AE1"/>
    <w:rsid w:val="002A4B78"/>
    <w:rsid w:val="002A4C23"/>
    <w:rsid w:val="002A5783"/>
    <w:rsid w:val="002A63F7"/>
    <w:rsid w:val="002A6530"/>
    <w:rsid w:val="002A65DE"/>
    <w:rsid w:val="002A69EA"/>
    <w:rsid w:val="002A7496"/>
    <w:rsid w:val="002A7CD0"/>
    <w:rsid w:val="002B1220"/>
    <w:rsid w:val="002B1EB8"/>
    <w:rsid w:val="002B23E2"/>
    <w:rsid w:val="002B3CCA"/>
    <w:rsid w:val="002B4395"/>
    <w:rsid w:val="002B44AD"/>
    <w:rsid w:val="002B44E8"/>
    <w:rsid w:val="002B4FCF"/>
    <w:rsid w:val="002B5BB7"/>
    <w:rsid w:val="002B5FF7"/>
    <w:rsid w:val="002B6367"/>
    <w:rsid w:val="002B6BEE"/>
    <w:rsid w:val="002B6F99"/>
    <w:rsid w:val="002B7046"/>
    <w:rsid w:val="002B7827"/>
    <w:rsid w:val="002C0069"/>
    <w:rsid w:val="002C0126"/>
    <w:rsid w:val="002C04AB"/>
    <w:rsid w:val="002C0ACD"/>
    <w:rsid w:val="002C0BF3"/>
    <w:rsid w:val="002C1ABB"/>
    <w:rsid w:val="002C22F2"/>
    <w:rsid w:val="002C2B1B"/>
    <w:rsid w:val="002C2CE8"/>
    <w:rsid w:val="002C39AD"/>
    <w:rsid w:val="002C3C64"/>
    <w:rsid w:val="002C477F"/>
    <w:rsid w:val="002C4943"/>
    <w:rsid w:val="002C57DE"/>
    <w:rsid w:val="002C5BF5"/>
    <w:rsid w:val="002C6225"/>
    <w:rsid w:val="002C63BE"/>
    <w:rsid w:val="002C6E37"/>
    <w:rsid w:val="002C76C8"/>
    <w:rsid w:val="002C79F6"/>
    <w:rsid w:val="002C7C0E"/>
    <w:rsid w:val="002C7D31"/>
    <w:rsid w:val="002D0F7D"/>
    <w:rsid w:val="002D136A"/>
    <w:rsid w:val="002D26C0"/>
    <w:rsid w:val="002D2A21"/>
    <w:rsid w:val="002D321E"/>
    <w:rsid w:val="002D3F30"/>
    <w:rsid w:val="002D4093"/>
    <w:rsid w:val="002D4629"/>
    <w:rsid w:val="002D4C99"/>
    <w:rsid w:val="002D544D"/>
    <w:rsid w:val="002D57DE"/>
    <w:rsid w:val="002D5AAA"/>
    <w:rsid w:val="002D612A"/>
    <w:rsid w:val="002D644E"/>
    <w:rsid w:val="002D67B6"/>
    <w:rsid w:val="002D695C"/>
    <w:rsid w:val="002D69B9"/>
    <w:rsid w:val="002D796D"/>
    <w:rsid w:val="002E0886"/>
    <w:rsid w:val="002E18A7"/>
    <w:rsid w:val="002E1F2B"/>
    <w:rsid w:val="002E2253"/>
    <w:rsid w:val="002E2D18"/>
    <w:rsid w:val="002E4031"/>
    <w:rsid w:val="002E4515"/>
    <w:rsid w:val="002E56FB"/>
    <w:rsid w:val="002E5F75"/>
    <w:rsid w:val="002E6A07"/>
    <w:rsid w:val="002E6D59"/>
    <w:rsid w:val="002E721C"/>
    <w:rsid w:val="002E7480"/>
    <w:rsid w:val="002E7B7F"/>
    <w:rsid w:val="002F0468"/>
    <w:rsid w:val="002F0DDB"/>
    <w:rsid w:val="002F1A55"/>
    <w:rsid w:val="002F1D56"/>
    <w:rsid w:val="002F22B5"/>
    <w:rsid w:val="002F2403"/>
    <w:rsid w:val="002F2AB0"/>
    <w:rsid w:val="002F3489"/>
    <w:rsid w:val="002F3E63"/>
    <w:rsid w:val="002F41BD"/>
    <w:rsid w:val="002F43A9"/>
    <w:rsid w:val="002F4D1C"/>
    <w:rsid w:val="002F4EFE"/>
    <w:rsid w:val="002F633B"/>
    <w:rsid w:val="002F729E"/>
    <w:rsid w:val="002F75B1"/>
    <w:rsid w:val="002F7625"/>
    <w:rsid w:val="002F770B"/>
    <w:rsid w:val="002F7EB4"/>
    <w:rsid w:val="0030001A"/>
    <w:rsid w:val="00300871"/>
    <w:rsid w:val="00301174"/>
    <w:rsid w:val="003011AD"/>
    <w:rsid w:val="00301791"/>
    <w:rsid w:val="00301B58"/>
    <w:rsid w:val="00301C8C"/>
    <w:rsid w:val="00302275"/>
    <w:rsid w:val="003022DD"/>
    <w:rsid w:val="00302B2B"/>
    <w:rsid w:val="00303645"/>
    <w:rsid w:val="00303E8D"/>
    <w:rsid w:val="003048DE"/>
    <w:rsid w:val="00304BDC"/>
    <w:rsid w:val="00304D4C"/>
    <w:rsid w:val="00305214"/>
    <w:rsid w:val="0030553D"/>
    <w:rsid w:val="00306609"/>
    <w:rsid w:val="0030677D"/>
    <w:rsid w:val="00306F6E"/>
    <w:rsid w:val="003072CA"/>
    <w:rsid w:val="003072E1"/>
    <w:rsid w:val="003077DF"/>
    <w:rsid w:val="003077FE"/>
    <w:rsid w:val="0030788E"/>
    <w:rsid w:val="0030797E"/>
    <w:rsid w:val="00307CC1"/>
    <w:rsid w:val="003106B2"/>
    <w:rsid w:val="00311148"/>
    <w:rsid w:val="003115BD"/>
    <w:rsid w:val="00312BF5"/>
    <w:rsid w:val="00313419"/>
    <w:rsid w:val="00313995"/>
    <w:rsid w:val="00313C58"/>
    <w:rsid w:val="00313DFA"/>
    <w:rsid w:val="003151B1"/>
    <w:rsid w:val="0031577D"/>
    <w:rsid w:val="003158D0"/>
    <w:rsid w:val="00315BBF"/>
    <w:rsid w:val="00315EE0"/>
    <w:rsid w:val="0031741E"/>
    <w:rsid w:val="0031745C"/>
    <w:rsid w:val="0032081E"/>
    <w:rsid w:val="003209A7"/>
    <w:rsid w:val="00320A23"/>
    <w:rsid w:val="00320AD1"/>
    <w:rsid w:val="003212A9"/>
    <w:rsid w:val="003218FF"/>
    <w:rsid w:val="00321EF6"/>
    <w:rsid w:val="003223FD"/>
    <w:rsid w:val="003229D7"/>
    <w:rsid w:val="00323A90"/>
    <w:rsid w:val="0032417E"/>
    <w:rsid w:val="0032470C"/>
    <w:rsid w:val="003264E5"/>
    <w:rsid w:val="00326F83"/>
    <w:rsid w:val="00327095"/>
    <w:rsid w:val="003270B0"/>
    <w:rsid w:val="00327292"/>
    <w:rsid w:val="003277C2"/>
    <w:rsid w:val="0032783F"/>
    <w:rsid w:val="003278C4"/>
    <w:rsid w:val="003306F7"/>
    <w:rsid w:val="00330D66"/>
    <w:rsid w:val="003314A2"/>
    <w:rsid w:val="00331A42"/>
    <w:rsid w:val="003322D8"/>
    <w:rsid w:val="00332D75"/>
    <w:rsid w:val="0033319D"/>
    <w:rsid w:val="003339A3"/>
    <w:rsid w:val="0033415F"/>
    <w:rsid w:val="00335492"/>
    <w:rsid w:val="00335555"/>
    <w:rsid w:val="003362B3"/>
    <w:rsid w:val="003367F0"/>
    <w:rsid w:val="0033697F"/>
    <w:rsid w:val="0034046D"/>
    <w:rsid w:val="00340867"/>
    <w:rsid w:val="003410C1"/>
    <w:rsid w:val="003411A9"/>
    <w:rsid w:val="00342484"/>
    <w:rsid w:val="003429F4"/>
    <w:rsid w:val="00342EF0"/>
    <w:rsid w:val="00343377"/>
    <w:rsid w:val="003434DD"/>
    <w:rsid w:val="00343D53"/>
    <w:rsid w:val="003442C3"/>
    <w:rsid w:val="0034485F"/>
    <w:rsid w:val="00345330"/>
    <w:rsid w:val="00345BDE"/>
    <w:rsid w:val="00346A30"/>
    <w:rsid w:val="00347219"/>
    <w:rsid w:val="00347C61"/>
    <w:rsid w:val="0035013A"/>
    <w:rsid w:val="00350161"/>
    <w:rsid w:val="003502C5"/>
    <w:rsid w:val="003502CB"/>
    <w:rsid w:val="00350433"/>
    <w:rsid w:val="00350864"/>
    <w:rsid w:val="00351904"/>
    <w:rsid w:val="00351BBC"/>
    <w:rsid w:val="00351CA8"/>
    <w:rsid w:val="00352355"/>
    <w:rsid w:val="00352443"/>
    <w:rsid w:val="0035253C"/>
    <w:rsid w:val="0035367B"/>
    <w:rsid w:val="00355757"/>
    <w:rsid w:val="00356348"/>
    <w:rsid w:val="00356BED"/>
    <w:rsid w:val="00357337"/>
    <w:rsid w:val="00357490"/>
    <w:rsid w:val="0035794E"/>
    <w:rsid w:val="003579BF"/>
    <w:rsid w:val="00357F3D"/>
    <w:rsid w:val="00357F9B"/>
    <w:rsid w:val="00360A0D"/>
    <w:rsid w:val="00360F84"/>
    <w:rsid w:val="003616C9"/>
    <w:rsid w:val="00362281"/>
    <w:rsid w:val="0036254A"/>
    <w:rsid w:val="00363419"/>
    <w:rsid w:val="00363742"/>
    <w:rsid w:val="00363AFF"/>
    <w:rsid w:val="00363B69"/>
    <w:rsid w:val="00363B73"/>
    <w:rsid w:val="003642C8"/>
    <w:rsid w:val="00364733"/>
    <w:rsid w:val="003655AA"/>
    <w:rsid w:val="00365747"/>
    <w:rsid w:val="00366847"/>
    <w:rsid w:val="003669FD"/>
    <w:rsid w:val="0037083D"/>
    <w:rsid w:val="00370E3F"/>
    <w:rsid w:val="00371710"/>
    <w:rsid w:val="00371C16"/>
    <w:rsid w:val="0037206A"/>
    <w:rsid w:val="003724EA"/>
    <w:rsid w:val="003733C3"/>
    <w:rsid w:val="003736CE"/>
    <w:rsid w:val="00373C92"/>
    <w:rsid w:val="003758B9"/>
    <w:rsid w:val="00375A87"/>
    <w:rsid w:val="00375D28"/>
    <w:rsid w:val="00377C72"/>
    <w:rsid w:val="00377F5E"/>
    <w:rsid w:val="00377FDB"/>
    <w:rsid w:val="003800EC"/>
    <w:rsid w:val="00380BCC"/>
    <w:rsid w:val="00380E0E"/>
    <w:rsid w:val="00382610"/>
    <w:rsid w:val="00383CBA"/>
    <w:rsid w:val="00384294"/>
    <w:rsid w:val="00384399"/>
    <w:rsid w:val="00384CC5"/>
    <w:rsid w:val="00384DC0"/>
    <w:rsid w:val="003858F6"/>
    <w:rsid w:val="00385F56"/>
    <w:rsid w:val="00385F96"/>
    <w:rsid w:val="003863CE"/>
    <w:rsid w:val="0038671D"/>
    <w:rsid w:val="0038682A"/>
    <w:rsid w:val="00386952"/>
    <w:rsid w:val="0038708E"/>
    <w:rsid w:val="0039007D"/>
    <w:rsid w:val="0039186F"/>
    <w:rsid w:val="00391D82"/>
    <w:rsid w:val="0039208B"/>
    <w:rsid w:val="003925A3"/>
    <w:rsid w:val="00392C14"/>
    <w:rsid w:val="00392DAF"/>
    <w:rsid w:val="00392F41"/>
    <w:rsid w:val="0039336D"/>
    <w:rsid w:val="00393755"/>
    <w:rsid w:val="003942E4"/>
    <w:rsid w:val="00394466"/>
    <w:rsid w:val="003947B4"/>
    <w:rsid w:val="003947BA"/>
    <w:rsid w:val="00394A01"/>
    <w:rsid w:val="00395663"/>
    <w:rsid w:val="00395C02"/>
    <w:rsid w:val="00396177"/>
    <w:rsid w:val="0039619C"/>
    <w:rsid w:val="00396BFE"/>
    <w:rsid w:val="003975E4"/>
    <w:rsid w:val="00397C22"/>
    <w:rsid w:val="003A12AF"/>
    <w:rsid w:val="003A16E3"/>
    <w:rsid w:val="003A1D45"/>
    <w:rsid w:val="003A236D"/>
    <w:rsid w:val="003A27A7"/>
    <w:rsid w:val="003A2BDF"/>
    <w:rsid w:val="003A4934"/>
    <w:rsid w:val="003A5C5B"/>
    <w:rsid w:val="003A5E68"/>
    <w:rsid w:val="003A6B9E"/>
    <w:rsid w:val="003A71A0"/>
    <w:rsid w:val="003A7D34"/>
    <w:rsid w:val="003B0497"/>
    <w:rsid w:val="003B09E6"/>
    <w:rsid w:val="003B10E5"/>
    <w:rsid w:val="003B186A"/>
    <w:rsid w:val="003B2C5C"/>
    <w:rsid w:val="003B3613"/>
    <w:rsid w:val="003B364E"/>
    <w:rsid w:val="003B3E2D"/>
    <w:rsid w:val="003B43B1"/>
    <w:rsid w:val="003B4AC5"/>
    <w:rsid w:val="003B4C37"/>
    <w:rsid w:val="003B5128"/>
    <w:rsid w:val="003B6045"/>
    <w:rsid w:val="003B69F8"/>
    <w:rsid w:val="003B7417"/>
    <w:rsid w:val="003B7CBB"/>
    <w:rsid w:val="003C0203"/>
    <w:rsid w:val="003C0D03"/>
    <w:rsid w:val="003C1ABE"/>
    <w:rsid w:val="003C1F2E"/>
    <w:rsid w:val="003C2D8E"/>
    <w:rsid w:val="003C306F"/>
    <w:rsid w:val="003C3089"/>
    <w:rsid w:val="003C365E"/>
    <w:rsid w:val="003C36B3"/>
    <w:rsid w:val="003C40ED"/>
    <w:rsid w:val="003C45D0"/>
    <w:rsid w:val="003C5CFD"/>
    <w:rsid w:val="003C61D4"/>
    <w:rsid w:val="003C7E9E"/>
    <w:rsid w:val="003C7FF3"/>
    <w:rsid w:val="003D0258"/>
    <w:rsid w:val="003D055E"/>
    <w:rsid w:val="003D0EC7"/>
    <w:rsid w:val="003D1862"/>
    <w:rsid w:val="003D1981"/>
    <w:rsid w:val="003D1D9E"/>
    <w:rsid w:val="003D1E76"/>
    <w:rsid w:val="003D1F4A"/>
    <w:rsid w:val="003D21EA"/>
    <w:rsid w:val="003D3926"/>
    <w:rsid w:val="003D3E10"/>
    <w:rsid w:val="003D3EEF"/>
    <w:rsid w:val="003D423A"/>
    <w:rsid w:val="003D4C1C"/>
    <w:rsid w:val="003D4C44"/>
    <w:rsid w:val="003D4C6D"/>
    <w:rsid w:val="003D4EC5"/>
    <w:rsid w:val="003D58F4"/>
    <w:rsid w:val="003D59EC"/>
    <w:rsid w:val="003D5AD7"/>
    <w:rsid w:val="003D5B90"/>
    <w:rsid w:val="003D6424"/>
    <w:rsid w:val="003D6965"/>
    <w:rsid w:val="003D6B19"/>
    <w:rsid w:val="003D6D60"/>
    <w:rsid w:val="003D7588"/>
    <w:rsid w:val="003D75FC"/>
    <w:rsid w:val="003D7685"/>
    <w:rsid w:val="003E021F"/>
    <w:rsid w:val="003E0527"/>
    <w:rsid w:val="003E0533"/>
    <w:rsid w:val="003E1281"/>
    <w:rsid w:val="003E2BE4"/>
    <w:rsid w:val="003E304D"/>
    <w:rsid w:val="003E32A5"/>
    <w:rsid w:val="003E3BA3"/>
    <w:rsid w:val="003E55E3"/>
    <w:rsid w:val="003E5F86"/>
    <w:rsid w:val="003E6869"/>
    <w:rsid w:val="003E7045"/>
    <w:rsid w:val="003E746B"/>
    <w:rsid w:val="003E74A9"/>
    <w:rsid w:val="003E7C5E"/>
    <w:rsid w:val="003F0347"/>
    <w:rsid w:val="003F0C24"/>
    <w:rsid w:val="003F0D13"/>
    <w:rsid w:val="003F0D96"/>
    <w:rsid w:val="003F0FDF"/>
    <w:rsid w:val="003F108B"/>
    <w:rsid w:val="003F14E0"/>
    <w:rsid w:val="003F15DE"/>
    <w:rsid w:val="003F1E64"/>
    <w:rsid w:val="003F299E"/>
    <w:rsid w:val="003F336E"/>
    <w:rsid w:val="003F37D5"/>
    <w:rsid w:val="003F3976"/>
    <w:rsid w:val="003F499C"/>
    <w:rsid w:val="003F499F"/>
    <w:rsid w:val="003F5BD3"/>
    <w:rsid w:val="003F5C6E"/>
    <w:rsid w:val="003F6C08"/>
    <w:rsid w:val="003F6E25"/>
    <w:rsid w:val="003F7D82"/>
    <w:rsid w:val="0040005B"/>
    <w:rsid w:val="00400CB9"/>
    <w:rsid w:val="00401505"/>
    <w:rsid w:val="00402212"/>
    <w:rsid w:val="004022DB"/>
    <w:rsid w:val="00402923"/>
    <w:rsid w:val="00402C37"/>
    <w:rsid w:val="00402E08"/>
    <w:rsid w:val="00403639"/>
    <w:rsid w:val="00404C87"/>
    <w:rsid w:val="00405149"/>
    <w:rsid w:val="004054A4"/>
    <w:rsid w:val="004058F2"/>
    <w:rsid w:val="0040590E"/>
    <w:rsid w:val="004061C6"/>
    <w:rsid w:val="0040689F"/>
    <w:rsid w:val="004074B3"/>
    <w:rsid w:val="004075D8"/>
    <w:rsid w:val="00407751"/>
    <w:rsid w:val="00407B92"/>
    <w:rsid w:val="00407D6C"/>
    <w:rsid w:val="004102EA"/>
    <w:rsid w:val="00410641"/>
    <w:rsid w:val="00410A83"/>
    <w:rsid w:val="004115FF"/>
    <w:rsid w:val="00412819"/>
    <w:rsid w:val="00412EF7"/>
    <w:rsid w:val="004130B7"/>
    <w:rsid w:val="004134A0"/>
    <w:rsid w:val="00413832"/>
    <w:rsid w:val="00413D16"/>
    <w:rsid w:val="00414621"/>
    <w:rsid w:val="004146D0"/>
    <w:rsid w:val="00414941"/>
    <w:rsid w:val="00414BD6"/>
    <w:rsid w:val="00414F82"/>
    <w:rsid w:val="0041584C"/>
    <w:rsid w:val="004158E8"/>
    <w:rsid w:val="00415BEB"/>
    <w:rsid w:val="0041611C"/>
    <w:rsid w:val="004161FF"/>
    <w:rsid w:val="0041708C"/>
    <w:rsid w:val="004174EB"/>
    <w:rsid w:val="00417580"/>
    <w:rsid w:val="0042051D"/>
    <w:rsid w:val="00420C1A"/>
    <w:rsid w:val="00420C89"/>
    <w:rsid w:val="00420C8E"/>
    <w:rsid w:val="00420EC0"/>
    <w:rsid w:val="0042151A"/>
    <w:rsid w:val="0042194F"/>
    <w:rsid w:val="00422230"/>
    <w:rsid w:val="00423086"/>
    <w:rsid w:val="00423796"/>
    <w:rsid w:val="00423CCD"/>
    <w:rsid w:val="004246B0"/>
    <w:rsid w:val="00424997"/>
    <w:rsid w:val="004249BE"/>
    <w:rsid w:val="00425369"/>
    <w:rsid w:val="00425C91"/>
    <w:rsid w:val="00425DBB"/>
    <w:rsid w:val="00425FF4"/>
    <w:rsid w:val="0042687A"/>
    <w:rsid w:val="00427124"/>
    <w:rsid w:val="0042715D"/>
    <w:rsid w:val="004300B1"/>
    <w:rsid w:val="0043035B"/>
    <w:rsid w:val="00431AED"/>
    <w:rsid w:val="004322E9"/>
    <w:rsid w:val="00433A55"/>
    <w:rsid w:val="00433ABF"/>
    <w:rsid w:val="00433EB9"/>
    <w:rsid w:val="00433F2D"/>
    <w:rsid w:val="004349D5"/>
    <w:rsid w:val="0043506D"/>
    <w:rsid w:val="004359D3"/>
    <w:rsid w:val="00435AF3"/>
    <w:rsid w:val="00435C8D"/>
    <w:rsid w:val="0043614B"/>
    <w:rsid w:val="00436C85"/>
    <w:rsid w:val="00437027"/>
    <w:rsid w:val="0044047B"/>
    <w:rsid w:val="00441117"/>
    <w:rsid w:val="004415E9"/>
    <w:rsid w:val="004422AE"/>
    <w:rsid w:val="004423BB"/>
    <w:rsid w:val="004426A2"/>
    <w:rsid w:val="0044279C"/>
    <w:rsid w:val="00442A78"/>
    <w:rsid w:val="00442E6B"/>
    <w:rsid w:val="0044319D"/>
    <w:rsid w:val="00443A25"/>
    <w:rsid w:val="00443B9A"/>
    <w:rsid w:val="00443C9F"/>
    <w:rsid w:val="0044401D"/>
    <w:rsid w:val="004441A5"/>
    <w:rsid w:val="0044428B"/>
    <w:rsid w:val="004448A8"/>
    <w:rsid w:val="004455F9"/>
    <w:rsid w:val="00445F9D"/>
    <w:rsid w:val="00447BDF"/>
    <w:rsid w:val="00447CA4"/>
    <w:rsid w:val="004506D1"/>
    <w:rsid w:val="00450CE1"/>
    <w:rsid w:val="004517CB"/>
    <w:rsid w:val="00451C10"/>
    <w:rsid w:val="0045211B"/>
    <w:rsid w:val="004525F0"/>
    <w:rsid w:val="00452E6B"/>
    <w:rsid w:val="00452FCB"/>
    <w:rsid w:val="00453139"/>
    <w:rsid w:val="00453AB1"/>
    <w:rsid w:val="00453BCF"/>
    <w:rsid w:val="00454C8F"/>
    <w:rsid w:val="00454D24"/>
    <w:rsid w:val="004550E2"/>
    <w:rsid w:val="004552BD"/>
    <w:rsid w:val="004555C2"/>
    <w:rsid w:val="00455C77"/>
    <w:rsid w:val="00455E82"/>
    <w:rsid w:val="004561CF"/>
    <w:rsid w:val="004561F7"/>
    <w:rsid w:val="00456811"/>
    <w:rsid w:val="00456C73"/>
    <w:rsid w:val="00456CC2"/>
    <w:rsid w:val="00456E1C"/>
    <w:rsid w:val="0045715C"/>
    <w:rsid w:val="0045781B"/>
    <w:rsid w:val="00457B79"/>
    <w:rsid w:val="004609F7"/>
    <w:rsid w:val="00460A22"/>
    <w:rsid w:val="00461191"/>
    <w:rsid w:val="00462891"/>
    <w:rsid w:val="00462C96"/>
    <w:rsid w:val="00464EE6"/>
    <w:rsid w:val="004657C1"/>
    <w:rsid w:val="00465EFB"/>
    <w:rsid w:val="00467628"/>
    <w:rsid w:val="004677DD"/>
    <w:rsid w:val="0047050C"/>
    <w:rsid w:val="0047076A"/>
    <w:rsid w:val="00470E7A"/>
    <w:rsid w:val="00471A1E"/>
    <w:rsid w:val="00471D35"/>
    <w:rsid w:val="004721E0"/>
    <w:rsid w:val="00472637"/>
    <w:rsid w:val="00472F86"/>
    <w:rsid w:val="00473115"/>
    <w:rsid w:val="00473B97"/>
    <w:rsid w:val="00473D21"/>
    <w:rsid w:val="00473EB8"/>
    <w:rsid w:val="00474425"/>
    <w:rsid w:val="00476B3C"/>
    <w:rsid w:val="00476D77"/>
    <w:rsid w:val="00477384"/>
    <w:rsid w:val="00480BF8"/>
    <w:rsid w:val="004815B8"/>
    <w:rsid w:val="00481B29"/>
    <w:rsid w:val="00481BAA"/>
    <w:rsid w:val="004821EE"/>
    <w:rsid w:val="00482963"/>
    <w:rsid w:val="00482D75"/>
    <w:rsid w:val="00482DEA"/>
    <w:rsid w:val="0048322E"/>
    <w:rsid w:val="00483711"/>
    <w:rsid w:val="00483A1F"/>
    <w:rsid w:val="0048414A"/>
    <w:rsid w:val="00484223"/>
    <w:rsid w:val="0048447B"/>
    <w:rsid w:val="0048504D"/>
    <w:rsid w:val="0048517C"/>
    <w:rsid w:val="00485553"/>
    <w:rsid w:val="004865B3"/>
    <w:rsid w:val="00487366"/>
    <w:rsid w:val="0048745E"/>
    <w:rsid w:val="004879CE"/>
    <w:rsid w:val="00487AD6"/>
    <w:rsid w:val="00490033"/>
    <w:rsid w:val="00490278"/>
    <w:rsid w:val="004904DE"/>
    <w:rsid w:val="00490BCC"/>
    <w:rsid w:val="00490CB0"/>
    <w:rsid w:val="00491276"/>
    <w:rsid w:val="00491646"/>
    <w:rsid w:val="00491AC7"/>
    <w:rsid w:val="004922D4"/>
    <w:rsid w:val="00492D4D"/>
    <w:rsid w:val="004930D1"/>
    <w:rsid w:val="004931B2"/>
    <w:rsid w:val="00493AE4"/>
    <w:rsid w:val="00493E87"/>
    <w:rsid w:val="00494267"/>
    <w:rsid w:val="00494582"/>
    <w:rsid w:val="00494856"/>
    <w:rsid w:val="00494866"/>
    <w:rsid w:val="00494E4E"/>
    <w:rsid w:val="00495455"/>
    <w:rsid w:val="004954B1"/>
    <w:rsid w:val="00495710"/>
    <w:rsid w:val="00495A2E"/>
    <w:rsid w:val="00495A3E"/>
    <w:rsid w:val="00495AED"/>
    <w:rsid w:val="00495CCD"/>
    <w:rsid w:val="00495CEE"/>
    <w:rsid w:val="0049618D"/>
    <w:rsid w:val="00496B27"/>
    <w:rsid w:val="00496C4B"/>
    <w:rsid w:val="00497977"/>
    <w:rsid w:val="00497A9F"/>
    <w:rsid w:val="00497DBA"/>
    <w:rsid w:val="004A0015"/>
    <w:rsid w:val="004A0A00"/>
    <w:rsid w:val="004A0C17"/>
    <w:rsid w:val="004A0CED"/>
    <w:rsid w:val="004A1029"/>
    <w:rsid w:val="004A1512"/>
    <w:rsid w:val="004A310C"/>
    <w:rsid w:val="004A3524"/>
    <w:rsid w:val="004A4D18"/>
    <w:rsid w:val="004A570D"/>
    <w:rsid w:val="004A57F8"/>
    <w:rsid w:val="004A5AF2"/>
    <w:rsid w:val="004A65BE"/>
    <w:rsid w:val="004A6D97"/>
    <w:rsid w:val="004A6E93"/>
    <w:rsid w:val="004A6F8A"/>
    <w:rsid w:val="004A72E1"/>
    <w:rsid w:val="004A74F0"/>
    <w:rsid w:val="004A78BC"/>
    <w:rsid w:val="004A7C39"/>
    <w:rsid w:val="004A7CFC"/>
    <w:rsid w:val="004A7D2E"/>
    <w:rsid w:val="004B0393"/>
    <w:rsid w:val="004B06D8"/>
    <w:rsid w:val="004B09E4"/>
    <w:rsid w:val="004B16A1"/>
    <w:rsid w:val="004B1E32"/>
    <w:rsid w:val="004B1FB5"/>
    <w:rsid w:val="004B3BD8"/>
    <w:rsid w:val="004B3CD1"/>
    <w:rsid w:val="004B3CE1"/>
    <w:rsid w:val="004B4293"/>
    <w:rsid w:val="004B44EF"/>
    <w:rsid w:val="004B47F0"/>
    <w:rsid w:val="004B4E8B"/>
    <w:rsid w:val="004B537B"/>
    <w:rsid w:val="004B6177"/>
    <w:rsid w:val="004B69DB"/>
    <w:rsid w:val="004B7484"/>
    <w:rsid w:val="004C0093"/>
    <w:rsid w:val="004C0E90"/>
    <w:rsid w:val="004C1890"/>
    <w:rsid w:val="004C2577"/>
    <w:rsid w:val="004C38B5"/>
    <w:rsid w:val="004C49DD"/>
    <w:rsid w:val="004C4E53"/>
    <w:rsid w:val="004C51A2"/>
    <w:rsid w:val="004C51F7"/>
    <w:rsid w:val="004C52ED"/>
    <w:rsid w:val="004C6497"/>
    <w:rsid w:val="004C687F"/>
    <w:rsid w:val="004C7844"/>
    <w:rsid w:val="004C7E1B"/>
    <w:rsid w:val="004C7FDA"/>
    <w:rsid w:val="004D02D7"/>
    <w:rsid w:val="004D061A"/>
    <w:rsid w:val="004D096C"/>
    <w:rsid w:val="004D0979"/>
    <w:rsid w:val="004D0A74"/>
    <w:rsid w:val="004D2CF1"/>
    <w:rsid w:val="004D2D88"/>
    <w:rsid w:val="004D3596"/>
    <w:rsid w:val="004D3FA3"/>
    <w:rsid w:val="004D414B"/>
    <w:rsid w:val="004D4571"/>
    <w:rsid w:val="004D46A6"/>
    <w:rsid w:val="004D5102"/>
    <w:rsid w:val="004D5344"/>
    <w:rsid w:val="004D5639"/>
    <w:rsid w:val="004D66D9"/>
    <w:rsid w:val="004D74D5"/>
    <w:rsid w:val="004D765F"/>
    <w:rsid w:val="004D76FC"/>
    <w:rsid w:val="004D7727"/>
    <w:rsid w:val="004E1065"/>
    <w:rsid w:val="004E128D"/>
    <w:rsid w:val="004E1451"/>
    <w:rsid w:val="004E1E53"/>
    <w:rsid w:val="004E2C60"/>
    <w:rsid w:val="004E3C16"/>
    <w:rsid w:val="004E3FC4"/>
    <w:rsid w:val="004E4092"/>
    <w:rsid w:val="004E58F3"/>
    <w:rsid w:val="004E5A72"/>
    <w:rsid w:val="004E5F98"/>
    <w:rsid w:val="004E61BC"/>
    <w:rsid w:val="004E6D7E"/>
    <w:rsid w:val="004E7437"/>
    <w:rsid w:val="004E7AA5"/>
    <w:rsid w:val="004E7E37"/>
    <w:rsid w:val="004F0412"/>
    <w:rsid w:val="004F090D"/>
    <w:rsid w:val="004F1347"/>
    <w:rsid w:val="004F16A2"/>
    <w:rsid w:val="004F193E"/>
    <w:rsid w:val="004F1CC3"/>
    <w:rsid w:val="004F207F"/>
    <w:rsid w:val="004F249B"/>
    <w:rsid w:val="004F24A5"/>
    <w:rsid w:val="004F3CC1"/>
    <w:rsid w:val="004F409B"/>
    <w:rsid w:val="004F41CD"/>
    <w:rsid w:val="004F42DA"/>
    <w:rsid w:val="004F43B6"/>
    <w:rsid w:val="004F45DC"/>
    <w:rsid w:val="004F4855"/>
    <w:rsid w:val="004F4CBF"/>
    <w:rsid w:val="004F4DFC"/>
    <w:rsid w:val="004F5810"/>
    <w:rsid w:val="004F5AD6"/>
    <w:rsid w:val="004F60EC"/>
    <w:rsid w:val="004F6920"/>
    <w:rsid w:val="004F747C"/>
    <w:rsid w:val="004F76FD"/>
    <w:rsid w:val="00500AFA"/>
    <w:rsid w:val="00501776"/>
    <w:rsid w:val="005017B9"/>
    <w:rsid w:val="00501AF9"/>
    <w:rsid w:val="00501D92"/>
    <w:rsid w:val="005022FE"/>
    <w:rsid w:val="0050301C"/>
    <w:rsid w:val="00503269"/>
    <w:rsid w:val="0050376C"/>
    <w:rsid w:val="00503CD1"/>
    <w:rsid w:val="0050461A"/>
    <w:rsid w:val="00504A9F"/>
    <w:rsid w:val="00505028"/>
    <w:rsid w:val="005066DC"/>
    <w:rsid w:val="00506FA9"/>
    <w:rsid w:val="00506FF6"/>
    <w:rsid w:val="00507E84"/>
    <w:rsid w:val="00507F86"/>
    <w:rsid w:val="00510285"/>
    <w:rsid w:val="005102FC"/>
    <w:rsid w:val="00510AB6"/>
    <w:rsid w:val="00511080"/>
    <w:rsid w:val="005118F1"/>
    <w:rsid w:val="005119C9"/>
    <w:rsid w:val="00512475"/>
    <w:rsid w:val="00513417"/>
    <w:rsid w:val="00514698"/>
    <w:rsid w:val="00514ABC"/>
    <w:rsid w:val="00514B4D"/>
    <w:rsid w:val="00515208"/>
    <w:rsid w:val="00515B51"/>
    <w:rsid w:val="00516398"/>
    <w:rsid w:val="00516628"/>
    <w:rsid w:val="005166A4"/>
    <w:rsid w:val="00516B70"/>
    <w:rsid w:val="0051700D"/>
    <w:rsid w:val="0051703B"/>
    <w:rsid w:val="00517627"/>
    <w:rsid w:val="00517849"/>
    <w:rsid w:val="005210D5"/>
    <w:rsid w:val="00521840"/>
    <w:rsid w:val="005218E3"/>
    <w:rsid w:val="00522391"/>
    <w:rsid w:val="00522711"/>
    <w:rsid w:val="00522D43"/>
    <w:rsid w:val="0052306C"/>
    <w:rsid w:val="00523485"/>
    <w:rsid w:val="00523E91"/>
    <w:rsid w:val="00524024"/>
    <w:rsid w:val="005240AD"/>
    <w:rsid w:val="00524697"/>
    <w:rsid w:val="005257D5"/>
    <w:rsid w:val="00525B73"/>
    <w:rsid w:val="00525C2A"/>
    <w:rsid w:val="00525E14"/>
    <w:rsid w:val="0052697F"/>
    <w:rsid w:val="00526A3E"/>
    <w:rsid w:val="0052706A"/>
    <w:rsid w:val="00530450"/>
    <w:rsid w:val="00530689"/>
    <w:rsid w:val="00530E2A"/>
    <w:rsid w:val="00530F58"/>
    <w:rsid w:val="005312D7"/>
    <w:rsid w:val="00531BE7"/>
    <w:rsid w:val="00532FE1"/>
    <w:rsid w:val="00533EB6"/>
    <w:rsid w:val="00534074"/>
    <w:rsid w:val="00534365"/>
    <w:rsid w:val="00534864"/>
    <w:rsid w:val="005354F2"/>
    <w:rsid w:val="005355F9"/>
    <w:rsid w:val="00535802"/>
    <w:rsid w:val="005358D2"/>
    <w:rsid w:val="00535F6C"/>
    <w:rsid w:val="005360D2"/>
    <w:rsid w:val="00536479"/>
    <w:rsid w:val="00536548"/>
    <w:rsid w:val="0053680F"/>
    <w:rsid w:val="00540E9F"/>
    <w:rsid w:val="00541214"/>
    <w:rsid w:val="005417E2"/>
    <w:rsid w:val="00541F94"/>
    <w:rsid w:val="005422F5"/>
    <w:rsid w:val="005423B7"/>
    <w:rsid w:val="00542E62"/>
    <w:rsid w:val="00543BE6"/>
    <w:rsid w:val="00543C00"/>
    <w:rsid w:val="00543EEC"/>
    <w:rsid w:val="00544106"/>
    <w:rsid w:val="00544228"/>
    <w:rsid w:val="0054422D"/>
    <w:rsid w:val="00545671"/>
    <w:rsid w:val="00546A3B"/>
    <w:rsid w:val="00546FCC"/>
    <w:rsid w:val="005500F8"/>
    <w:rsid w:val="005506B0"/>
    <w:rsid w:val="00550790"/>
    <w:rsid w:val="005509BD"/>
    <w:rsid w:val="00550BFC"/>
    <w:rsid w:val="00550C28"/>
    <w:rsid w:val="00551B81"/>
    <w:rsid w:val="00551EB5"/>
    <w:rsid w:val="00551ECF"/>
    <w:rsid w:val="00552234"/>
    <w:rsid w:val="0055246F"/>
    <w:rsid w:val="00552571"/>
    <w:rsid w:val="005536A3"/>
    <w:rsid w:val="00554258"/>
    <w:rsid w:val="00554A9D"/>
    <w:rsid w:val="00555C4B"/>
    <w:rsid w:val="0055660B"/>
    <w:rsid w:val="00557338"/>
    <w:rsid w:val="00557661"/>
    <w:rsid w:val="00557AD9"/>
    <w:rsid w:val="005600F4"/>
    <w:rsid w:val="0056093D"/>
    <w:rsid w:val="00561C68"/>
    <w:rsid w:val="0056227C"/>
    <w:rsid w:val="00562CBD"/>
    <w:rsid w:val="00562E18"/>
    <w:rsid w:val="00563017"/>
    <w:rsid w:val="005634DE"/>
    <w:rsid w:val="005637CE"/>
    <w:rsid w:val="00564F8F"/>
    <w:rsid w:val="0056597D"/>
    <w:rsid w:val="00565D60"/>
    <w:rsid w:val="00566274"/>
    <w:rsid w:val="005667C6"/>
    <w:rsid w:val="005668ED"/>
    <w:rsid w:val="00566C0C"/>
    <w:rsid w:val="00566D8C"/>
    <w:rsid w:val="005675AB"/>
    <w:rsid w:val="00567803"/>
    <w:rsid w:val="00567E78"/>
    <w:rsid w:val="00570552"/>
    <w:rsid w:val="0057088F"/>
    <w:rsid w:val="00570C68"/>
    <w:rsid w:val="00571244"/>
    <w:rsid w:val="00571C8F"/>
    <w:rsid w:val="00572250"/>
    <w:rsid w:val="005726D7"/>
    <w:rsid w:val="005727B9"/>
    <w:rsid w:val="00572ACF"/>
    <w:rsid w:val="00572B55"/>
    <w:rsid w:val="00572BB7"/>
    <w:rsid w:val="00572DCA"/>
    <w:rsid w:val="00573433"/>
    <w:rsid w:val="0057411C"/>
    <w:rsid w:val="005746DC"/>
    <w:rsid w:val="005750C7"/>
    <w:rsid w:val="005751E8"/>
    <w:rsid w:val="0057529B"/>
    <w:rsid w:val="005755A4"/>
    <w:rsid w:val="0057660B"/>
    <w:rsid w:val="00576DF3"/>
    <w:rsid w:val="00577B30"/>
    <w:rsid w:val="00577DE0"/>
    <w:rsid w:val="0058045B"/>
    <w:rsid w:val="0058087D"/>
    <w:rsid w:val="0058101F"/>
    <w:rsid w:val="00581806"/>
    <w:rsid w:val="00581E9C"/>
    <w:rsid w:val="00582497"/>
    <w:rsid w:val="005829BF"/>
    <w:rsid w:val="0058320A"/>
    <w:rsid w:val="005834EA"/>
    <w:rsid w:val="00583603"/>
    <w:rsid w:val="00583A9D"/>
    <w:rsid w:val="00583D51"/>
    <w:rsid w:val="005841B8"/>
    <w:rsid w:val="005843EE"/>
    <w:rsid w:val="005846F3"/>
    <w:rsid w:val="00584F9A"/>
    <w:rsid w:val="00585191"/>
    <w:rsid w:val="005851BB"/>
    <w:rsid w:val="0058529E"/>
    <w:rsid w:val="0058559E"/>
    <w:rsid w:val="00585BF7"/>
    <w:rsid w:val="005873DD"/>
    <w:rsid w:val="0058777C"/>
    <w:rsid w:val="00587A33"/>
    <w:rsid w:val="00587DAD"/>
    <w:rsid w:val="00587EE7"/>
    <w:rsid w:val="005905DF"/>
    <w:rsid w:val="00590633"/>
    <w:rsid w:val="00590CF0"/>
    <w:rsid w:val="00590E1C"/>
    <w:rsid w:val="005911A0"/>
    <w:rsid w:val="00591700"/>
    <w:rsid w:val="0059181B"/>
    <w:rsid w:val="00591A30"/>
    <w:rsid w:val="005920FC"/>
    <w:rsid w:val="00592AC0"/>
    <w:rsid w:val="00593245"/>
    <w:rsid w:val="00593448"/>
    <w:rsid w:val="00593511"/>
    <w:rsid w:val="00593F0B"/>
    <w:rsid w:val="005947B4"/>
    <w:rsid w:val="005948B3"/>
    <w:rsid w:val="00594A25"/>
    <w:rsid w:val="00594B0E"/>
    <w:rsid w:val="00595C34"/>
    <w:rsid w:val="00595F9B"/>
    <w:rsid w:val="0059713D"/>
    <w:rsid w:val="00597397"/>
    <w:rsid w:val="0059751F"/>
    <w:rsid w:val="0059797A"/>
    <w:rsid w:val="005A004F"/>
    <w:rsid w:val="005A014A"/>
    <w:rsid w:val="005A07B2"/>
    <w:rsid w:val="005A1712"/>
    <w:rsid w:val="005A1F7F"/>
    <w:rsid w:val="005A1FD4"/>
    <w:rsid w:val="005A2138"/>
    <w:rsid w:val="005A2148"/>
    <w:rsid w:val="005A2630"/>
    <w:rsid w:val="005A2A37"/>
    <w:rsid w:val="005A2B53"/>
    <w:rsid w:val="005A3F77"/>
    <w:rsid w:val="005A4363"/>
    <w:rsid w:val="005A45EB"/>
    <w:rsid w:val="005A58EF"/>
    <w:rsid w:val="005A5F06"/>
    <w:rsid w:val="005A7784"/>
    <w:rsid w:val="005B03B6"/>
    <w:rsid w:val="005B0DEB"/>
    <w:rsid w:val="005B1A54"/>
    <w:rsid w:val="005B1CE2"/>
    <w:rsid w:val="005B1DE2"/>
    <w:rsid w:val="005B1F32"/>
    <w:rsid w:val="005B1F63"/>
    <w:rsid w:val="005B243D"/>
    <w:rsid w:val="005B2B98"/>
    <w:rsid w:val="005B30C2"/>
    <w:rsid w:val="005B3247"/>
    <w:rsid w:val="005B3810"/>
    <w:rsid w:val="005B410B"/>
    <w:rsid w:val="005B4183"/>
    <w:rsid w:val="005B49D5"/>
    <w:rsid w:val="005B4F17"/>
    <w:rsid w:val="005B5366"/>
    <w:rsid w:val="005B6013"/>
    <w:rsid w:val="005B628F"/>
    <w:rsid w:val="005B67E0"/>
    <w:rsid w:val="005B709F"/>
    <w:rsid w:val="005B70C8"/>
    <w:rsid w:val="005B7279"/>
    <w:rsid w:val="005B783B"/>
    <w:rsid w:val="005B7E9D"/>
    <w:rsid w:val="005C0958"/>
    <w:rsid w:val="005C0F29"/>
    <w:rsid w:val="005C152A"/>
    <w:rsid w:val="005C1F8B"/>
    <w:rsid w:val="005C200F"/>
    <w:rsid w:val="005C20C8"/>
    <w:rsid w:val="005C2BCA"/>
    <w:rsid w:val="005C341D"/>
    <w:rsid w:val="005C3B10"/>
    <w:rsid w:val="005C3BE4"/>
    <w:rsid w:val="005C4472"/>
    <w:rsid w:val="005C46A6"/>
    <w:rsid w:val="005C4979"/>
    <w:rsid w:val="005C5965"/>
    <w:rsid w:val="005C5E06"/>
    <w:rsid w:val="005C6C9C"/>
    <w:rsid w:val="005C6D8B"/>
    <w:rsid w:val="005C787E"/>
    <w:rsid w:val="005C7B84"/>
    <w:rsid w:val="005D0077"/>
    <w:rsid w:val="005D05DD"/>
    <w:rsid w:val="005D0649"/>
    <w:rsid w:val="005D092E"/>
    <w:rsid w:val="005D1BDD"/>
    <w:rsid w:val="005D2568"/>
    <w:rsid w:val="005D285B"/>
    <w:rsid w:val="005D2865"/>
    <w:rsid w:val="005D2C27"/>
    <w:rsid w:val="005D2E5E"/>
    <w:rsid w:val="005D2F83"/>
    <w:rsid w:val="005D2F92"/>
    <w:rsid w:val="005D32EC"/>
    <w:rsid w:val="005D362C"/>
    <w:rsid w:val="005D39D6"/>
    <w:rsid w:val="005D3ABB"/>
    <w:rsid w:val="005D44E5"/>
    <w:rsid w:val="005D493B"/>
    <w:rsid w:val="005D4B74"/>
    <w:rsid w:val="005D50B4"/>
    <w:rsid w:val="005D5311"/>
    <w:rsid w:val="005D544A"/>
    <w:rsid w:val="005D5478"/>
    <w:rsid w:val="005D57F9"/>
    <w:rsid w:val="005D5C20"/>
    <w:rsid w:val="005D5CCC"/>
    <w:rsid w:val="005D733E"/>
    <w:rsid w:val="005D7556"/>
    <w:rsid w:val="005E00D6"/>
    <w:rsid w:val="005E051C"/>
    <w:rsid w:val="005E092A"/>
    <w:rsid w:val="005E0D3B"/>
    <w:rsid w:val="005E18A2"/>
    <w:rsid w:val="005E214B"/>
    <w:rsid w:val="005E26B9"/>
    <w:rsid w:val="005E2768"/>
    <w:rsid w:val="005E2803"/>
    <w:rsid w:val="005E32BE"/>
    <w:rsid w:val="005E32E7"/>
    <w:rsid w:val="005E3FA5"/>
    <w:rsid w:val="005E4377"/>
    <w:rsid w:val="005E561F"/>
    <w:rsid w:val="005E5F68"/>
    <w:rsid w:val="005E65CB"/>
    <w:rsid w:val="005E6FEB"/>
    <w:rsid w:val="005E75C9"/>
    <w:rsid w:val="005E7B29"/>
    <w:rsid w:val="005F04DC"/>
    <w:rsid w:val="005F11BE"/>
    <w:rsid w:val="005F1362"/>
    <w:rsid w:val="005F136B"/>
    <w:rsid w:val="005F1BD4"/>
    <w:rsid w:val="005F2F44"/>
    <w:rsid w:val="005F31BB"/>
    <w:rsid w:val="005F32FA"/>
    <w:rsid w:val="005F3AE9"/>
    <w:rsid w:val="005F415C"/>
    <w:rsid w:val="005F488F"/>
    <w:rsid w:val="005F57B5"/>
    <w:rsid w:val="005F59B5"/>
    <w:rsid w:val="005F5F15"/>
    <w:rsid w:val="005F61E9"/>
    <w:rsid w:val="005F644D"/>
    <w:rsid w:val="005F6A7C"/>
    <w:rsid w:val="005F6CCD"/>
    <w:rsid w:val="005F6D42"/>
    <w:rsid w:val="005F6EB1"/>
    <w:rsid w:val="005F6FF1"/>
    <w:rsid w:val="005F7073"/>
    <w:rsid w:val="005F7E1A"/>
    <w:rsid w:val="00600374"/>
    <w:rsid w:val="00600903"/>
    <w:rsid w:val="006013DB"/>
    <w:rsid w:val="00601B47"/>
    <w:rsid w:val="0060226A"/>
    <w:rsid w:val="006025F2"/>
    <w:rsid w:val="00602A3C"/>
    <w:rsid w:val="00603568"/>
    <w:rsid w:val="00603F71"/>
    <w:rsid w:val="006041ED"/>
    <w:rsid w:val="006042B8"/>
    <w:rsid w:val="0060430A"/>
    <w:rsid w:val="00604DF4"/>
    <w:rsid w:val="0060503A"/>
    <w:rsid w:val="00605A8E"/>
    <w:rsid w:val="006062D5"/>
    <w:rsid w:val="00606891"/>
    <w:rsid w:val="00606D89"/>
    <w:rsid w:val="00606E7F"/>
    <w:rsid w:val="00607770"/>
    <w:rsid w:val="00607CDF"/>
    <w:rsid w:val="00611954"/>
    <w:rsid w:val="00612CC2"/>
    <w:rsid w:val="00612FC1"/>
    <w:rsid w:val="00613D28"/>
    <w:rsid w:val="00613D53"/>
    <w:rsid w:val="00613DC8"/>
    <w:rsid w:val="0061411C"/>
    <w:rsid w:val="006144F4"/>
    <w:rsid w:val="0061482B"/>
    <w:rsid w:val="00614A4C"/>
    <w:rsid w:val="00614C18"/>
    <w:rsid w:val="0061550C"/>
    <w:rsid w:val="00615820"/>
    <w:rsid w:val="00615AE3"/>
    <w:rsid w:val="006161C0"/>
    <w:rsid w:val="00616ADD"/>
    <w:rsid w:val="00616B9B"/>
    <w:rsid w:val="0062013E"/>
    <w:rsid w:val="0062099B"/>
    <w:rsid w:val="00620CA4"/>
    <w:rsid w:val="00621389"/>
    <w:rsid w:val="00621431"/>
    <w:rsid w:val="00621626"/>
    <w:rsid w:val="00621C8B"/>
    <w:rsid w:val="00621D96"/>
    <w:rsid w:val="00621EC5"/>
    <w:rsid w:val="00622916"/>
    <w:rsid w:val="00623E81"/>
    <w:rsid w:val="00623F0D"/>
    <w:rsid w:val="00623FE8"/>
    <w:rsid w:val="006243B9"/>
    <w:rsid w:val="0062478F"/>
    <w:rsid w:val="006249FF"/>
    <w:rsid w:val="00624AFA"/>
    <w:rsid w:val="00624B16"/>
    <w:rsid w:val="00624E46"/>
    <w:rsid w:val="00624FAB"/>
    <w:rsid w:val="00625468"/>
    <w:rsid w:val="00625ACB"/>
    <w:rsid w:val="00626392"/>
    <w:rsid w:val="00626534"/>
    <w:rsid w:val="00626D79"/>
    <w:rsid w:val="00627239"/>
    <w:rsid w:val="00627309"/>
    <w:rsid w:val="006308C9"/>
    <w:rsid w:val="00630902"/>
    <w:rsid w:val="00630A51"/>
    <w:rsid w:val="00630CA1"/>
    <w:rsid w:val="00631A6C"/>
    <w:rsid w:val="00631BDA"/>
    <w:rsid w:val="00631C0A"/>
    <w:rsid w:val="00631CC9"/>
    <w:rsid w:val="00631ED8"/>
    <w:rsid w:val="00631F38"/>
    <w:rsid w:val="0063265B"/>
    <w:rsid w:val="00633555"/>
    <w:rsid w:val="006337E2"/>
    <w:rsid w:val="00635C2F"/>
    <w:rsid w:val="00635E65"/>
    <w:rsid w:val="00636412"/>
    <w:rsid w:val="0063661F"/>
    <w:rsid w:val="006367F7"/>
    <w:rsid w:val="006374A2"/>
    <w:rsid w:val="00637778"/>
    <w:rsid w:val="00637BA0"/>
    <w:rsid w:val="00640049"/>
    <w:rsid w:val="00640BC2"/>
    <w:rsid w:val="00640D98"/>
    <w:rsid w:val="0064189C"/>
    <w:rsid w:val="00641B89"/>
    <w:rsid w:val="0064281A"/>
    <w:rsid w:val="00642CBB"/>
    <w:rsid w:val="00643959"/>
    <w:rsid w:val="0064434B"/>
    <w:rsid w:val="006444CE"/>
    <w:rsid w:val="00644FB0"/>
    <w:rsid w:val="0064516F"/>
    <w:rsid w:val="00645387"/>
    <w:rsid w:val="00645755"/>
    <w:rsid w:val="0064694C"/>
    <w:rsid w:val="00647889"/>
    <w:rsid w:val="00647CEB"/>
    <w:rsid w:val="006503B1"/>
    <w:rsid w:val="0065053E"/>
    <w:rsid w:val="00650D5F"/>
    <w:rsid w:val="00650D6A"/>
    <w:rsid w:val="00650DEF"/>
    <w:rsid w:val="00651C4F"/>
    <w:rsid w:val="00651DFF"/>
    <w:rsid w:val="00652150"/>
    <w:rsid w:val="006540D6"/>
    <w:rsid w:val="006546F7"/>
    <w:rsid w:val="00654B4D"/>
    <w:rsid w:val="006553A8"/>
    <w:rsid w:val="006557BF"/>
    <w:rsid w:val="006557F6"/>
    <w:rsid w:val="006558F8"/>
    <w:rsid w:val="006568B8"/>
    <w:rsid w:val="00656CB4"/>
    <w:rsid w:val="00656FE3"/>
    <w:rsid w:val="00657147"/>
    <w:rsid w:val="0065723E"/>
    <w:rsid w:val="0065736B"/>
    <w:rsid w:val="006573BA"/>
    <w:rsid w:val="006573E6"/>
    <w:rsid w:val="00657AF0"/>
    <w:rsid w:val="00657C18"/>
    <w:rsid w:val="00657DA9"/>
    <w:rsid w:val="00660551"/>
    <w:rsid w:val="00660725"/>
    <w:rsid w:val="0066167A"/>
    <w:rsid w:val="00661E07"/>
    <w:rsid w:val="00662741"/>
    <w:rsid w:val="00662FC2"/>
    <w:rsid w:val="0066346B"/>
    <w:rsid w:val="00663C6A"/>
    <w:rsid w:val="0066498C"/>
    <w:rsid w:val="006649B6"/>
    <w:rsid w:val="006656E7"/>
    <w:rsid w:val="006657B6"/>
    <w:rsid w:val="006661ED"/>
    <w:rsid w:val="00666216"/>
    <w:rsid w:val="00667383"/>
    <w:rsid w:val="0066757F"/>
    <w:rsid w:val="00667589"/>
    <w:rsid w:val="00667966"/>
    <w:rsid w:val="00667B1E"/>
    <w:rsid w:val="0067002E"/>
    <w:rsid w:val="006704DF"/>
    <w:rsid w:val="006708E4"/>
    <w:rsid w:val="00670C9F"/>
    <w:rsid w:val="00671C76"/>
    <w:rsid w:val="00672056"/>
    <w:rsid w:val="0067278C"/>
    <w:rsid w:val="00672CFB"/>
    <w:rsid w:val="0067349B"/>
    <w:rsid w:val="00673EE7"/>
    <w:rsid w:val="00674053"/>
    <w:rsid w:val="0067446B"/>
    <w:rsid w:val="00675774"/>
    <w:rsid w:val="00675D21"/>
    <w:rsid w:val="00675E73"/>
    <w:rsid w:val="0067661D"/>
    <w:rsid w:val="00677B3B"/>
    <w:rsid w:val="00677E0E"/>
    <w:rsid w:val="00677E74"/>
    <w:rsid w:val="00680051"/>
    <w:rsid w:val="006800B4"/>
    <w:rsid w:val="006800D7"/>
    <w:rsid w:val="00680452"/>
    <w:rsid w:val="00681203"/>
    <w:rsid w:val="00681A02"/>
    <w:rsid w:val="006824D9"/>
    <w:rsid w:val="006827FF"/>
    <w:rsid w:val="00682A94"/>
    <w:rsid w:val="00682F1E"/>
    <w:rsid w:val="00683775"/>
    <w:rsid w:val="00684C74"/>
    <w:rsid w:val="0068510E"/>
    <w:rsid w:val="00685971"/>
    <w:rsid w:val="00685F53"/>
    <w:rsid w:val="00685FFB"/>
    <w:rsid w:val="006865DB"/>
    <w:rsid w:val="006866B7"/>
    <w:rsid w:val="00686EA3"/>
    <w:rsid w:val="00686EF0"/>
    <w:rsid w:val="0068701E"/>
    <w:rsid w:val="00687799"/>
    <w:rsid w:val="00690548"/>
    <w:rsid w:val="006908CC"/>
    <w:rsid w:val="0069096E"/>
    <w:rsid w:val="00691DB6"/>
    <w:rsid w:val="00693713"/>
    <w:rsid w:val="0069452A"/>
    <w:rsid w:val="0069486A"/>
    <w:rsid w:val="00694CBD"/>
    <w:rsid w:val="006950E5"/>
    <w:rsid w:val="00695E9D"/>
    <w:rsid w:val="006961EE"/>
    <w:rsid w:val="0069742C"/>
    <w:rsid w:val="006978A4"/>
    <w:rsid w:val="006A0C38"/>
    <w:rsid w:val="006A1304"/>
    <w:rsid w:val="006A1D29"/>
    <w:rsid w:val="006A2314"/>
    <w:rsid w:val="006A2572"/>
    <w:rsid w:val="006A28CD"/>
    <w:rsid w:val="006A2AB8"/>
    <w:rsid w:val="006A2FEB"/>
    <w:rsid w:val="006A3304"/>
    <w:rsid w:val="006A3B46"/>
    <w:rsid w:val="006A3E26"/>
    <w:rsid w:val="006A4AD5"/>
    <w:rsid w:val="006A4B9F"/>
    <w:rsid w:val="006A4CD0"/>
    <w:rsid w:val="006A4DAA"/>
    <w:rsid w:val="006A63D1"/>
    <w:rsid w:val="006A655F"/>
    <w:rsid w:val="006A680B"/>
    <w:rsid w:val="006A70B0"/>
    <w:rsid w:val="006A713E"/>
    <w:rsid w:val="006B1482"/>
    <w:rsid w:val="006B1D55"/>
    <w:rsid w:val="006B256A"/>
    <w:rsid w:val="006B319B"/>
    <w:rsid w:val="006B325D"/>
    <w:rsid w:val="006B33CC"/>
    <w:rsid w:val="006B3E8B"/>
    <w:rsid w:val="006B411E"/>
    <w:rsid w:val="006B4979"/>
    <w:rsid w:val="006B518A"/>
    <w:rsid w:val="006B603A"/>
    <w:rsid w:val="006B611D"/>
    <w:rsid w:val="006B6A5B"/>
    <w:rsid w:val="006B700C"/>
    <w:rsid w:val="006B77A8"/>
    <w:rsid w:val="006B7CDA"/>
    <w:rsid w:val="006B7E72"/>
    <w:rsid w:val="006C0112"/>
    <w:rsid w:val="006C02EB"/>
    <w:rsid w:val="006C04A8"/>
    <w:rsid w:val="006C0B72"/>
    <w:rsid w:val="006C1548"/>
    <w:rsid w:val="006C1726"/>
    <w:rsid w:val="006C20B8"/>
    <w:rsid w:val="006C344C"/>
    <w:rsid w:val="006C3621"/>
    <w:rsid w:val="006C3CD3"/>
    <w:rsid w:val="006C4C75"/>
    <w:rsid w:val="006C4EF7"/>
    <w:rsid w:val="006C59E9"/>
    <w:rsid w:val="006C7562"/>
    <w:rsid w:val="006D0368"/>
    <w:rsid w:val="006D04FD"/>
    <w:rsid w:val="006D067F"/>
    <w:rsid w:val="006D191D"/>
    <w:rsid w:val="006D3514"/>
    <w:rsid w:val="006D357F"/>
    <w:rsid w:val="006D3759"/>
    <w:rsid w:val="006D380A"/>
    <w:rsid w:val="006D3814"/>
    <w:rsid w:val="006D3D88"/>
    <w:rsid w:val="006D45EE"/>
    <w:rsid w:val="006D45F5"/>
    <w:rsid w:val="006D4A72"/>
    <w:rsid w:val="006D4BC2"/>
    <w:rsid w:val="006D667B"/>
    <w:rsid w:val="006D6B08"/>
    <w:rsid w:val="006D6CA8"/>
    <w:rsid w:val="006D6E42"/>
    <w:rsid w:val="006D78C6"/>
    <w:rsid w:val="006E0391"/>
    <w:rsid w:val="006E04CE"/>
    <w:rsid w:val="006E060D"/>
    <w:rsid w:val="006E08DA"/>
    <w:rsid w:val="006E09FC"/>
    <w:rsid w:val="006E0CB8"/>
    <w:rsid w:val="006E0E1A"/>
    <w:rsid w:val="006E0E86"/>
    <w:rsid w:val="006E17D8"/>
    <w:rsid w:val="006E1930"/>
    <w:rsid w:val="006E1B3B"/>
    <w:rsid w:val="006E1F8E"/>
    <w:rsid w:val="006E2165"/>
    <w:rsid w:val="006E21CE"/>
    <w:rsid w:val="006E25AE"/>
    <w:rsid w:val="006E395A"/>
    <w:rsid w:val="006E4140"/>
    <w:rsid w:val="006E4754"/>
    <w:rsid w:val="006E572F"/>
    <w:rsid w:val="006E653F"/>
    <w:rsid w:val="006E6F3F"/>
    <w:rsid w:val="006E77EB"/>
    <w:rsid w:val="006E7A72"/>
    <w:rsid w:val="006E7E11"/>
    <w:rsid w:val="006F02CA"/>
    <w:rsid w:val="006F1027"/>
    <w:rsid w:val="006F119B"/>
    <w:rsid w:val="006F19F2"/>
    <w:rsid w:val="006F1A78"/>
    <w:rsid w:val="006F1EFF"/>
    <w:rsid w:val="006F31EB"/>
    <w:rsid w:val="006F4761"/>
    <w:rsid w:val="006F4A77"/>
    <w:rsid w:val="006F4A7F"/>
    <w:rsid w:val="006F4CB7"/>
    <w:rsid w:val="006F604A"/>
    <w:rsid w:val="006F6B58"/>
    <w:rsid w:val="006F6C04"/>
    <w:rsid w:val="006F6DD3"/>
    <w:rsid w:val="006F776C"/>
    <w:rsid w:val="006F79BA"/>
    <w:rsid w:val="006F7FAF"/>
    <w:rsid w:val="00700000"/>
    <w:rsid w:val="00700ED6"/>
    <w:rsid w:val="00701631"/>
    <w:rsid w:val="00702A41"/>
    <w:rsid w:val="00702BEE"/>
    <w:rsid w:val="00702D7C"/>
    <w:rsid w:val="00702FAD"/>
    <w:rsid w:val="00703121"/>
    <w:rsid w:val="00703CA3"/>
    <w:rsid w:val="007052D1"/>
    <w:rsid w:val="00705D53"/>
    <w:rsid w:val="007065A7"/>
    <w:rsid w:val="007067E7"/>
    <w:rsid w:val="00706E57"/>
    <w:rsid w:val="00707A13"/>
    <w:rsid w:val="0071031F"/>
    <w:rsid w:val="0071033A"/>
    <w:rsid w:val="007103CC"/>
    <w:rsid w:val="0071072D"/>
    <w:rsid w:val="0071080B"/>
    <w:rsid w:val="00710AFE"/>
    <w:rsid w:val="007119B0"/>
    <w:rsid w:val="007128CD"/>
    <w:rsid w:val="00712AD4"/>
    <w:rsid w:val="00712B43"/>
    <w:rsid w:val="00713B51"/>
    <w:rsid w:val="0071545D"/>
    <w:rsid w:val="0071577E"/>
    <w:rsid w:val="00715AD4"/>
    <w:rsid w:val="00716A60"/>
    <w:rsid w:val="00717660"/>
    <w:rsid w:val="00717BE4"/>
    <w:rsid w:val="00717D18"/>
    <w:rsid w:val="00720045"/>
    <w:rsid w:val="007208C5"/>
    <w:rsid w:val="00721A90"/>
    <w:rsid w:val="00721DA1"/>
    <w:rsid w:val="0072250C"/>
    <w:rsid w:val="00722715"/>
    <w:rsid w:val="00722A7B"/>
    <w:rsid w:val="00723E1D"/>
    <w:rsid w:val="0072414F"/>
    <w:rsid w:val="00724473"/>
    <w:rsid w:val="007248CE"/>
    <w:rsid w:val="00726022"/>
    <w:rsid w:val="0072627A"/>
    <w:rsid w:val="0072692D"/>
    <w:rsid w:val="00726D02"/>
    <w:rsid w:val="00726E95"/>
    <w:rsid w:val="0072739B"/>
    <w:rsid w:val="00727771"/>
    <w:rsid w:val="00730277"/>
    <w:rsid w:val="00730303"/>
    <w:rsid w:val="007307B4"/>
    <w:rsid w:val="00730D96"/>
    <w:rsid w:val="00731000"/>
    <w:rsid w:val="0073104D"/>
    <w:rsid w:val="0073237C"/>
    <w:rsid w:val="00732C47"/>
    <w:rsid w:val="007338FC"/>
    <w:rsid w:val="0073467A"/>
    <w:rsid w:val="0073538A"/>
    <w:rsid w:val="00735476"/>
    <w:rsid w:val="00735BF4"/>
    <w:rsid w:val="00735E2F"/>
    <w:rsid w:val="007370BF"/>
    <w:rsid w:val="00737340"/>
    <w:rsid w:val="0074071F"/>
    <w:rsid w:val="00740758"/>
    <w:rsid w:val="00740884"/>
    <w:rsid w:val="0074100B"/>
    <w:rsid w:val="00741BF7"/>
    <w:rsid w:val="0074278F"/>
    <w:rsid w:val="007440C8"/>
    <w:rsid w:val="00744135"/>
    <w:rsid w:val="00744154"/>
    <w:rsid w:val="00744324"/>
    <w:rsid w:val="00744D29"/>
    <w:rsid w:val="00744E51"/>
    <w:rsid w:val="0074522A"/>
    <w:rsid w:val="007456E6"/>
    <w:rsid w:val="007459C6"/>
    <w:rsid w:val="00745AC4"/>
    <w:rsid w:val="00745FC6"/>
    <w:rsid w:val="007468B3"/>
    <w:rsid w:val="00746E89"/>
    <w:rsid w:val="00747148"/>
    <w:rsid w:val="00747A0F"/>
    <w:rsid w:val="0075020A"/>
    <w:rsid w:val="007506BE"/>
    <w:rsid w:val="007506E5"/>
    <w:rsid w:val="00751BBF"/>
    <w:rsid w:val="00751BC4"/>
    <w:rsid w:val="0075263F"/>
    <w:rsid w:val="007526F9"/>
    <w:rsid w:val="007537CD"/>
    <w:rsid w:val="00753853"/>
    <w:rsid w:val="00754806"/>
    <w:rsid w:val="007551CC"/>
    <w:rsid w:val="007564DE"/>
    <w:rsid w:val="007565FC"/>
    <w:rsid w:val="007573E5"/>
    <w:rsid w:val="00757C6A"/>
    <w:rsid w:val="00757DBD"/>
    <w:rsid w:val="00760487"/>
    <w:rsid w:val="00760F64"/>
    <w:rsid w:val="00761293"/>
    <w:rsid w:val="007614B5"/>
    <w:rsid w:val="007617AD"/>
    <w:rsid w:val="0076181A"/>
    <w:rsid w:val="007618F3"/>
    <w:rsid w:val="00761D72"/>
    <w:rsid w:val="00761F6B"/>
    <w:rsid w:val="00762A03"/>
    <w:rsid w:val="007630D6"/>
    <w:rsid w:val="00765466"/>
    <w:rsid w:val="00765D0D"/>
    <w:rsid w:val="007665B6"/>
    <w:rsid w:val="00767255"/>
    <w:rsid w:val="00767A9E"/>
    <w:rsid w:val="00767D64"/>
    <w:rsid w:val="0077007B"/>
    <w:rsid w:val="00770115"/>
    <w:rsid w:val="007705D1"/>
    <w:rsid w:val="00770736"/>
    <w:rsid w:val="00770DF5"/>
    <w:rsid w:val="007710A4"/>
    <w:rsid w:val="007714BC"/>
    <w:rsid w:val="007714C9"/>
    <w:rsid w:val="00771C0A"/>
    <w:rsid w:val="00772429"/>
    <w:rsid w:val="00772EDE"/>
    <w:rsid w:val="0077347C"/>
    <w:rsid w:val="00773E0A"/>
    <w:rsid w:val="0077445F"/>
    <w:rsid w:val="0077467D"/>
    <w:rsid w:val="00774CF2"/>
    <w:rsid w:val="007753DC"/>
    <w:rsid w:val="00775E2B"/>
    <w:rsid w:val="0077600D"/>
    <w:rsid w:val="00776135"/>
    <w:rsid w:val="0077632D"/>
    <w:rsid w:val="00776913"/>
    <w:rsid w:val="00777646"/>
    <w:rsid w:val="00777742"/>
    <w:rsid w:val="007779AB"/>
    <w:rsid w:val="0078041E"/>
    <w:rsid w:val="00781345"/>
    <w:rsid w:val="007820A2"/>
    <w:rsid w:val="0078258D"/>
    <w:rsid w:val="00782625"/>
    <w:rsid w:val="00782711"/>
    <w:rsid w:val="00783084"/>
    <w:rsid w:val="00783385"/>
    <w:rsid w:val="00783719"/>
    <w:rsid w:val="00783AC4"/>
    <w:rsid w:val="007855DB"/>
    <w:rsid w:val="00785992"/>
    <w:rsid w:val="00785C4C"/>
    <w:rsid w:val="00785FF8"/>
    <w:rsid w:val="00786200"/>
    <w:rsid w:val="00787461"/>
    <w:rsid w:val="0078767F"/>
    <w:rsid w:val="0078773E"/>
    <w:rsid w:val="00787949"/>
    <w:rsid w:val="00790024"/>
    <w:rsid w:val="0079004C"/>
    <w:rsid w:val="00790306"/>
    <w:rsid w:val="007907E2"/>
    <w:rsid w:val="00790AC2"/>
    <w:rsid w:val="00790B11"/>
    <w:rsid w:val="00791EED"/>
    <w:rsid w:val="00792261"/>
    <w:rsid w:val="00792F3C"/>
    <w:rsid w:val="007937C2"/>
    <w:rsid w:val="00793CDC"/>
    <w:rsid w:val="00794C12"/>
    <w:rsid w:val="00795157"/>
    <w:rsid w:val="00795573"/>
    <w:rsid w:val="00796A40"/>
    <w:rsid w:val="00796DFC"/>
    <w:rsid w:val="00796FB6"/>
    <w:rsid w:val="0079762A"/>
    <w:rsid w:val="00797D6B"/>
    <w:rsid w:val="007A0E9B"/>
    <w:rsid w:val="007A0F6E"/>
    <w:rsid w:val="007A150F"/>
    <w:rsid w:val="007A1C17"/>
    <w:rsid w:val="007A2D0F"/>
    <w:rsid w:val="007A35E0"/>
    <w:rsid w:val="007A3601"/>
    <w:rsid w:val="007A3694"/>
    <w:rsid w:val="007A36E8"/>
    <w:rsid w:val="007A3A42"/>
    <w:rsid w:val="007A3F2C"/>
    <w:rsid w:val="007A417A"/>
    <w:rsid w:val="007A47BC"/>
    <w:rsid w:val="007A5E9F"/>
    <w:rsid w:val="007A627B"/>
    <w:rsid w:val="007A6461"/>
    <w:rsid w:val="007A68F7"/>
    <w:rsid w:val="007A6A01"/>
    <w:rsid w:val="007A7807"/>
    <w:rsid w:val="007B05D4"/>
    <w:rsid w:val="007B0997"/>
    <w:rsid w:val="007B1A23"/>
    <w:rsid w:val="007B1C9F"/>
    <w:rsid w:val="007B1F49"/>
    <w:rsid w:val="007B1F6C"/>
    <w:rsid w:val="007B218E"/>
    <w:rsid w:val="007B2C8F"/>
    <w:rsid w:val="007B3076"/>
    <w:rsid w:val="007B3C8D"/>
    <w:rsid w:val="007B4F9D"/>
    <w:rsid w:val="007B58AE"/>
    <w:rsid w:val="007B6151"/>
    <w:rsid w:val="007B63B3"/>
    <w:rsid w:val="007B656F"/>
    <w:rsid w:val="007B6EA3"/>
    <w:rsid w:val="007B722D"/>
    <w:rsid w:val="007B7D4E"/>
    <w:rsid w:val="007B7FF5"/>
    <w:rsid w:val="007C03E9"/>
    <w:rsid w:val="007C078F"/>
    <w:rsid w:val="007C07E3"/>
    <w:rsid w:val="007C093F"/>
    <w:rsid w:val="007C0F60"/>
    <w:rsid w:val="007C1A40"/>
    <w:rsid w:val="007C22AC"/>
    <w:rsid w:val="007C2BA5"/>
    <w:rsid w:val="007C2DAC"/>
    <w:rsid w:val="007C3E1C"/>
    <w:rsid w:val="007C3EC7"/>
    <w:rsid w:val="007C4BA1"/>
    <w:rsid w:val="007C4E10"/>
    <w:rsid w:val="007C50E5"/>
    <w:rsid w:val="007C5938"/>
    <w:rsid w:val="007C5BCF"/>
    <w:rsid w:val="007C6383"/>
    <w:rsid w:val="007C6508"/>
    <w:rsid w:val="007C6937"/>
    <w:rsid w:val="007C6F9D"/>
    <w:rsid w:val="007C7D4B"/>
    <w:rsid w:val="007C7FD9"/>
    <w:rsid w:val="007D0411"/>
    <w:rsid w:val="007D0614"/>
    <w:rsid w:val="007D0B49"/>
    <w:rsid w:val="007D0F7B"/>
    <w:rsid w:val="007D10EC"/>
    <w:rsid w:val="007D2F1A"/>
    <w:rsid w:val="007D31AF"/>
    <w:rsid w:val="007D3686"/>
    <w:rsid w:val="007D39E6"/>
    <w:rsid w:val="007D4277"/>
    <w:rsid w:val="007D42AE"/>
    <w:rsid w:val="007D46BD"/>
    <w:rsid w:val="007D4A19"/>
    <w:rsid w:val="007D5487"/>
    <w:rsid w:val="007D6814"/>
    <w:rsid w:val="007D6F23"/>
    <w:rsid w:val="007D790A"/>
    <w:rsid w:val="007D7D4F"/>
    <w:rsid w:val="007D7E45"/>
    <w:rsid w:val="007D7EAD"/>
    <w:rsid w:val="007E0668"/>
    <w:rsid w:val="007E0A1D"/>
    <w:rsid w:val="007E0C77"/>
    <w:rsid w:val="007E0EA8"/>
    <w:rsid w:val="007E10AC"/>
    <w:rsid w:val="007E10B6"/>
    <w:rsid w:val="007E2363"/>
    <w:rsid w:val="007E248D"/>
    <w:rsid w:val="007E2E43"/>
    <w:rsid w:val="007E3133"/>
    <w:rsid w:val="007E31A7"/>
    <w:rsid w:val="007E3551"/>
    <w:rsid w:val="007E3578"/>
    <w:rsid w:val="007E406F"/>
    <w:rsid w:val="007E4177"/>
    <w:rsid w:val="007E42DE"/>
    <w:rsid w:val="007E4B7D"/>
    <w:rsid w:val="007E4BDB"/>
    <w:rsid w:val="007E4ECC"/>
    <w:rsid w:val="007E6A96"/>
    <w:rsid w:val="007E6AB9"/>
    <w:rsid w:val="007E6C97"/>
    <w:rsid w:val="007E769E"/>
    <w:rsid w:val="007E7957"/>
    <w:rsid w:val="007E7C56"/>
    <w:rsid w:val="007E7CD3"/>
    <w:rsid w:val="007E7FF7"/>
    <w:rsid w:val="007F0DD4"/>
    <w:rsid w:val="007F1663"/>
    <w:rsid w:val="007F1831"/>
    <w:rsid w:val="007F1AC0"/>
    <w:rsid w:val="007F24E2"/>
    <w:rsid w:val="007F3554"/>
    <w:rsid w:val="007F3BD6"/>
    <w:rsid w:val="007F4142"/>
    <w:rsid w:val="007F489C"/>
    <w:rsid w:val="007F524E"/>
    <w:rsid w:val="007F590A"/>
    <w:rsid w:val="007F5CD1"/>
    <w:rsid w:val="007F643F"/>
    <w:rsid w:val="007F6D3E"/>
    <w:rsid w:val="007F7447"/>
    <w:rsid w:val="00800776"/>
    <w:rsid w:val="00801268"/>
    <w:rsid w:val="00801534"/>
    <w:rsid w:val="008019BB"/>
    <w:rsid w:val="008019E9"/>
    <w:rsid w:val="00802190"/>
    <w:rsid w:val="00802E44"/>
    <w:rsid w:val="0080391C"/>
    <w:rsid w:val="00803D5E"/>
    <w:rsid w:val="00803DBC"/>
    <w:rsid w:val="0080469C"/>
    <w:rsid w:val="00805BB5"/>
    <w:rsid w:val="00805D29"/>
    <w:rsid w:val="008063F7"/>
    <w:rsid w:val="00806B04"/>
    <w:rsid w:val="00806C40"/>
    <w:rsid w:val="008075B2"/>
    <w:rsid w:val="00807A65"/>
    <w:rsid w:val="00807E04"/>
    <w:rsid w:val="008102FF"/>
    <w:rsid w:val="00810D4B"/>
    <w:rsid w:val="00810DAE"/>
    <w:rsid w:val="00810DDE"/>
    <w:rsid w:val="008119F5"/>
    <w:rsid w:val="00811BAD"/>
    <w:rsid w:val="00811DB2"/>
    <w:rsid w:val="0081275B"/>
    <w:rsid w:val="008131B4"/>
    <w:rsid w:val="008135E0"/>
    <w:rsid w:val="00813BF0"/>
    <w:rsid w:val="00813E51"/>
    <w:rsid w:val="0081480E"/>
    <w:rsid w:val="00814A1F"/>
    <w:rsid w:val="0081511E"/>
    <w:rsid w:val="00815CF3"/>
    <w:rsid w:val="00815D46"/>
    <w:rsid w:val="00815F59"/>
    <w:rsid w:val="0081683A"/>
    <w:rsid w:val="00817279"/>
    <w:rsid w:val="0081732B"/>
    <w:rsid w:val="008173BD"/>
    <w:rsid w:val="00817465"/>
    <w:rsid w:val="00817557"/>
    <w:rsid w:val="00820A6C"/>
    <w:rsid w:val="00820C49"/>
    <w:rsid w:val="0082227D"/>
    <w:rsid w:val="008225D2"/>
    <w:rsid w:val="008237E9"/>
    <w:rsid w:val="00823A82"/>
    <w:rsid w:val="00823AAF"/>
    <w:rsid w:val="00823F3D"/>
    <w:rsid w:val="00825947"/>
    <w:rsid w:val="00826844"/>
    <w:rsid w:val="00826F36"/>
    <w:rsid w:val="008271ED"/>
    <w:rsid w:val="00827286"/>
    <w:rsid w:val="00827693"/>
    <w:rsid w:val="00830315"/>
    <w:rsid w:val="00832469"/>
    <w:rsid w:val="0083257C"/>
    <w:rsid w:val="00832C4C"/>
    <w:rsid w:val="008334F6"/>
    <w:rsid w:val="008335DE"/>
    <w:rsid w:val="008336CD"/>
    <w:rsid w:val="008339F3"/>
    <w:rsid w:val="008340C0"/>
    <w:rsid w:val="00834BB5"/>
    <w:rsid w:val="00835C9D"/>
    <w:rsid w:val="00835D7A"/>
    <w:rsid w:val="00835FED"/>
    <w:rsid w:val="008364C9"/>
    <w:rsid w:val="00836FEF"/>
    <w:rsid w:val="00837C4C"/>
    <w:rsid w:val="008408F2"/>
    <w:rsid w:val="00840911"/>
    <w:rsid w:val="00840A68"/>
    <w:rsid w:val="00841A8E"/>
    <w:rsid w:val="00841C7A"/>
    <w:rsid w:val="008424EC"/>
    <w:rsid w:val="00842739"/>
    <w:rsid w:val="008429F3"/>
    <w:rsid w:val="0084311A"/>
    <w:rsid w:val="0084343B"/>
    <w:rsid w:val="00843CA1"/>
    <w:rsid w:val="008440D7"/>
    <w:rsid w:val="00844433"/>
    <w:rsid w:val="008457B4"/>
    <w:rsid w:val="00845E33"/>
    <w:rsid w:val="00846271"/>
    <w:rsid w:val="008463AA"/>
    <w:rsid w:val="00846633"/>
    <w:rsid w:val="0084740F"/>
    <w:rsid w:val="008474CD"/>
    <w:rsid w:val="00847663"/>
    <w:rsid w:val="008478A3"/>
    <w:rsid w:val="008479B7"/>
    <w:rsid w:val="00847A37"/>
    <w:rsid w:val="008500D2"/>
    <w:rsid w:val="0085082D"/>
    <w:rsid w:val="0085099A"/>
    <w:rsid w:val="00850E74"/>
    <w:rsid w:val="008514C6"/>
    <w:rsid w:val="00851B64"/>
    <w:rsid w:val="00851E9B"/>
    <w:rsid w:val="008523D8"/>
    <w:rsid w:val="00852702"/>
    <w:rsid w:val="0085285F"/>
    <w:rsid w:val="00852894"/>
    <w:rsid w:val="008533DB"/>
    <w:rsid w:val="008534D5"/>
    <w:rsid w:val="0085352A"/>
    <w:rsid w:val="00853AA0"/>
    <w:rsid w:val="00854665"/>
    <w:rsid w:val="00855CFD"/>
    <w:rsid w:val="00856B88"/>
    <w:rsid w:val="00856C61"/>
    <w:rsid w:val="00857901"/>
    <w:rsid w:val="00857AAE"/>
    <w:rsid w:val="00857B4E"/>
    <w:rsid w:val="008602ED"/>
    <w:rsid w:val="0086036D"/>
    <w:rsid w:val="0086053A"/>
    <w:rsid w:val="008608E1"/>
    <w:rsid w:val="00861042"/>
    <w:rsid w:val="008620EA"/>
    <w:rsid w:val="008620EB"/>
    <w:rsid w:val="008620F4"/>
    <w:rsid w:val="0086242B"/>
    <w:rsid w:val="008633BA"/>
    <w:rsid w:val="008636D3"/>
    <w:rsid w:val="0086370D"/>
    <w:rsid w:val="00864361"/>
    <w:rsid w:val="00866710"/>
    <w:rsid w:val="00867C2D"/>
    <w:rsid w:val="008700F9"/>
    <w:rsid w:val="00870775"/>
    <w:rsid w:val="00870E1A"/>
    <w:rsid w:val="00870FF9"/>
    <w:rsid w:val="00871E93"/>
    <w:rsid w:val="008721FF"/>
    <w:rsid w:val="0087244C"/>
    <w:rsid w:val="00872CE3"/>
    <w:rsid w:val="00873B8C"/>
    <w:rsid w:val="00874F8C"/>
    <w:rsid w:val="00875835"/>
    <w:rsid w:val="008759B8"/>
    <w:rsid w:val="008768E8"/>
    <w:rsid w:val="008769F5"/>
    <w:rsid w:val="00876A53"/>
    <w:rsid w:val="00876A68"/>
    <w:rsid w:val="00876EF7"/>
    <w:rsid w:val="008770F1"/>
    <w:rsid w:val="00877F9C"/>
    <w:rsid w:val="008800AF"/>
    <w:rsid w:val="0088025C"/>
    <w:rsid w:val="008803C6"/>
    <w:rsid w:val="00880D36"/>
    <w:rsid w:val="00881AE8"/>
    <w:rsid w:val="00881E2A"/>
    <w:rsid w:val="00882080"/>
    <w:rsid w:val="008822D6"/>
    <w:rsid w:val="008825DC"/>
    <w:rsid w:val="00883077"/>
    <w:rsid w:val="00883365"/>
    <w:rsid w:val="00883553"/>
    <w:rsid w:val="00884A6E"/>
    <w:rsid w:val="00884EB3"/>
    <w:rsid w:val="00884F35"/>
    <w:rsid w:val="00885299"/>
    <w:rsid w:val="008853DE"/>
    <w:rsid w:val="00885D5D"/>
    <w:rsid w:val="00886213"/>
    <w:rsid w:val="0088648C"/>
    <w:rsid w:val="00886895"/>
    <w:rsid w:val="00886CD1"/>
    <w:rsid w:val="00887149"/>
    <w:rsid w:val="008901BA"/>
    <w:rsid w:val="00890BD8"/>
    <w:rsid w:val="00890BEE"/>
    <w:rsid w:val="00890C2A"/>
    <w:rsid w:val="00890CC2"/>
    <w:rsid w:val="0089117D"/>
    <w:rsid w:val="008914DC"/>
    <w:rsid w:val="0089179D"/>
    <w:rsid w:val="0089224C"/>
    <w:rsid w:val="00892B69"/>
    <w:rsid w:val="0089321D"/>
    <w:rsid w:val="00893328"/>
    <w:rsid w:val="00893359"/>
    <w:rsid w:val="008940D8"/>
    <w:rsid w:val="00894EFE"/>
    <w:rsid w:val="008953FE"/>
    <w:rsid w:val="00895F54"/>
    <w:rsid w:val="00896266"/>
    <w:rsid w:val="0089683D"/>
    <w:rsid w:val="00897787"/>
    <w:rsid w:val="00897BD0"/>
    <w:rsid w:val="00897EF7"/>
    <w:rsid w:val="008A0BE9"/>
    <w:rsid w:val="008A1938"/>
    <w:rsid w:val="008A1A46"/>
    <w:rsid w:val="008A1C58"/>
    <w:rsid w:val="008A1E20"/>
    <w:rsid w:val="008A23F6"/>
    <w:rsid w:val="008A248F"/>
    <w:rsid w:val="008A2ACB"/>
    <w:rsid w:val="008A359C"/>
    <w:rsid w:val="008A3910"/>
    <w:rsid w:val="008A3F49"/>
    <w:rsid w:val="008A461B"/>
    <w:rsid w:val="008A48ED"/>
    <w:rsid w:val="008A4AC7"/>
    <w:rsid w:val="008A4CB0"/>
    <w:rsid w:val="008A4F1B"/>
    <w:rsid w:val="008A52D5"/>
    <w:rsid w:val="008A79E9"/>
    <w:rsid w:val="008B019A"/>
    <w:rsid w:val="008B075B"/>
    <w:rsid w:val="008B1890"/>
    <w:rsid w:val="008B2186"/>
    <w:rsid w:val="008B26B0"/>
    <w:rsid w:val="008B2D22"/>
    <w:rsid w:val="008B4160"/>
    <w:rsid w:val="008B437D"/>
    <w:rsid w:val="008B4491"/>
    <w:rsid w:val="008B4533"/>
    <w:rsid w:val="008B4E33"/>
    <w:rsid w:val="008B4EE0"/>
    <w:rsid w:val="008B5989"/>
    <w:rsid w:val="008B5F78"/>
    <w:rsid w:val="008B66C5"/>
    <w:rsid w:val="008B67AA"/>
    <w:rsid w:val="008B687E"/>
    <w:rsid w:val="008C008B"/>
    <w:rsid w:val="008C03C1"/>
    <w:rsid w:val="008C0773"/>
    <w:rsid w:val="008C0AC3"/>
    <w:rsid w:val="008C0BF3"/>
    <w:rsid w:val="008C0E3E"/>
    <w:rsid w:val="008C15C2"/>
    <w:rsid w:val="008C29B6"/>
    <w:rsid w:val="008C2D27"/>
    <w:rsid w:val="008C33CA"/>
    <w:rsid w:val="008C386E"/>
    <w:rsid w:val="008C408E"/>
    <w:rsid w:val="008C4590"/>
    <w:rsid w:val="008C4A98"/>
    <w:rsid w:val="008C57E2"/>
    <w:rsid w:val="008C6022"/>
    <w:rsid w:val="008C612C"/>
    <w:rsid w:val="008C66A3"/>
    <w:rsid w:val="008C6D0E"/>
    <w:rsid w:val="008C74C3"/>
    <w:rsid w:val="008D0128"/>
    <w:rsid w:val="008D01F6"/>
    <w:rsid w:val="008D1388"/>
    <w:rsid w:val="008D14D4"/>
    <w:rsid w:val="008D1745"/>
    <w:rsid w:val="008D21FF"/>
    <w:rsid w:val="008D2506"/>
    <w:rsid w:val="008D289B"/>
    <w:rsid w:val="008D29A8"/>
    <w:rsid w:val="008D2A1E"/>
    <w:rsid w:val="008D366C"/>
    <w:rsid w:val="008D39C9"/>
    <w:rsid w:val="008D3AF3"/>
    <w:rsid w:val="008D3B46"/>
    <w:rsid w:val="008D400D"/>
    <w:rsid w:val="008D475B"/>
    <w:rsid w:val="008D5352"/>
    <w:rsid w:val="008D5E98"/>
    <w:rsid w:val="008D6F78"/>
    <w:rsid w:val="008D7092"/>
    <w:rsid w:val="008D7301"/>
    <w:rsid w:val="008D7D1C"/>
    <w:rsid w:val="008D7E09"/>
    <w:rsid w:val="008E06DC"/>
    <w:rsid w:val="008E0CB4"/>
    <w:rsid w:val="008E1D87"/>
    <w:rsid w:val="008E20EC"/>
    <w:rsid w:val="008E2770"/>
    <w:rsid w:val="008E30F6"/>
    <w:rsid w:val="008E32F1"/>
    <w:rsid w:val="008E414A"/>
    <w:rsid w:val="008E42FA"/>
    <w:rsid w:val="008E45D7"/>
    <w:rsid w:val="008E4A41"/>
    <w:rsid w:val="008E528B"/>
    <w:rsid w:val="008E5DF0"/>
    <w:rsid w:val="008E6453"/>
    <w:rsid w:val="008E669F"/>
    <w:rsid w:val="008E6E77"/>
    <w:rsid w:val="008E7006"/>
    <w:rsid w:val="008E7655"/>
    <w:rsid w:val="008F0942"/>
    <w:rsid w:val="008F0B89"/>
    <w:rsid w:val="008F0BA1"/>
    <w:rsid w:val="008F0CED"/>
    <w:rsid w:val="008F111C"/>
    <w:rsid w:val="008F2577"/>
    <w:rsid w:val="008F2670"/>
    <w:rsid w:val="008F26E9"/>
    <w:rsid w:val="008F2931"/>
    <w:rsid w:val="008F32A5"/>
    <w:rsid w:val="008F32BA"/>
    <w:rsid w:val="008F32D9"/>
    <w:rsid w:val="008F3332"/>
    <w:rsid w:val="008F33E7"/>
    <w:rsid w:val="008F424C"/>
    <w:rsid w:val="008F4486"/>
    <w:rsid w:val="008F44AE"/>
    <w:rsid w:val="008F66FC"/>
    <w:rsid w:val="008F6974"/>
    <w:rsid w:val="008F6DBB"/>
    <w:rsid w:val="008F6FAB"/>
    <w:rsid w:val="008F738B"/>
    <w:rsid w:val="008F74E5"/>
    <w:rsid w:val="008F75D7"/>
    <w:rsid w:val="008F7766"/>
    <w:rsid w:val="008F7CBD"/>
    <w:rsid w:val="008F7D2B"/>
    <w:rsid w:val="00900930"/>
    <w:rsid w:val="0090150B"/>
    <w:rsid w:val="00901808"/>
    <w:rsid w:val="0090252F"/>
    <w:rsid w:val="00902692"/>
    <w:rsid w:val="00902B5E"/>
    <w:rsid w:val="00903CA7"/>
    <w:rsid w:val="00904726"/>
    <w:rsid w:val="00904FD4"/>
    <w:rsid w:val="009053F8"/>
    <w:rsid w:val="009064C5"/>
    <w:rsid w:val="009065D2"/>
    <w:rsid w:val="00906B00"/>
    <w:rsid w:val="00906D9D"/>
    <w:rsid w:val="009072FC"/>
    <w:rsid w:val="00907808"/>
    <w:rsid w:val="009118A4"/>
    <w:rsid w:val="00911AEE"/>
    <w:rsid w:val="00911C68"/>
    <w:rsid w:val="00912585"/>
    <w:rsid w:val="00912A6E"/>
    <w:rsid w:val="00913704"/>
    <w:rsid w:val="009139B3"/>
    <w:rsid w:val="00914312"/>
    <w:rsid w:val="00914DB6"/>
    <w:rsid w:val="009156D2"/>
    <w:rsid w:val="00916B01"/>
    <w:rsid w:val="009170C3"/>
    <w:rsid w:val="009174B5"/>
    <w:rsid w:val="0092034D"/>
    <w:rsid w:val="00920353"/>
    <w:rsid w:val="00920604"/>
    <w:rsid w:val="00920BC9"/>
    <w:rsid w:val="00920D21"/>
    <w:rsid w:val="009214F1"/>
    <w:rsid w:val="009225DF"/>
    <w:rsid w:val="00922E6B"/>
    <w:rsid w:val="0092356F"/>
    <w:rsid w:val="00923A89"/>
    <w:rsid w:val="00924455"/>
    <w:rsid w:val="00924508"/>
    <w:rsid w:val="00924A3C"/>
    <w:rsid w:val="00924DFF"/>
    <w:rsid w:val="00924F33"/>
    <w:rsid w:val="00925FB1"/>
    <w:rsid w:val="009265FF"/>
    <w:rsid w:val="0092679C"/>
    <w:rsid w:val="00927052"/>
    <w:rsid w:val="00927485"/>
    <w:rsid w:val="00927774"/>
    <w:rsid w:val="00927946"/>
    <w:rsid w:val="00927D02"/>
    <w:rsid w:val="00927EC5"/>
    <w:rsid w:val="009315ED"/>
    <w:rsid w:val="00931F92"/>
    <w:rsid w:val="009320C1"/>
    <w:rsid w:val="00932489"/>
    <w:rsid w:val="009324B1"/>
    <w:rsid w:val="0093273E"/>
    <w:rsid w:val="00932AC6"/>
    <w:rsid w:val="00932DAA"/>
    <w:rsid w:val="00932EAF"/>
    <w:rsid w:val="00933023"/>
    <w:rsid w:val="0093333E"/>
    <w:rsid w:val="00934001"/>
    <w:rsid w:val="0093401F"/>
    <w:rsid w:val="009342E2"/>
    <w:rsid w:val="00935280"/>
    <w:rsid w:val="0093530D"/>
    <w:rsid w:val="0093602B"/>
    <w:rsid w:val="009360A5"/>
    <w:rsid w:val="00940AE4"/>
    <w:rsid w:val="00940E20"/>
    <w:rsid w:val="009413D0"/>
    <w:rsid w:val="00941B43"/>
    <w:rsid w:val="009421D7"/>
    <w:rsid w:val="00942790"/>
    <w:rsid w:val="00942966"/>
    <w:rsid w:val="00942B81"/>
    <w:rsid w:val="00943681"/>
    <w:rsid w:val="009438F5"/>
    <w:rsid w:val="00943C01"/>
    <w:rsid w:val="00943CED"/>
    <w:rsid w:val="00943D05"/>
    <w:rsid w:val="00943E7A"/>
    <w:rsid w:val="00944619"/>
    <w:rsid w:val="00945103"/>
    <w:rsid w:val="0094590B"/>
    <w:rsid w:val="00945941"/>
    <w:rsid w:val="0094595A"/>
    <w:rsid w:val="009459A8"/>
    <w:rsid w:val="0094605C"/>
    <w:rsid w:val="00946C35"/>
    <w:rsid w:val="009472F5"/>
    <w:rsid w:val="00947530"/>
    <w:rsid w:val="0094757F"/>
    <w:rsid w:val="00947BDA"/>
    <w:rsid w:val="00950585"/>
    <w:rsid w:val="009507F0"/>
    <w:rsid w:val="00950C8C"/>
    <w:rsid w:val="009515EC"/>
    <w:rsid w:val="009519B7"/>
    <w:rsid w:val="00951AE6"/>
    <w:rsid w:val="00951D84"/>
    <w:rsid w:val="00951E81"/>
    <w:rsid w:val="00952134"/>
    <w:rsid w:val="00952414"/>
    <w:rsid w:val="00952628"/>
    <w:rsid w:val="009536C8"/>
    <w:rsid w:val="00953FB2"/>
    <w:rsid w:val="00953FD4"/>
    <w:rsid w:val="0095450F"/>
    <w:rsid w:val="00954F99"/>
    <w:rsid w:val="00956921"/>
    <w:rsid w:val="00956F2B"/>
    <w:rsid w:val="00960303"/>
    <w:rsid w:val="009605AD"/>
    <w:rsid w:val="009606C2"/>
    <w:rsid w:val="00960FF5"/>
    <w:rsid w:val="0096137B"/>
    <w:rsid w:val="00961B3F"/>
    <w:rsid w:val="00964135"/>
    <w:rsid w:val="009641D4"/>
    <w:rsid w:val="0096519B"/>
    <w:rsid w:val="0096596E"/>
    <w:rsid w:val="009660E8"/>
    <w:rsid w:val="0096687B"/>
    <w:rsid w:val="00967710"/>
    <w:rsid w:val="00970E2C"/>
    <w:rsid w:val="00971BED"/>
    <w:rsid w:val="00971CDB"/>
    <w:rsid w:val="0097215A"/>
    <w:rsid w:val="00972258"/>
    <w:rsid w:val="00972653"/>
    <w:rsid w:val="009726BE"/>
    <w:rsid w:val="00972868"/>
    <w:rsid w:val="00973954"/>
    <w:rsid w:val="0097408F"/>
    <w:rsid w:val="0097435B"/>
    <w:rsid w:val="00974693"/>
    <w:rsid w:val="00976898"/>
    <w:rsid w:val="009778ED"/>
    <w:rsid w:val="009800F0"/>
    <w:rsid w:val="009802D6"/>
    <w:rsid w:val="00980324"/>
    <w:rsid w:val="009804BF"/>
    <w:rsid w:val="009813C8"/>
    <w:rsid w:val="00981471"/>
    <w:rsid w:val="00981551"/>
    <w:rsid w:val="0098232A"/>
    <w:rsid w:val="0098252E"/>
    <w:rsid w:val="009826E2"/>
    <w:rsid w:val="00982DD7"/>
    <w:rsid w:val="00982F4F"/>
    <w:rsid w:val="00985995"/>
    <w:rsid w:val="00986C68"/>
    <w:rsid w:val="00987F03"/>
    <w:rsid w:val="009901DB"/>
    <w:rsid w:val="00990294"/>
    <w:rsid w:val="0099078A"/>
    <w:rsid w:val="009916A5"/>
    <w:rsid w:val="00992079"/>
    <w:rsid w:val="00992A1A"/>
    <w:rsid w:val="00993569"/>
    <w:rsid w:val="00993937"/>
    <w:rsid w:val="0099406C"/>
    <w:rsid w:val="009949C6"/>
    <w:rsid w:val="00994ED6"/>
    <w:rsid w:val="0099509B"/>
    <w:rsid w:val="009956CF"/>
    <w:rsid w:val="00995E6B"/>
    <w:rsid w:val="00996191"/>
    <w:rsid w:val="009A0983"/>
    <w:rsid w:val="009A0C79"/>
    <w:rsid w:val="009A126B"/>
    <w:rsid w:val="009A263C"/>
    <w:rsid w:val="009A28B2"/>
    <w:rsid w:val="009A41B4"/>
    <w:rsid w:val="009A44D0"/>
    <w:rsid w:val="009A4AFD"/>
    <w:rsid w:val="009A4C5C"/>
    <w:rsid w:val="009A4C94"/>
    <w:rsid w:val="009A4EC8"/>
    <w:rsid w:val="009A4FA8"/>
    <w:rsid w:val="009A500B"/>
    <w:rsid w:val="009A5113"/>
    <w:rsid w:val="009A5443"/>
    <w:rsid w:val="009A5905"/>
    <w:rsid w:val="009A5F21"/>
    <w:rsid w:val="009A6053"/>
    <w:rsid w:val="009A60BB"/>
    <w:rsid w:val="009A665A"/>
    <w:rsid w:val="009A6F40"/>
    <w:rsid w:val="009B0350"/>
    <w:rsid w:val="009B0851"/>
    <w:rsid w:val="009B1B3A"/>
    <w:rsid w:val="009B2250"/>
    <w:rsid w:val="009B252C"/>
    <w:rsid w:val="009B266D"/>
    <w:rsid w:val="009B3C31"/>
    <w:rsid w:val="009B3D04"/>
    <w:rsid w:val="009B4A0C"/>
    <w:rsid w:val="009B4EB7"/>
    <w:rsid w:val="009B5F9E"/>
    <w:rsid w:val="009B60CB"/>
    <w:rsid w:val="009B68A8"/>
    <w:rsid w:val="009B7239"/>
    <w:rsid w:val="009B72C3"/>
    <w:rsid w:val="009B7762"/>
    <w:rsid w:val="009B7C82"/>
    <w:rsid w:val="009C06F9"/>
    <w:rsid w:val="009C0CC1"/>
    <w:rsid w:val="009C0D73"/>
    <w:rsid w:val="009C0F20"/>
    <w:rsid w:val="009C2AE5"/>
    <w:rsid w:val="009C2B84"/>
    <w:rsid w:val="009C3FE2"/>
    <w:rsid w:val="009C45FA"/>
    <w:rsid w:val="009C5341"/>
    <w:rsid w:val="009C56AA"/>
    <w:rsid w:val="009C59F5"/>
    <w:rsid w:val="009C62CB"/>
    <w:rsid w:val="009C63C6"/>
    <w:rsid w:val="009C66D0"/>
    <w:rsid w:val="009C693A"/>
    <w:rsid w:val="009C6A67"/>
    <w:rsid w:val="009C7487"/>
    <w:rsid w:val="009C77E4"/>
    <w:rsid w:val="009C7ABF"/>
    <w:rsid w:val="009C7BEE"/>
    <w:rsid w:val="009C7F99"/>
    <w:rsid w:val="009D00AB"/>
    <w:rsid w:val="009D0322"/>
    <w:rsid w:val="009D0BF0"/>
    <w:rsid w:val="009D180B"/>
    <w:rsid w:val="009D1A0D"/>
    <w:rsid w:val="009D217A"/>
    <w:rsid w:val="009D3958"/>
    <w:rsid w:val="009D3CCF"/>
    <w:rsid w:val="009D447E"/>
    <w:rsid w:val="009D4AC6"/>
    <w:rsid w:val="009D5A75"/>
    <w:rsid w:val="009D5EEE"/>
    <w:rsid w:val="009D5FE3"/>
    <w:rsid w:val="009D61C3"/>
    <w:rsid w:val="009D7A3B"/>
    <w:rsid w:val="009E02CB"/>
    <w:rsid w:val="009E0AE0"/>
    <w:rsid w:val="009E14C3"/>
    <w:rsid w:val="009E1851"/>
    <w:rsid w:val="009E1C78"/>
    <w:rsid w:val="009E1D43"/>
    <w:rsid w:val="009E22D7"/>
    <w:rsid w:val="009E3801"/>
    <w:rsid w:val="009E3B36"/>
    <w:rsid w:val="009E3BA1"/>
    <w:rsid w:val="009E3D1F"/>
    <w:rsid w:val="009E3EA1"/>
    <w:rsid w:val="009E55B3"/>
    <w:rsid w:val="009E58C2"/>
    <w:rsid w:val="009E5A3D"/>
    <w:rsid w:val="009E5D84"/>
    <w:rsid w:val="009E6211"/>
    <w:rsid w:val="009E6FF7"/>
    <w:rsid w:val="009E707B"/>
    <w:rsid w:val="009E71F2"/>
    <w:rsid w:val="009E7697"/>
    <w:rsid w:val="009E7928"/>
    <w:rsid w:val="009F0526"/>
    <w:rsid w:val="009F157D"/>
    <w:rsid w:val="009F22D6"/>
    <w:rsid w:val="009F2622"/>
    <w:rsid w:val="009F26CE"/>
    <w:rsid w:val="009F5359"/>
    <w:rsid w:val="009F5662"/>
    <w:rsid w:val="009F586C"/>
    <w:rsid w:val="009F5BFC"/>
    <w:rsid w:val="009F6117"/>
    <w:rsid w:val="009F624A"/>
    <w:rsid w:val="009F70E4"/>
    <w:rsid w:val="009F73EA"/>
    <w:rsid w:val="00A0053E"/>
    <w:rsid w:val="00A00985"/>
    <w:rsid w:val="00A01285"/>
    <w:rsid w:val="00A01E66"/>
    <w:rsid w:val="00A01F7C"/>
    <w:rsid w:val="00A02E6D"/>
    <w:rsid w:val="00A02F77"/>
    <w:rsid w:val="00A031BC"/>
    <w:rsid w:val="00A034F7"/>
    <w:rsid w:val="00A03CEF"/>
    <w:rsid w:val="00A03E9F"/>
    <w:rsid w:val="00A03F6B"/>
    <w:rsid w:val="00A04D98"/>
    <w:rsid w:val="00A04E1C"/>
    <w:rsid w:val="00A04E36"/>
    <w:rsid w:val="00A0644D"/>
    <w:rsid w:val="00A07317"/>
    <w:rsid w:val="00A079D3"/>
    <w:rsid w:val="00A07E92"/>
    <w:rsid w:val="00A10394"/>
    <w:rsid w:val="00A10E11"/>
    <w:rsid w:val="00A1148A"/>
    <w:rsid w:val="00A11548"/>
    <w:rsid w:val="00A11598"/>
    <w:rsid w:val="00A11A62"/>
    <w:rsid w:val="00A11A96"/>
    <w:rsid w:val="00A11DF7"/>
    <w:rsid w:val="00A120CD"/>
    <w:rsid w:val="00A1261F"/>
    <w:rsid w:val="00A13133"/>
    <w:rsid w:val="00A13B0D"/>
    <w:rsid w:val="00A13C75"/>
    <w:rsid w:val="00A14035"/>
    <w:rsid w:val="00A151AA"/>
    <w:rsid w:val="00A154FB"/>
    <w:rsid w:val="00A15C5C"/>
    <w:rsid w:val="00A168B0"/>
    <w:rsid w:val="00A16D5A"/>
    <w:rsid w:val="00A17064"/>
    <w:rsid w:val="00A174F3"/>
    <w:rsid w:val="00A178E8"/>
    <w:rsid w:val="00A17CB9"/>
    <w:rsid w:val="00A17DBC"/>
    <w:rsid w:val="00A20168"/>
    <w:rsid w:val="00A20D79"/>
    <w:rsid w:val="00A21A10"/>
    <w:rsid w:val="00A21ABC"/>
    <w:rsid w:val="00A2292C"/>
    <w:rsid w:val="00A22A11"/>
    <w:rsid w:val="00A22B9E"/>
    <w:rsid w:val="00A2301D"/>
    <w:rsid w:val="00A23472"/>
    <w:rsid w:val="00A235D3"/>
    <w:rsid w:val="00A237BD"/>
    <w:rsid w:val="00A23AE8"/>
    <w:rsid w:val="00A24661"/>
    <w:rsid w:val="00A2512F"/>
    <w:rsid w:val="00A255CA"/>
    <w:rsid w:val="00A25EFF"/>
    <w:rsid w:val="00A27C93"/>
    <w:rsid w:val="00A27D0F"/>
    <w:rsid w:val="00A303E7"/>
    <w:rsid w:val="00A30A4F"/>
    <w:rsid w:val="00A30A93"/>
    <w:rsid w:val="00A31048"/>
    <w:rsid w:val="00A31178"/>
    <w:rsid w:val="00A314C5"/>
    <w:rsid w:val="00A3173D"/>
    <w:rsid w:val="00A31BF9"/>
    <w:rsid w:val="00A31E26"/>
    <w:rsid w:val="00A32802"/>
    <w:rsid w:val="00A32A23"/>
    <w:rsid w:val="00A33190"/>
    <w:rsid w:val="00A33865"/>
    <w:rsid w:val="00A344BF"/>
    <w:rsid w:val="00A34D01"/>
    <w:rsid w:val="00A34F9F"/>
    <w:rsid w:val="00A35055"/>
    <w:rsid w:val="00A3536B"/>
    <w:rsid w:val="00A35DBE"/>
    <w:rsid w:val="00A35EC5"/>
    <w:rsid w:val="00A35EF6"/>
    <w:rsid w:val="00A3795C"/>
    <w:rsid w:val="00A379A1"/>
    <w:rsid w:val="00A37F54"/>
    <w:rsid w:val="00A41328"/>
    <w:rsid w:val="00A413BF"/>
    <w:rsid w:val="00A41666"/>
    <w:rsid w:val="00A417AD"/>
    <w:rsid w:val="00A417EF"/>
    <w:rsid w:val="00A43175"/>
    <w:rsid w:val="00A431C0"/>
    <w:rsid w:val="00A431C1"/>
    <w:rsid w:val="00A431C5"/>
    <w:rsid w:val="00A4322F"/>
    <w:rsid w:val="00A432F4"/>
    <w:rsid w:val="00A435AB"/>
    <w:rsid w:val="00A43816"/>
    <w:rsid w:val="00A45772"/>
    <w:rsid w:val="00A46039"/>
    <w:rsid w:val="00A46151"/>
    <w:rsid w:val="00A46183"/>
    <w:rsid w:val="00A467EB"/>
    <w:rsid w:val="00A46F53"/>
    <w:rsid w:val="00A47210"/>
    <w:rsid w:val="00A50209"/>
    <w:rsid w:val="00A50226"/>
    <w:rsid w:val="00A502B3"/>
    <w:rsid w:val="00A50439"/>
    <w:rsid w:val="00A51523"/>
    <w:rsid w:val="00A516EB"/>
    <w:rsid w:val="00A51DCF"/>
    <w:rsid w:val="00A52D1D"/>
    <w:rsid w:val="00A533D6"/>
    <w:rsid w:val="00A5343E"/>
    <w:rsid w:val="00A535B9"/>
    <w:rsid w:val="00A537C3"/>
    <w:rsid w:val="00A55440"/>
    <w:rsid w:val="00A558DC"/>
    <w:rsid w:val="00A55F4C"/>
    <w:rsid w:val="00A563A2"/>
    <w:rsid w:val="00A56AE9"/>
    <w:rsid w:val="00A56B7D"/>
    <w:rsid w:val="00A57408"/>
    <w:rsid w:val="00A57633"/>
    <w:rsid w:val="00A579D2"/>
    <w:rsid w:val="00A600E5"/>
    <w:rsid w:val="00A601EB"/>
    <w:rsid w:val="00A602DA"/>
    <w:rsid w:val="00A604D9"/>
    <w:rsid w:val="00A60B9D"/>
    <w:rsid w:val="00A617AD"/>
    <w:rsid w:val="00A617F1"/>
    <w:rsid w:val="00A6189B"/>
    <w:rsid w:val="00A62684"/>
    <w:rsid w:val="00A629D4"/>
    <w:rsid w:val="00A62B3F"/>
    <w:rsid w:val="00A63080"/>
    <w:rsid w:val="00A6363A"/>
    <w:rsid w:val="00A639C2"/>
    <w:rsid w:val="00A6452D"/>
    <w:rsid w:val="00A64DFD"/>
    <w:rsid w:val="00A64E18"/>
    <w:rsid w:val="00A65783"/>
    <w:rsid w:val="00A65E7F"/>
    <w:rsid w:val="00A661B5"/>
    <w:rsid w:val="00A66300"/>
    <w:rsid w:val="00A66980"/>
    <w:rsid w:val="00A70588"/>
    <w:rsid w:val="00A71A30"/>
    <w:rsid w:val="00A71A85"/>
    <w:rsid w:val="00A71C57"/>
    <w:rsid w:val="00A7233D"/>
    <w:rsid w:val="00A72AB2"/>
    <w:rsid w:val="00A72D9F"/>
    <w:rsid w:val="00A72E35"/>
    <w:rsid w:val="00A73057"/>
    <w:rsid w:val="00A735B8"/>
    <w:rsid w:val="00A73615"/>
    <w:rsid w:val="00A738DD"/>
    <w:rsid w:val="00A746A1"/>
    <w:rsid w:val="00A748DC"/>
    <w:rsid w:val="00A75695"/>
    <w:rsid w:val="00A760E5"/>
    <w:rsid w:val="00A76A31"/>
    <w:rsid w:val="00A76C16"/>
    <w:rsid w:val="00A76FFB"/>
    <w:rsid w:val="00A77A55"/>
    <w:rsid w:val="00A77A94"/>
    <w:rsid w:val="00A77EA1"/>
    <w:rsid w:val="00A80170"/>
    <w:rsid w:val="00A80400"/>
    <w:rsid w:val="00A806A0"/>
    <w:rsid w:val="00A80D65"/>
    <w:rsid w:val="00A80DCE"/>
    <w:rsid w:val="00A80F73"/>
    <w:rsid w:val="00A8139B"/>
    <w:rsid w:val="00A813C9"/>
    <w:rsid w:val="00A81528"/>
    <w:rsid w:val="00A81768"/>
    <w:rsid w:val="00A81AD3"/>
    <w:rsid w:val="00A823BF"/>
    <w:rsid w:val="00A82EAB"/>
    <w:rsid w:val="00A83284"/>
    <w:rsid w:val="00A83D79"/>
    <w:rsid w:val="00A83F59"/>
    <w:rsid w:val="00A84548"/>
    <w:rsid w:val="00A856F3"/>
    <w:rsid w:val="00A85C03"/>
    <w:rsid w:val="00A85EDC"/>
    <w:rsid w:val="00A860CA"/>
    <w:rsid w:val="00A86991"/>
    <w:rsid w:val="00A86BD2"/>
    <w:rsid w:val="00A86E56"/>
    <w:rsid w:val="00A86FF4"/>
    <w:rsid w:val="00A879AE"/>
    <w:rsid w:val="00A903DD"/>
    <w:rsid w:val="00A90A1B"/>
    <w:rsid w:val="00A91154"/>
    <w:rsid w:val="00A91B57"/>
    <w:rsid w:val="00A92545"/>
    <w:rsid w:val="00A92BD4"/>
    <w:rsid w:val="00A92E77"/>
    <w:rsid w:val="00A938C7"/>
    <w:rsid w:val="00A93977"/>
    <w:rsid w:val="00A93E70"/>
    <w:rsid w:val="00A93F08"/>
    <w:rsid w:val="00A94B96"/>
    <w:rsid w:val="00A94C8E"/>
    <w:rsid w:val="00A94C9F"/>
    <w:rsid w:val="00A952DC"/>
    <w:rsid w:val="00A95973"/>
    <w:rsid w:val="00A95B30"/>
    <w:rsid w:val="00A9637B"/>
    <w:rsid w:val="00A969E3"/>
    <w:rsid w:val="00A972C2"/>
    <w:rsid w:val="00A973EB"/>
    <w:rsid w:val="00A97A5C"/>
    <w:rsid w:val="00A97D34"/>
    <w:rsid w:val="00A97D9E"/>
    <w:rsid w:val="00AA0864"/>
    <w:rsid w:val="00AA0E34"/>
    <w:rsid w:val="00AA0E82"/>
    <w:rsid w:val="00AA1140"/>
    <w:rsid w:val="00AA21BD"/>
    <w:rsid w:val="00AA2472"/>
    <w:rsid w:val="00AA268D"/>
    <w:rsid w:val="00AA2705"/>
    <w:rsid w:val="00AA2727"/>
    <w:rsid w:val="00AA3377"/>
    <w:rsid w:val="00AA34D8"/>
    <w:rsid w:val="00AA38CB"/>
    <w:rsid w:val="00AA3CC1"/>
    <w:rsid w:val="00AA42C0"/>
    <w:rsid w:val="00AA440A"/>
    <w:rsid w:val="00AA4752"/>
    <w:rsid w:val="00AA4B58"/>
    <w:rsid w:val="00AA59DA"/>
    <w:rsid w:val="00AA5AAF"/>
    <w:rsid w:val="00AA5BAB"/>
    <w:rsid w:val="00AA5C0F"/>
    <w:rsid w:val="00AA6EC1"/>
    <w:rsid w:val="00AA71E6"/>
    <w:rsid w:val="00AA7214"/>
    <w:rsid w:val="00AA74D7"/>
    <w:rsid w:val="00AA7A51"/>
    <w:rsid w:val="00AA7CA5"/>
    <w:rsid w:val="00AB0271"/>
    <w:rsid w:val="00AB05FE"/>
    <w:rsid w:val="00AB0686"/>
    <w:rsid w:val="00AB0AFA"/>
    <w:rsid w:val="00AB1253"/>
    <w:rsid w:val="00AB1604"/>
    <w:rsid w:val="00AB1699"/>
    <w:rsid w:val="00AB1AD6"/>
    <w:rsid w:val="00AB2F5B"/>
    <w:rsid w:val="00AB2F85"/>
    <w:rsid w:val="00AB38D1"/>
    <w:rsid w:val="00AB3B55"/>
    <w:rsid w:val="00AB42C1"/>
    <w:rsid w:val="00AB4786"/>
    <w:rsid w:val="00AB6E87"/>
    <w:rsid w:val="00AB76EC"/>
    <w:rsid w:val="00AB7A80"/>
    <w:rsid w:val="00AB7ACC"/>
    <w:rsid w:val="00AB7B88"/>
    <w:rsid w:val="00AB7EDE"/>
    <w:rsid w:val="00AC06E5"/>
    <w:rsid w:val="00AC0A62"/>
    <w:rsid w:val="00AC0AA8"/>
    <w:rsid w:val="00AC11C5"/>
    <w:rsid w:val="00AC2120"/>
    <w:rsid w:val="00AC22B1"/>
    <w:rsid w:val="00AC2C2A"/>
    <w:rsid w:val="00AC2D44"/>
    <w:rsid w:val="00AC469E"/>
    <w:rsid w:val="00AC493E"/>
    <w:rsid w:val="00AC5123"/>
    <w:rsid w:val="00AC52BC"/>
    <w:rsid w:val="00AC532E"/>
    <w:rsid w:val="00AC5DDB"/>
    <w:rsid w:val="00AC5F48"/>
    <w:rsid w:val="00AC6769"/>
    <w:rsid w:val="00AC6800"/>
    <w:rsid w:val="00AC6E9C"/>
    <w:rsid w:val="00AC7249"/>
    <w:rsid w:val="00AC75B5"/>
    <w:rsid w:val="00AC7EB0"/>
    <w:rsid w:val="00AD0568"/>
    <w:rsid w:val="00AD067B"/>
    <w:rsid w:val="00AD0E2E"/>
    <w:rsid w:val="00AD1BC4"/>
    <w:rsid w:val="00AD259A"/>
    <w:rsid w:val="00AD2634"/>
    <w:rsid w:val="00AD2697"/>
    <w:rsid w:val="00AD2709"/>
    <w:rsid w:val="00AD2FC6"/>
    <w:rsid w:val="00AD3579"/>
    <w:rsid w:val="00AD3617"/>
    <w:rsid w:val="00AD3646"/>
    <w:rsid w:val="00AD45F1"/>
    <w:rsid w:val="00AD5555"/>
    <w:rsid w:val="00AD5C32"/>
    <w:rsid w:val="00AD5CEE"/>
    <w:rsid w:val="00AD6102"/>
    <w:rsid w:val="00AD690A"/>
    <w:rsid w:val="00AD6BE6"/>
    <w:rsid w:val="00AD7994"/>
    <w:rsid w:val="00AD7F46"/>
    <w:rsid w:val="00AE0202"/>
    <w:rsid w:val="00AE0F3C"/>
    <w:rsid w:val="00AE1C45"/>
    <w:rsid w:val="00AE1C88"/>
    <w:rsid w:val="00AE346F"/>
    <w:rsid w:val="00AE377E"/>
    <w:rsid w:val="00AE3ECC"/>
    <w:rsid w:val="00AE4042"/>
    <w:rsid w:val="00AE43F4"/>
    <w:rsid w:val="00AE441B"/>
    <w:rsid w:val="00AE486F"/>
    <w:rsid w:val="00AE4D50"/>
    <w:rsid w:val="00AE52E7"/>
    <w:rsid w:val="00AE64D7"/>
    <w:rsid w:val="00AE6E97"/>
    <w:rsid w:val="00AE735A"/>
    <w:rsid w:val="00AE7710"/>
    <w:rsid w:val="00AF0246"/>
    <w:rsid w:val="00AF0AC1"/>
    <w:rsid w:val="00AF0D4B"/>
    <w:rsid w:val="00AF14D5"/>
    <w:rsid w:val="00AF1DC7"/>
    <w:rsid w:val="00AF211A"/>
    <w:rsid w:val="00AF21CA"/>
    <w:rsid w:val="00AF2AC8"/>
    <w:rsid w:val="00AF4E16"/>
    <w:rsid w:val="00AF6108"/>
    <w:rsid w:val="00AF65B5"/>
    <w:rsid w:val="00AF65D7"/>
    <w:rsid w:val="00B00298"/>
    <w:rsid w:val="00B00B9B"/>
    <w:rsid w:val="00B00FAF"/>
    <w:rsid w:val="00B01BD7"/>
    <w:rsid w:val="00B02364"/>
    <w:rsid w:val="00B03527"/>
    <w:rsid w:val="00B04888"/>
    <w:rsid w:val="00B04973"/>
    <w:rsid w:val="00B04E83"/>
    <w:rsid w:val="00B05F54"/>
    <w:rsid w:val="00B05FC5"/>
    <w:rsid w:val="00B06CE6"/>
    <w:rsid w:val="00B06E1F"/>
    <w:rsid w:val="00B104A1"/>
    <w:rsid w:val="00B112D9"/>
    <w:rsid w:val="00B118C8"/>
    <w:rsid w:val="00B1327A"/>
    <w:rsid w:val="00B13A60"/>
    <w:rsid w:val="00B13DCA"/>
    <w:rsid w:val="00B143B6"/>
    <w:rsid w:val="00B145B3"/>
    <w:rsid w:val="00B14AF0"/>
    <w:rsid w:val="00B14BB2"/>
    <w:rsid w:val="00B152C6"/>
    <w:rsid w:val="00B153E4"/>
    <w:rsid w:val="00B163EF"/>
    <w:rsid w:val="00B16BD7"/>
    <w:rsid w:val="00B16E40"/>
    <w:rsid w:val="00B17086"/>
    <w:rsid w:val="00B1776C"/>
    <w:rsid w:val="00B17828"/>
    <w:rsid w:val="00B17846"/>
    <w:rsid w:val="00B17F26"/>
    <w:rsid w:val="00B213CC"/>
    <w:rsid w:val="00B219D8"/>
    <w:rsid w:val="00B21D72"/>
    <w:rsid w:val="00B2252E"/>
    <w:rsid w:val="00B22FFF"/>
    <w:rsid w:val="00B2344D"/>
    <w:rsid w:val="00B23620"/>
    <w:rsid w:val="00B23A1F"/>
    <w:rsid w:val="00B23D3A"/>
    <w:rsid w:val="00B24020"/>
    <w:rsid w:val="00B25127"/>
    <w:rsid w:val="00B2554D"/>
    <w:rsid w:val="00B25943"/>
    <w:rsid w:val="00B25B1D"/>
    <w:rsid w:val="00B25F7D"/>
    <w:rsid w:val="00B2606E"/>
    <w:rsid w:val="00B26385"/>
    <w:rsid w:val="00B26AB4"/>
    <w:rsid w:val="00B26B5C"/>
    <w:rsid w:val="00B27787"/>
    <w:rsid w:val="00B27AFE"/>
    <w:rsid w:val="00B30BE5"/>
    <w:rsid w:val="00B31552"/>
    <w:rsid w:val="00B33C37"/>
    <w:rsid w:val="00B345C1"/>
    <w:rsid w:val="00B34643"/>
    <w:rsid w:val="00B346E5"/>
    <w:rsid w:val="00B34E24"/>
    <w:rsid w:val="00B3563A"/>
    <w:rsid w:val="00B35BA9"/>
    <w:rsid w:val="00B35E2A"/>
    <w:rsid w:val="00B36167"/>
    <w:rsid w:val="00B3640D"/>
    <w:rsid w:val="00B36AED"/>
    <w:rsid w:val="00B371EF"/>
    <w:rsid w:val="00B37364"/>
    <w:rsid w:val="00B37399"/>
    <w:rsid w:val="00B37BAF"/>
    <w:rsid w:val="00B37DCD"/>
    <w:rsid w:val="00B40506"/>
    <w:rsid w:val="00B414DD"/>
    <w:rsid w:val="00B4241C"/>
    <w:rsid w:val="00B42539"/>
    <w:rsid w:val="00B42EFB"/>
    <w:rsid w:val="00B432AF"/>
    <w:rsid w:val="00B43746"/>
    <w:rsid w:val="00B439B9"/>
    <w:rsid w:val="00B43CB5"/>
    <w:rsid w:val="00B43DBB"/>
    <w:rsid w:val="00B44639"/>
    <w:rsid w:val="00B44D72"/>
    <w:rsid w:val="00B45433"/>
    <w:rsid w:val="00B45556"/>
    <w:rsid w:val="00B45A6B"/>
    <w:rsid w:val="00B461BE"/>
    <w:rsid w:val="00B46698"/>
    <w:rsid w:val="00B47163"/>
    <w:rsid w:val="00B4736E"/>
    <w:rsid w:val="00B4788B"/>
    <w:rsid w:val="00B50C15"/>
    <w:rsid w:val="00B50F37"/>
    <w:rsid w:val="00B5138A"/>
    <w:rsid w:val="00B51562"/>
    <w:rsid w:val="00B51627"/>
    <w:rsid w:val="00B5192A"/>
    <w:rsid w:val="00B51B83"/>
    <w:rsid w:val="00B52596"/>
    <w:rsid w:val="00B526D6"/>
    <w:rsid w:val="00B52A61"/>
    <w:rsid w:val="00B52EFB"/>
    <w:rsid w:val="00B53E8F"/>
    <w:rsid w:val="00B54F44"/>
    <w:rsid w:val="00B554D6"/>
    <w:rsid w:val="00B558EF"/>
    <w:rsid w:val="00B55F46"/>
    <w:rsid w:val="00B56038"/>
    <w:rsid w:val="00B56507"/>
    <w:rsid w:val="00B5765D"/>
    <w:rsid w:val="00B5792E"/>
    <w:rsid w:val="00B57BF5"/>
    <w:rsid w:val="00B57C01"/>
    <w:rsid w:val="00B57DB0"/>
    <w:rsid w:val="00B57FBE"/>
    <w:rsid w:val="00B60230"/>
    <w:rsid w:val="00B603F1"/>
    <w:rsid w:val="00B604CB"/>
    <w:rsid w:val="00B6100C"/>
    <w:rsid w:val="00B61643"/>
    <w:rsid w:val="00B61CF7"/>
    <w:rsid w:val="00B62207"/>
    <w:rsid w:val="00B62922"/>
    <w:rsid w:val="00B62F92"/>
    <w:rsid w:val="00B6348F"/>
    <w:rsid w:val="00B64731"/>
    <w:rsid w:val="00B659A5"/>
    <w:rsid w:val="00B65B9F"/>
    <w:rsid w:val="00B65C9D"/>
    <w:rsid w:val="00B65FF6"/>
    <w:rsid w:val="00B668D3"/>
    <w:rsid w:val="00B6770F"/>
    <w:rsid w:val="00B67A1B"/>
    <w:rsid w:val="00B67C0F"/>
    <w:rsid w:val="00B702F1"/>
    <w:rsid w:val="00B70916"/>
    <w:rsid w:val="00B711C9"/>
    <w:rsid w:val="00B714B3"/>
    <w:rsid w:val="00B7219F"/>
    <w:rsid w:val="00B72CB2"/>
    <w:rsid w:val="00B7354F"/>
    <w:rsid w:val="00B739A6"/>
    <w:rsid w:val="00B74567"/>
    <w:rsid w:val="00B749B3"/>
    <w:rsid w:val="00B74DFC"/>
    <w:rsid w:val="00B74EE1"/>
    <w:rsid w:val="00B75591"/>
    <w:rsid w:val="00B76F39"/>
    <w:rsid w:val="00B7738B"/>
    <w:rsid w:val="00B77C75"/>
    <w:rsid w:val="00B801DF"/>
    <w:rsid w:val="00B80208"/>
    <w:rsid w:val="00B811D7"/>
    <w:rsid w:val="00B8142A"/>
    <w:rsid w:val="00B819C5"/>
    <w:rsid w:val="00B81DF8"/>
    <w:rsid w:val="00B82139"/>
    <w:rsid w:val="00B83517"/>
    <w:rsid w:val="00B83B59"/>
    <w:rsid w:val="00B83C22"/>
    <w:rsid w:val="00B8489D"/>
    <w:rsid w:val="00B84A06"/>
    <w:rsid w:val="00B851CD"/>
    <w:rsid w:val="00B853CA"/>
    <w:rsid w:val="00B8560D"/>
    <w:rsid w:val="00B8599E"/>
    <w:rsid w:val="00B85DC5"/>
    <w:rsid w:val="00B86D29"/>
    <w:rsid w:val="00B9019D"/>
    <w:rsid w:val="00B9025E"/>
    <w:rsid w:val="00B9048F"/>
    <w:rsid w:val="00B9049F"/>
    <w:rsid w:val="00B90687"/>
    <w:rsid w:val="00B9088D"/>
    <w:rsid w:val="00B9149A"/>
    <w:rsid w:val="00B91F37"/>
    <w:rsid w:val="00B93014"/>
    <w:rsid w:val="00B935BA"/>
    <w:rsid w:val="00B93B02"/>
    <w:rsid w:val="00B946D5"/>
    <w:rsid w:val="00B951FF"/>
    <w:rsid w:val="00B9547C"/>
    <w:rsid w:val="00B95606"/>
    <w:rsid w:val="00B95C8B"/>
    <w:rsid w:val="00B96062"/>
    <w:rsid w:val="00B964E8"/>
    <w:rsid w:val="00B96D06"/>
    <w:rsid w:val="00BA06C0"/>
    <w:rsid w:val="00BA0E1A"/>
    <w:rsid w:val="00BA2333"/>
    <w:rsid w:val="00BA2B09"/>
    <w:rsid w:val="00BA2EAD"/>
    <w:rsid w:val="00BA3E15"/>
    <w:rsid w:val="00BA4B1C"/>
    <w:rsid w:val="00BA4B9B"/>
    <w:rsid w:val="00BA4D45"/>
    <w:rsid w:val="00BA537E"/>
    <w:rsid w:val="00BA57B2"/>
    <w:rsid w:val="00BA6155"/>
    <w:rsid w:val="00BB0BF6"/>
    <w:rsid w:val="00BB1715"/>
    <w:rsid w:val="00BB2094"/>
    <w:rsid w:val="00BB2B2A"/>
    <w:rsid w:val="00BB2D5C"/>
    <w:rsid w:val="00BB3162"/>
    <w:rsid w:val="00BB3191"/>
    <w:rsid w:val="00BB335B"/>
    <w:rsid w:val="00BB3804"/>
    <w:rsid w:val="00BB383F"/>
    <w:rsid w:val="00BB38FA"/>
    <w:rsid w:val="00BB3F65"/>
    <w:rsid w:val="00BB4441"/>
    <w:rsid w:val="00BB4A58"/>
    <w:rsid w:val="00BB58C5"/>
    <w:rsid w:val="00BB7135"/>
    <w:rsid w:val="00BB764B"/>
    <w:rsid w:val="00BB77C6"/>
    <w:rsid w:val="00BB7B7D"/>
    <w:rsid w:val="00BC0305"/>
    <w:rsid w:val="00BC0A9E"/>
    <w:rsid w:val="00BC3066"/>
    <w:rsid w:val="00BC3596"/>
    <w:rsid w:val="00BC39B5"/>
    <w:rsid w:val="00BC4672"/>
    <w:rsid w:val="00BC495B"/>
    <w:rsid w:val="00BC4C2D"/>
    <w:rsid w:val="00BC56E0"/>
    <w:rsid w:val="00BC592C"/>
    <w:rsid w:val="00BC5CCB"/>
    <w:rsid w:val="00BC6163"/>
    <w:rsid w:val="00BC627C"/>
    <w:rsid w:val="00BC6349"/>
    <w:rsid w:val="00BC7115"/>
    <w:rsid w:val="00BC73D0"/>
    <w:rsid w:val="00BC7E39"/>
    <w:rsid w:val="00BD0E28"/>
    <w:rsid w:val="00BD12DD"/>
    <w:rsid w:val="00BD1B84"/>
    <w:rsid w:val="00BD1C4B"/>
    <w:rsid w:val="00BD1CC4"/>
    <w:rsid w:val="00BD2067"/>
    <w:rsid w:val="00BD2559"/>
    <w:rsid w:val="00BD2C0A"/>
    <w:rsid w:val="00BD364E"/>
    <w:rsid w:val="00BD3FD8"/>
    <w:rsid w:val="00BD431E"/>
    <w:rsid w:val="00BD45C7"/>
    <w:rsid w:val="00BD4D3D"/>
    <w:rsid w:val="00BD500A"/>
    <w:rsid w:val="00BD5032"/>
    <w:rsid w:val="00BD52F9"/>
    <w:rsid w:val="00BD55C5"/>
    <w:rsid w:val="00BD59B2"/>
    <w:rsid w:val="00BD6229"/>
    <w:rsid w:val="00BD6380"/>
    <w:rsid w:val="00BD63BA"/>
    <w:rsid w:val="00BD6C94"/>
    <w:rsid w:val="00BE07F4"/>
    <w:rsid w:val="00BE0CAA"/>
    <w:rsid w:val="00BE1543"/>
    <w:rsid w:val="00BE15F5"/>
    <w:rsid w:val="00BE1B01"/>
    <w:rsid w:val="00BE243A"/>
    <w:rsid w:val="00BE24DF"/>
    <w:rsid w:val="00BE24E7"/>
    <w:rsid w:val="00BE2738"/>
    <w:rsid w:val="00BE2789"/>
    <w:rsid w:val="00BE3015"/>
    <w:rsid w:val="00BE30DB"/>
    <w:rsid w:val="00BE3150"/>
    <w:rsid w:val="00BE3481"/>
    <w:rsid w:val="00BE3530"/>
    <w:rsid w:val="00BE4031"/>
    <w:rsid w:val="00BE51EE"/>
    <w:rsid w:val="00BE6C2D"/>
    <w:rsid w:val="00BE6F57"/>
    <w:rsid w:val="00BE7908"/>
    <w:rsid w:val="00BF25F4"/>
    <w:rsid w:val="00BF2DAD"/>
    <w:rsid w:val="00BF3030"/>
    <w:rsid w:val="00BF3129"/>
    <w:rsid w:val="00BF3857"/>
    <w:rsid w:val="00BF410D"/>
    <w:rsid w:val="00BF4377"/>
    <w:rsid w:val="00BF4ACA"/>
    <w:rsid w:val="00BF4B92"/>
    <w:rsid w:val="00BF50EE"/>
    <w:rsid w:val="00BF5234"/>
    <w:rsid w:val="00BF52CD"/>
    <w:rsid w:val="00BF5572"/>
    <w:rsid w:val="00BF6424"/>
    <w:rsid w:val="00BF6899"/>
    <w:rsid w:val="00BF6C62"/>
    <w:rsid w:val="00BF7964"/>
    <w:rsid w:val="00BF7A3D"/>
    <w:rsid w:val="00BF7BD1"/>
    <w:rsid w:val="00BF7FDD"/>
    <w:rsid w:val="00C003C0"/>
    <w:rsid w:val="00C004BD"/>
    <w:rsid w:val="00C0082B"/>
    <w:rsid w:val="00C00C40"/>
    <w:rsid w:val="00C01D63"/>
    <w:rsid w:val="00C027D6"/>
    <w:rsid w:val="00C0294E"/>
    <w:rsid w:val="00C02967"/>
    <w:rsid w:val="00C02B58"/>
    <w:rsid w:val="00C03FE4"/>
    <w:rsid w:val="00C04C0D"/>
    <w:rsid w:val="00C055E4"/>
    <w:rsid w:val="00C057FF"/>
    <w:rsid w:val="00C0585D"/>
    <w:rsid w:val="00C05A4A"/>
    <w:rsid w:val="00C05A88"/>
    <w:rsid w:val="00C05AC0"/>
    <w:rsid w:val="00C06936"/>
    <w:rsid w:val="00C070F1"/>
    <w:rsid w:val="00C07418"/>
    <w:rsid w:val="00C07BFD"/>
    <w:rsid w:val="00C07EFC"/>
    <w:rsid w:val="00C10142"/>
    <w:rsid w:val="00C1038A"/>
    <w:rsid w:val="00C11299"/>
    <w:rsid w:val="00C11AE9"/>
    <w:rsid w:val="00C12170"/>
    <w:rsid w:val="00C1286A"/>
    <w:rsid w:val="00C12F8D"/>
    <w:rsid w:val="00C12FF0"/>
    <w:rsid w:val="00C1365E"/>
    <w:rsid w:val="00C142D5"/>
    <w:rsid w:val="00C14689"/>
    <w:rsid w:val="00C1481E"/>
    <w:rsid w:val="00C14CDC"/>
    <w:rsid w:val="00C1659E"/>
    <w:rsid w:val="00C1689F"/>
    <w:rsid w:val="00C17289"/>
    <w:rsid w:val="00C17413"/>
    <w:rsid w:val="00C174F7"/>
    <w:rsid w:val="00C17D12"/>
    <w:rsid w:val="00C200BB"/>
    <w:rsid w:val="00C2046E"/>
    <w:rsid w:val="00C20601"/>
    <w:rsid w:val="00C20B65"/>
    <w:rsid w:val="00C2117F"/>
    <w:rsid w:val="00C21842"/>
    <w:rsid w:val="00C21BF9"/>
    <w:rsid w:val="00C21CA0"/>
    <w:rsid w:val="00C2232C"/>
    <w:rsid w:val="00C237CF"/>
    <w:rsid w:val="00C23E86"/>
    <w:rsid w:val="00C24F8D"/>
    <w:rsid w:val="00C2598F"/>
    <w:rsid w:val="00C26350"/>
    <w:rsid w:val="00C26765"/>
    <w:rsid w:val="00C26905"/>
    <w:rsid w:val="00C26D2C"/>
    <w:rsid w:val="00C3070F"/>
    <w:rsid w:val="00C31903"/>
    <w:rsid w:val="00C31996"/>
    <w:rsid w:val="00C31D5A"/>
    <w:rsid w:val="00C3210A"/>
    <w:rsid w:val="00C32CCF"/>
    <w:rsid w:val="00C33CB1"/>
    <w:rsid w:val="00C348F0"/>
    <w:rsid w:val="00C34ABE"/>
    <w:rsid w:val="00C34B1F"/>
    <w:rsid w:val="00C3532D"/>
    <w:rsid w:val="00C3543A"/>
    <w:rsid w:val="00C357E4"/>
    <w:rsid w:val="00C358F4"/>
    <w:rsid w:val="00C35969"/>
    <w:rsid w:val="00C35D6C"/>
    <w:rsid w:val="00C3630B"/>
    <w:rsid w:val="00C365E3"/>
    <w:rsid w:val="00C37084"/>
    <w:rsid w:val="00C379CA"/>
    <w:rsid w:val="00C40922"/>
    <w:rsid w:val="00C4099D"/>
    <w:rsid w:val="00C40BEC"/>
    <w:rsid w:val="00C40CB9"/>
    <w:rsid w:val="00C40D88"/>
    <w:rsid w:val="00C40E2B"/>
    <w:rsid w:val="00C41428"/>
    <w:rsid w:val="00C4173A"/>
    <w:rsid w:val="00C41C2A"/>
    <w:rsid w:val="00C43662"/>
    <w:rsid w:val="00C43CF0"/>
    <w:rsid w:val="00C4452D"/>
    <w:rsid w:val="00C44A4C"/>
    <w:rsid w:val="00C44AEE"/>
    <w:rsid w:val="00C44B6E"/>
    <w:rsid w:val="00C44FED"/>
    <w:rsid w:val="00C4563A"/>
    <w:rsid w:val="00C459F6"/>
    <w:rsid w:val="00C45EE0"/>
    <w:rsid w:val="00C460FA"/>
    <w:rsid w:val="00C4635A"/>
    <w:rsid w:val="00C46747"/>
    <w:rsid w:val="00C469BD"/>
    <w:rsid w:val="00C46FDA"/>
    <w:rsid w:val="00C4744C"/>
    <w:rsid w:val="00C50806"/>
    <w:rsid w:val="00C5090F"/>
    <w:rsid w:val="00C509B6"/>
    <w:rsid w:val="00C50FD7"/>
    <w:rsid w:val="00C51486"/>
    <w:rsid w:val="00C51E89"/>
    <w:rsid w:val="00C52666"/>
    <w:rsid w:val="00C53009"/>
    <w:rsid w:val="00C536A1"/>
    <w:rsid w:val="00C53F1B"/>
    <w:rsid w:val="00C5419A"/>
    <w:rsid w:val="00C54494"/>
    <w:rsid w:val="00C5554E"/>
    <w:rsid w:val="00C55746"/>
    <w:rsid w:val="00C559E9"/>
    <w:rsid w:val="00C56904"/>
    <w:rsid w:val="00C56A22"/>
    <w:rsid w:val="00C57668"/>
    <w:rsid w:val="00C579E9"/>
    <w:rsid w:val="00C6154B"/>
    <w:rsid w:val="00C616BD"/>
    <w:rsid w:val="00C619D4"/>
    <w:rsid w:val="00C61C1F"/>
    <w:rsid w:val="00C6249E"/>
    <w:rsid w:val="00C625F2"/>
    <w:rsid w:val="00C62628"/>
    <w:rsid w:val="00C62682"/>
    <w:rsid w:val="00C6279B"/>
    <w:rsid w:val="00C63732"/>
    <w:rsid w:val="00C63880"/>
    <w:rsid w:val="00C63A48"/>
    <w:rsid w:val="00C63FDB"/>
    <w:rsid w:val="00C6482E"/>
    <w:rsid w:val="00C6522C"/>
    <w:rsid w:val="00C6552C"/>
    <w:rsid w:val="00C65624"/>
    <w:rsid w:val="00C65A30"/>
    <w:rsid w:val="00C65D2B"/>
    <w:rsid w:val="00C65E77"/>
    <w:rsid w:val="00C65FE0"/>
    <w:rsid w:val="00C66338"/>
    <w:rsid w:val="00C665C6"/>
    <w:rsid w:val="00C66D43"/>
    <w:rsid w:val="00C67BFD"/>
    <w:rsid w:val="00C7057A"/>
    <w:rsid w:val="00C70688"/>
    <w:rsid w:val="00C7093D"/>
    <w:rsid w:val="00C70A1B"/>
    <w:rsid w:val="00C70C37"/>
    <w:rsid w:val="00C70CAD"/>
    <w:rsid w:val="00C70EC5"/>
    <w:rsid w:val="00C71C19"/>
    <w:rsid w:val="00C7202C"/>
    <w:rsid w:val="00C7206C"/>
    <w:rsid w:val="00C72319"/>
    <w:rsid w:val="00C727C1"/>
    <w:rsid w:val="00C72CA1"/>
    <w:rsid w:val="00C73234"/>
    <w:rsid w:val="00C743DB"/>
    <w:rsid w:val="00C746FB"/>
    <w:rsid w:val="00C74AFD"/>
    <w:rsid w:val="00C75086"/>
    <w:rsid w:val="00C75504"/>
    <w:rsid w:val="00C75628"/>
    <w:rsid w:val="00C7570D"/>
    <w:rsid w:val="00C757DC"/>
    <w:rsid w:val="00C7594E"/>
    <w:rsid w:val="00C75B19"/>
    <w:rsid w:val="00C76305"/>
    <w:rsid w:val="00C766F8"/>
    <w:rsid w:val="00C81473"/>
    <w:rsid w:val="00C81C76"/>
    <w:rsid w:val="00C81F14"/>
    <w:rsid w:val="00C820D9"/>
    <w:rsid w:val="00C823CB"/>
    <w:rsid w:val="00C8254A"/>
    <w:rsid w:val="00C82F4C"/>
    <w:rsid w:val="00C82F7A"/>
    <w:rsid w:val="00C82F96"/>
    <w:rsid w:val="00C83B11"/>
    <w:rsid w:val="00C83BEC"/>
    <w:rsid w:val="00C83EEA"/>
    <w:rsid w:val="00C84CE9"/>
    <w:rsid w:val="00C852A0"/>
    <w:rsid w:val="00C85913"/>
    <w:rsid w:val="00C8606D"/>
    <w:rsid w:val="00C86199"/>
    <w:rsid w:val="00C86274"/>
    <w:rsid w:val="00C86C00"/>
    <w:rsid w:val="00C86D18"/>
    <w:rsid w:val="00C87118"/>
    <w:rsid w:val="00C87650"/>
    <w:rsid w:val="00C87855"/>
    <w:rsid w:val="00C90164"/>
    <w:rsid w:val="00C90DEC"/>
    <w:rsid w:val="00C916AF"/>
    <w:rsid w:val="00C918EF"/>
    <w:rsid w:val="00C9191C"/>
    <w:rsid w:val="00C92676"/>
    <w:rsid w:val="00C92C04"/>
    <w:rsid w:val="00C92ED5"/>
    <w:rsid w:val="00C93535"/>
    <w:rsid w:val="00C9431E"/>
    <w:rsid w:val="00C94859"/>
    <w:rsid w:val="00C95EAB"/>
    <w:rsid w:val="00C95EB6"/>
    <w:rsid w:val="00C96472"/>
    <w:rsid w:val="00C9658C"/>
    <w:rsid w:val="00C96D1D"/>
    <w:rsid w:val="00C96D8F"/>
    <w:rsid w:val="00C971A9"/>
    <w:rsid w:val="00C975F5"/>
    <w:rsid w:val="00C97854"/>
    <w:rsid w:val="00CA00C5"/>
    <w:rsid w:val="00CA04B2"/>
    <w:rsid w:val="00CA0E7B"/>
    <w:rsid w:val="00CA11A0"/>
    <w:rsid w:val="00CA1C39"/>
    <w:rsid w:val="00CA2C73"/>
    <w:rsid w:val="00CA31F9"/>
    <w:rsid w:val="00CA3351"/>
    <w:rsid w:val="00CA34FD"/>
    <w:rsid w:val="00CA38B2"/>
    <w:rsid w:val="00CA3A22"/>
    <w:rsid w:val="00CA4E99"/>
    <w:rsid w:val="00CA4F65"/>
    <w:rsid w:val="00CA5450"/>
    <w:rsid w:val="00CA5BCC"/>
    <w:rsid w:val="00CA6577"/>
    <w:rsid w:val="00CA660A"/>
    <w:rsid w:val="00CA709E"/>
    <w:rsid w:val="00CA70C4"/>
    <w:rsid w:val="00CA7143"/>
    <w:rsid w:val="00CB0090"/>
    <w:rsid w:val="00CB0517"/>
    <w:rsid w:val="00CB07AF"/>
    <w:rsid w:val="00CB0950"/>
    <w:rsid w:val="00CB1526"/>
    <w:rsid w:val="00CB156C"/>
    <w:rsid w:val="00CB1C5D"/>
    <w:rsid w:val="00CB27AC"/>
    <w:rsid w:val="00CB372C"/>
    <w:rsid w:val="00CB4660"/>
    <w:rsid w:val="00CB46B2"/>
    <w:rsid w:val="00CB48CE"/>
    <w:rsid w:val="00CB4926"/>
    <w:rsid w:val="00CB4CA3"/>
    <w:rsid w:val="00CB50E3"/>
    <w:rsid w:val="00CB51BE"/>
    <w:rsid w:val="00CB59CA"/>
    <w:rsid w:val="00CB5EA4"/>
    <w:rsid w:val="00CB674A"/>
    <w:rsid w:val="00CB6E14"/>
    <w:rsid w:val="00CB707D"/>
    <w:rsid w:val="00CB7174"/>
    <w:rsid w:val="00CB740E"/>
    <w:rsid w:val="00CB7501"/>
    <w:rsid w:val="00CB7F44"/>
    <w:rsid w:val="00CC0156"/>
    <w:rsid w:val="00CC0C1E"/>
    <w:rsid w:val="00CC116A"/>
    <w:rsid w:val="00CC16A2"/>
    <w:rsid w:val="00CC1B5F"/>
    <w:rsid w:val="00CC2035"/>
    <w:rsid w:val="00CC20C8"/>
    <w:rsid w:val="00CC24D6"/>
    <w:rsid w:val="00CC2D04"/>
    <w:rsid w:val="00CC3BFF"/>
    <w:rsid w:val="00CC4B32"/>
    <w:rsid w:val="00CC60B1"/>
    <w:rsid w:val="00CC672A"/>
    <w:rsid w:val="00CC6EDE"/>
    <w:rsid w:val="00CC7119"/>
    <w:rsid w:val="00CC74B7"/>
    <w:rsid w:val="00CC7F87"/>
    <w:rsid w:val="00CD08A7"/>
    <w:rsid w:val="00CD13EC"/>
    <w:rsid w:val="00CD14BE"/>
    <w:rsid w:val="00CD2BD1"/>
    <w:rsid w:val="00CD3036"/>
    <w:rsid w:val="00CD31E7"/>
    <w:rsid w:val="00CD3269"/>
    <w:rsid w:val="00CD4571"/>
    <w:rsid w:val="00CD4736"/>
    <w:rsid w:val="00CD4820"/>
    <w:rsid w:val="00CD49B1"/>
    <w:rsid w:val="00CD4AB2"/>
    <w:rsid w:val="00CD59C3"/>
    <w:rsid w:val="00CD65CE"/>
    <w:rsid w:val="00CD678E"/>
    <w:rsid w:val="00CD6888"/>
    <w:rsid w:val="00CD691D"/>
    <w:rsid w:val="00CD6F3B"/>
    <w:rsid w:val="00CD7472"/>
    <w:rsid w:val="00CE04B9"/>
    <w:rsid w:val="00CE0954"/>
    <w:rsid w:val="00CE1C21"/>
    <w:rsid w:val="00CE25B9"/>
    <w:rsid w:val="00CE29DC"/>
    <w:rsid w:val="00CE2D3D"/>
    <w:rsid w:val="00CE3139"/>
    <w:rsid w:val="00CE344F"/>
    <w:rsid w:val="00CE356C"/>
    <w:rsid w:val="00CE3592"/>
    <w:rsid w:val="00CE37BC"/>
    <w:rsid w:val="00CE54CB"/>
    <w:rsid w:val="00CE5555"/>
    <w:rsid w:val="00CE615E"/>
    <w:rsid w:val="00CE66D3"/>
    <w:rsid w:val="00CE7083"/>
    <w:rsid w:val="00CE7329"/>
    <w:rsid w:val="00CE76B0"/>
    <w:rsid w:val="00CE7A33"/>
    <w:rsid w:val="00CE7BA8"/>
    <w:rsid w:val="00CE7EF0"/>
    <w:rsid w:val="00CF08CD"/>
    <w:rsid w:val="00CF0C7C"/>
    <w:rsid w:val="00CF281A"/>
    <w:rsid w:val="00CF2C7E"/>
    <w:rsid w:val="00CF2E39"/>
    <w:rsid w:val="00CF32FE"/>
    <w:rsid w:val="00CF3366"/>
    <w:rsid w:val="00CF3CC2"/>
    <w:rsid w:val="00CF51F7"/>
    <w:rsid w:val="00CF599B"/>
    <w:rsid w:val="00CF5D5C"/>
    <w:rsid w:val="00CF61FC"/>
    <w:rsid w:val="00CF6491"/>
    <w:rsid w:val="00CF6E11"/>
    <w:rsid w:val="00CF77F1"/>
    <w:rsid w:val="00CF7C58"/>
    <w:rsid w:val="00D01644"/>
    <w:rsid w:val="00D017D2"/>
    <w:rsid w:val="00D02A2D"/>
    <w:rsid w:val="00D034A8"/>
    <w:rsid w:val="00D043B5"/>
    <w:rsid w:val="00D043D4"/>
    <w:rsid w:val="00D04D3D"/>
    <w:rsid w:val="00D058A9"/>
    <w:rsid w:val="00D06159"/>
    <w:rsid w:val="00D06546"/>
    <w:rsid w:val="00D06A36"/>
    <w:rsid w:val="00D06DC0"/>
    <w:rsid w:val="00D07502"/>
    <w:rsid w:val="00D1010B"/>
    <w:rsid w:val="00D101B3"/>
    <w:rsid w:val="00D10531"/>
    <w:rsid w:val="00D10856"/>
    <w:rsid w:val="00D117D7"/>
    <w:rsid w:val="00D11814"/>
    <w:rsid w:val="00D11A6F"/>
    <w:rsid w:val="00D12042"/>
    <w:rsid w:val="00D12542"/>
    <w:rsid w:val="00D129B7"/>
    <w:rsid w:val="00D129BD"/>
    <w:rsid w:val="00D12D92"/>
    <w:rsid w:val="00D12F1B"/>
    <w:rsid w:val="00D12F29"/>
    <w:rsid w:val="00D13618"/>
    <w:rsid w:val="00D1372F"/>
    <w:rsid w:val="00D1498F"/>
    <w:rsid w:val="00D14A0F"/>
    <w:rsid w:val="00D14A8A"/>
    <w:rsid w:val="00D14BCD"/>
    <w:rsid w:val="00D15386"/>
    <w:rsid w:val="00D15C80"/>
    <w:rsid w:val="00D170AA"/>
    <w:rsid w:val="00D170BE"/>
    <w:rsid w:val="00D171E1"/>
    <w:rsid w:val="00D20EC0"/>
    <w:rsid w:val="00D218D6"/>
    <w:rsid w:val="00D21A5B"/>
    <w:rsid w:val="00D21D51"/>
    <w:rsid w:val="00D22AD9"/>
    <w:rsid w:val="00D22B23"/>
    <w:rsid w:val="00D22E00"/>
    <w:rsid w:val="00D22EFF"/>
    <w:rsid w:val="00D23EF4"/>
    <w:rsid w:val="00D245B5"/>
    <w:rsid w:val="00D24C11"/>
    <w:rsid w:val="00D24C4A"/>
    <w:rsid w:val="00D24DEC"/>
    <w:rsid w:val="00D2538D"/>
    <w:rsid w:val="00D25701"/>
    <w:rsid w:val="00D259A0"/>
    <w:rsid w:val="00D26379"/>
    <w:rsid w:val="00D26EBD"/>
    <w:rsid w:val="00D270BD"/>
    <w:rsid w:val="00D27183"/>
    <w:rsid w:val="00D271B5"/>
    <w:rsid w:val="00D27472"/>
    <w:rsid w:val="00D2749B"/>
    <w:rsid w:val="00D275B4"/>
    <w:rsid w:val="00D27AD6"/>
    <w:rsid w:val="00D30290"/>
    <w:rsid w:val="00D30982"/>
    <w:rsid w:val="00D30CF3"/>
    <w:rsid w:val="00D30CF4"/>
    <w:rsid w:val="00D310D6"/>
    <w:rsid w:val="00D3168B"/>
    <w:rsid w:val="00D32583"/>
    <w:rsid w:val="00D32712"/>
    <w:rsid w:val="00D334DF"/>
    <w:rsid w:val="00D34152"/>
    <w:rsid w:val="00D343B3"/>
    <w:rsid w:val="00D34D21"/>
    <w:rsid w:val="00D34DD9"/>
    <w:rsid w:val="00D3529D"/>
    <w:rsid w:val="00D35A8D"/>
    <w:rsid w:val="00D36F8E"/>
    <w:rsid w:val="00D371F1"/>
    <w:rsid w:val="00D37270"/>
    <w:rsid w:val="00D375B3"/>
    <w:rsid w:val="00D40032"/>
    <w:rsid w:val="00D400DD"/>
    <w:rsid w:val="00D401DC"/>
    <w:rsid w:val="00D4025B"/>
    <w:rsid w:val="00D40797"/>
    <w:rsid w:val="00D408D7"/>
    <w:rsid w:val="00D40FD4"/>
    <w:rsid w:val="00D410C5"/>
    <w:rsid w:val="00D4113B"/>
    <w:rsid w:val="00D41C0F"/>
    <w:rsid w:val="00D42F75"/>
    <w:rsid w:val="00D43378"/>
    <w:rsid w:val="00D4348C"/>
    <w:rsid w:val="00D4368C"/>
    <w:rsid w:val="00D43738"/>
    <w:rsid w:val="00D43B11"/>
    <w:rsid w:val="00D43E22"/>
    <w:rsid w:val="00D4426A"/>
    <w:rsid w:val="00D4579E"/>
    <w:rsid w:val="00D4596A"/>
    <w:rsid w:val="00D45A1B"/>
    <w:rsid w:val="00D45A23"/>
    <w:rsid w:val="00D45D73"/>
    <w:rsid w:val="00D467D5"/>
    <w:rsid w:val="00D476A2"/>
    <w:rsid w:val="00D478BC"/>
    <w:rsid w:val="00D5008C"/>
    <w:rsid w:val="00D50527"/>
    <w:rsid w:val="00D50CDE"/>
    <w:rsid w:val="00D50EB1"/>
    <w:rsid w:val="00D510CF"/>
    <w:rsid w:val="00D52083"/>
    <w:rsid w:val="00D521A1"/>
    <w:rsid w:val="00D52DEA"/>
    <w:rsid w:val="00D5392C"/>
    <w:rsid w:val="00D53E62"/>
    <w:rsid w:val="00D56106"/>
    <w:rsid w:val="00D56290"/>
    <w:rsid w:val="00D5634C"/>
    <w:rsid w:val="00D56737"/>
    <w:rsid w:val="00D5675D"/>
    <w:rsid w:val="00D56840"/>
    <w:rsid w:val="00D56D44"/>
    <w:rsid w:val="00D57122"/>
    <w:rsid w:val="00D5777C"/>
    <w:rsid w:val="00D57D00"/>
    <w:rsid w:val="00D60620"/>
    <w:rsid w:val="00D60D23"/>
    <w:rsid w:val="00D61143"/>
    <w:rsid w:val="00D61781"/>
    <w:rsid w:val="00D61E1A"/>
    <w:rsid w:val="00D626E2"/>
    <w:rsid w:val="00D62F96"/>
    <w:rsid w:val="00D637A0"/>
    <w:rsid w:val="00D63813"/>
    <w:rsid w:val="00D63859"/>
    <w:rsid w:val="00D639B1"/>
    <w:rsid w:val="00D64447"/>
    <w:rsid w:val="00D647D0"/>
    <w:rsid w:val="00D64BD1"/>
    <w:rsid w:val="00D64D10"/>
    <w:rsid w:val="00D64EB1"/>
    <w:rsid w:val="00D65329"/>
    <w:rsid w:val="00D6626E"/>
    <w:rsid w:val="00D67509"/>
    <w:rsid w:val="00D6755E"/>
    <w:rsid w:val="00D67B7E"/>
    <w:rsid w:val="00D701A2"/>
    <w:rsid w:val="00D70EA9"/>
    <w:rsid w:val="00D71193"/>
    <w:rsid w:val="00D71846"/>
    <w:rsid w:val="00D7246B"/>
    <w:rsid w:val="00D72959"/>
    <w:rsid w:val="00D72BE7"/>
    <w:rsid w:val="00D731B9"/>
    <w:rsid w:val="00D7340B"/>
    <w:rsid w:val="00D73A54"/>
    <w:rsid w:val="00D7409D"/>
    <w:rsid w:val="00D74351"/>
    <w:rsid w:val="00D74C3A"/>
    <w:rsid w:val="00D74C7D"/>
    <w:rsid w:val="00D74FBC"/>
    <w:rsid w:val="00D7621B"/>
    <w:rsid w:val="00D767F4"/>
    <w:rsid w:val="00D7717A"/>
    <w:rsid w:val="00D80503"/>
    <w:rsid w:val="00D81258"/>
    <w:rsid w:val="00D81EE5"/>
    <w:rsid w:val="00D82789"/>
    <w:rsid w:val="00D82AE3"/>
    <w:rsid w:val="00D83102"/>
    <w:rsid w:val="00D835B3"/>
    <w:rsid w:val="00D839CE"/>
    <w:rsid w:val="00D83E02"/>
    <w:rsid w:val="00D842BF"/>
    <w:rsid w:val="00D84DE4"/>
    <w:rsid w:val="00D8521B"/>
    <w:rsid w:val="00D8538F"/>
    <w:rsid w:val="00D85C77"/>
    <w:rsid w:val="00D86364"/>
    <w:rsid w:val="00D86A82"/>
    <w:rsid w:val="00D8742D"/>
    <w:rsid w:val="00D874AF"/>
    <w:rsid w:val="00D87848"/>
    <w:rsid w:val="00D878EA"/>
    <w:rsid w:val="00D9027F"/>
    <w:rsid w:val="00D90F56"/>
    <w:rsid w:val="00D91011"/>
    <w:rsid w:val="00D9103A"/>
    <w:rsid w:val="00D91580"/>
    <w:rsid w:val="00D91A9E"/>
    <w:rsid w:val="00D91D90"/>
    <w:rsid w:val="00D91E2A"/>
    <w:rsid w:val="00D9229E"/>
    <w:rsid w:val="00D924C4"/>
    <w:rsid w:val="00D9268D"/>
    <w:rsid w:val="00D937F0"/>
    <w:rsid w:val="00D93CBA"/>
    <w:rsid w:val="00D93D42"/>
    <w:rsid w:val="00D95741"/>
    <w:rsid w:val="00D95A69"/>
    <w:rsid w:val="00D95D3D"/>
    <w:rsid w:val="00D960C0"/>
    <w:rsid w:val="00D967B8"/>
    <w:rsid w:val="00D975CB"/>
    <w:rsid w:val="00D977F8"/>
    <w:rsid w:val="00D97CCC"/>
    <w:rsid w:val="00DA04E9"/>
    <w:rsid w:val="00DA0B5F"/>
    <w:rsid w:val="00DA0C9B"/>
    <w:rsid w:val="00DA1AF6"/>
    <w:rsid w:val="00DA1BE5"/>
    <w:rsid w:val="00DA2272"/>
    <w:rsid w:val="00DA249A"/>
    <w:rsid w:val="00DA43E1"/>
    <w:rsid w:val="00DA5AAB"/>
    <w:rsid w:val="00DA60CE"/>
    <w:rsid w:val="00DA66F7"/>
    <w:rsid w:val="00DA6772"/>
    <w:rsid w:val="00DA695F"/>
    <w:rsid w:val="00DB0010"/>
    <w:rsid w:val="00DB0D45"/>
    <w:rsid w:val="00DB1019"/>
    <w:rsid w:val="00DB1B6D"/>
    <w:rsid w:val="00DB2395"/>
    <w:rsid w:val="00DB2B86"/>
    <w:rsid w:val="00DB33A6"/>
    <w:rsid w:val="00DB3E6B"/>
    <w:rsid w:val="00DB5A6B"/>
    <w:rsid w:val="00DB5EB5"/>
    <w:rsid w:val="00DB60BF"/>
    <w:rsid w:val="00DB6433"/>
    <w:rsid w:val="00DB683A"/>
    <w:rsid w:val="00DB685B"/>
    <w:rsid w:val="00DB69E4"/>
    <w:rsid w:val="00DB7501"/>
    <w:rsid w:val="00DB7595"/>
    <w:rsid w:val="00DC05BC"/>
    <w:rsid w:val="00DC0A88"/>
    <w:rsid w:val="00DC1500"/>
    <w:rsid w:val="00DC1525"/>
    <w:rsid w:val="00DC1B7A"/>
    <w:rsid w:val="00DC1DAC"/>
    <w:rsid w:val="00DC2276"/>
    <w:rsid w:val="00DC2F92"/>
    <w:rsid w:val="00DC355F"/>
    <w:rsid w:val="00DC3DE8"/>
    <w:rsid w:val="00DC42B2"/>
    <w:rsid w:val="00DC42E6"/>
    <w:rsid w:val="00DC460B"/>
    <w:rsid w:val="00DC56E4"/>
    <w:rsid w:val="00DC594F"/>
    <w:rsid w:val="00DC5A80"/>
    <w:rsid w:val="00DC5ED1"/>
    <w:rsid w:val="00DC5F66"/>
    <w:rsid w:val="00DC7180"/>
    <w:rsid w:val="00DC72BF"/>
    <w:rsid w:val="00DC74C0"/>
    <w:rsid w:val="00DC7C9C"/>
    <w:rsid w:val="00DC7F12"/>
    <w:rsid w:val="00DD0104"/>
    <w:rsid w:val="00DD03D5"/>
    <w:rsid w:val="00DD063D"/>
    <w:rsid w:val="00DD0892"/>
    <w:rsid w:val="00DD145C"/>
    <w:rsid w:val="00DD185C"/>
    <w:rsid w:val="00DD1F57"/>
    <w:rsid w:val="00DD2469"/>
    <w:rsid w:val="00DD3D69"/>
    <w:rsid w:val="00DD4D9E"/>
    <w:rsid w:val="00DD5116"/>
    <w:rsid w:val="00DD5C48"/>
    <w:rsid w:val="00DD6468"/>
    <w:rsid w:val="00DD723F"/>
    <w:rsid w:val="00DD74FD"/>
    <w:rsid w:val="00DE0824"/>
    <w:rsid w:val="00DE0A7F"/>
    <w:rsid w:val="00DE0D1A"/>
    <w:rsid w:val="00DE1B76"/>
    <w:rsid w:val="00DE1BCB"/>
    <w:rsid w:val="00DE1CCE"/>
    <w:rsid w:val="00DE2275"/>
    <w:rsid w:val="00DE281F"/>
    <w:rsid w:val="00DE2A62"/>
    <w:rsid w:val="00DE2DF8"/>
    <w:rsid w:val="00DE2E56"/>
    <w:rsid w:val="00DE2EAA"/>
    <w:rsid w:val="00DE2F8D"/>
    <w:rsid w:val="00DE30C4"/>
    <w:rsid w:val="00DE355D"/>
    <w:rsid w:val="00DE50AC"/>
    <w:rsid w:val="00DE5E99"/>
    <w:rsid w:val="00DE6184"/>
    <w:rsid w:val="00DE649A"/>
    <w:rsid w:val="00DE6728"/>
    <w:rsid w:val="00DE744A"/>
    <w:rsid w:val="00DE7519"/>
    <w:rsid w:val="00DF034E"/>
    <w:rsid w:val="00DF0986"/>
    <w:rsid w:val="00DF1279"/>
    <w:rsid w:val="00DF19A7"/>
    <w:rsid w:val="00DF1C67"/>
    <w:rsid w:val="00DF1F05"/>
    <w:rsid w:val="00DF2A3A"/>
    <w:rsid w:val="00DF3533"/>
    <w:rsid w:val="00DF3A40"/>
    <w:rsid w:val="00DF3B1B"/>
    <w:rsid w:val="00DF3B47"/>
    <w:rsid w:val="00DF4321"/>
    <w:rsid w:val="00DF47CC"/>
    <w:rsid w:val="00DF500E"/>
    <w:rsid w:val="00DF50F4"/>
    <w:rsid w:val="00DF552C"/>
    <w:rsid w:val="00DF55D1"/>
    <w:rsid w:val="00DF5E59"/>
    <w:rsid w:val="00DF677B"/>
    <w:rsid w:val="00DF6A99"/>
    <w:rsid w:val="00DF6FDC"/>
    <w:rsid w:val="00DF7D8B"/>
    <w:rsid w:val="00DF7FF8"/>
    <w:rsid w:val="00E00109"/>
    <w:rsid w:val="00E00B5D"/>
    <w:rsid w:val="00E00C41"/>
    <w:rsid w:val="00E01528"/>
    <w:rsid w:val="00E01964"/>
    <w:rsid w:val="00E027B4"/>
    <w:rsid w:val="00E027DF"/>
    <w:rsid w:val="00E02E7E"/>
    <w:rsid w:val="00E02EDF"/>
    <w:rsid w:val="00E03BF6"/>
    <w:rsid w:val="00E03F26"/>
    <w:rsid w:val="00E04CDF"/>
    <w:rsid w:val="00E04F7C"/>
    <w:rsid w:val="00E050E4"/>
    <w:rsid w:val="00E0522C"/>
    <w:rsid w:val="00E0567E"/>
    <w:rsid w:val="00E05C47"/>
    <w:rsid w:val="00E060AA"/>
    <w:rsid w:val="00E07A15"/>
    <w:rsid w:val="00E07DFE"/>
    <w:rsid w:val="00E1081F"/>
    <w:rsid w:val="00E10A74"/>
    <w:rsid w:val="00E10B2B"/>
    <w:rsid w:val="00E11153"/>
    <w:rsid w:val="00E118E8"/>
    <w:rsid w:val="00E125AB"/>
    <w:rsid w:val="00E12CC0"/>
    <w:rsid w:val="00E132D7"/>
    <w:rsid w:val="00E14179"/>
    <w:rsid w:val="00E14D20"/>
    <w:rsid w:val="00E14EF2"/>
    <w:rsid w:val="00E15B6B"/>
    <w:rsid w:val="00E16890"/>
    <w:rsid w:val="00E16BB9"/>
    <w:rsid w:val="00E16D8E"/>
    <w:rsid w:val="00E20930"/>
    <w:rsid w:val="00E20EA5"/>
    <w:rsid w:val="00E21DF6"/>
    <w:rsid w:val="00E2225E"/>
    <w:rsid w:val="00E22281"/>
    <w:rsid w:val="00E22301"/>
    <w:rsid w:val="00E2247B"/>
    <w:rsid w:val="00E231E0"/>
    <w:rsid w:val="00E23EBC"/>
    <w:rsid w:val="00E2446B"/>
    <w:rsid w:val="00E244F2"/>
    <w:rsid w:val="00E248C7"/>
    <w:rsid w:val="00E24B5E"/>
    <w:rsid w:val="00E24BEF"/>
    <w:rsid w:val="00E25867"/>
    <w:rsid w:val="00E25AD5"/>
    <w:rsid w:val="00E25AF0"/>
    <w:rsid w:val="00E25D27"/>
    <w:rsid w:val="00E25D8B"/>
    <w:rsid w:val="00E26574"/>
    <w:rsid w:val="00E27270"/>
    <w:rsid w:val="00E27327"/>
    <w:rsid w:val="00E27585"/>
    <w:rsid w:val="00E300AB"/>
    <w:rsid w:val="00E30ACF"/>
    <w:rsid w:val="00E30C58"/>
    <w:rsid w:val="00E30ED5"/>
    <w:rsid w:val="00E316F6"/>
    <w:rsid w:val="00E31900"/>
    <w:rsid w:val="00E319FB"/>
    <w:rsid w:val="00E31A0B"/>
    <w:rsid w:val="00E31B66"/>
    <w:rsid w:val="00E31BC0"/>
    <w:rsid w:val="00E32A24"/>
    <w:rsid w:val="00E3364C"/>
    <w:rsid w:val="00E33844"/>
    <w:rsid w:val="00E340FC"/>
    <w:rsid w:val="00E34122"/>
    <w:rsid w:val="00E348BE"/>
    <w:rsid w:val="00E3512F"/>
    <w:rsid w:val="00E356D5"/>
    <w:rsid w:val="00E356EF"/>
    <w:rsid w:val="00E35E0E"/>
    <w:rsid w:val="00E362D8"/>
    <w:rsid w:val="00E362F2"/>
    <w:rsid w:val="00E36F61"/>
    <w:rsid w:val="00E37ED7"/>
    <w:rsid w:val="00E37FF6"/>
    <w:rsid w:val="00E4055B"/>
    <w:rsid w:val="00E4069E"/>
    <w:rsid w:val="00E408A6"/>
    <w:rsid w:val="00E40A8B"/>
    <w:rsid w:val="00E411BB"/>
    <w:rsid w:val="00E41A28"/>
    <w:rsid w:val="00E42377"/>
    <w:rsid w:val="00E42C2D"/>
    <w:rsid w:val="00E42F89"/>
    <w:rsid w:val="00E432A3"/>
    <w:rsid w:val="00E44CCB"/>
    <w:rsid w:val="00E4523B"/>
    <w:rsid w:val="00E45988"/>
    <w:rsid w:val="00E45C77"/>
    <w:rsid w:val="00E47123"/>
    <w:rsid w:val="00E473BE"/>
    <w:rsid w:val="00E47FD8"/>
    <w:rsid w:val="00E501CB"/>
    <w:rsid w:val="00E50356"/>
    <w:rsid w:val="00E505B8"/>
    <w:rsid w:val="00E5089B"/>
    <w:rsid w:val="00E50A45"/>
    <w:rsid w:val="00E5104B"/>
    <w:rsid w:val="00E514DD"/>
    <w:rsid w:val="00E52C68"/>
    <w:rsid w:val="00E52CBF"/>
    <w:rsid w:val="00E531F3"/>
    <w:rsid w:val="00E5331D"/>
    <w:rsid w:val="00E53447"/>
    <w:rsid w:val="00E538CF"/>
    <w:rsid w:val="00E5451D"/>
    <w:rsid w:val="00E5467F"/>
    <w:rsid w:val="00E55A74"/>
    <w:rsid w:val="00E56008"/>
    <w:rsid w:val="00E5666A"/>
    <w:rsid w:val="00E567BC"/>
    <w:rsid w:val="00E5692C"/>
    <w:rsid w:val="00E56F5F"/>
    <w:rsid w:val="00E575D9"/>
    <w:rsid w:val="00E57956"/>
    <w:rsid w:val="00E607B5"/>
    <w:rsid w:val="00E60BD0"/>
    <w:rsid w:val="00E6107F"/>
    <w:rsid w:val="00E62193"/>
    <w:rsid w:val="00E6264D"/>
    <w:rsid w:val="00E6278F"/>
    <w:rsid w:val="00E629CD"/>
    <w:rsid w:val="00E62A82"/>
    <w:rsid w:val="00E62D02"/>
    <w:rsid w:val="00E6358D"/>
    <w:rsid w:val="00E63FB0"/>
    <w:rsid w:val="00E64048"/>
    <w:rsid w:val="00E641F7"/>
    <w:rsid w:val="00E65383"/>
    <w:rsid w:val="00E655F5"/>
    <w:rsid w:val="00E65A38"/>
    <w:rsid w:val="00E6621A"/>
    <w:rsid w:val="00E669B1"/>
    <w:rsid w:val="00E66EB9"/>
    <w:rsid w:val="00E67AC7"/>
    <w:rsid w:val="00E704BE"/>
    <w:rsid w:val="00E709CB"/>
    <w:rsid w:val="00E70E33"/>
    <w:rsid w:val="00E717BB"/>
    <w:rsid w:val="00E718EE"/>
    <w:rsid w:val="00E71B53"/>
    <w:rsid w:val="00E73E69"/>
    <w:rsid w:val="00E746F0"/>
    <w:rsid w:val="00E74926"/>
    <w:rsid w:val="00E75191"/>
    <w:rsid w:val="00E75410"/>
    <w:rsid w:val="00E75F40"/>
    <w:rsid w:val="00E76225"/>
    <w:rsid w:val="00E762A3"/>
    <w:rsid w:val="00E763C5"/>
    <w:rsid w:val="00E766EA"/>
    <w:rsid w:val="00E7699B"/>
    <w:rsid w:val="00E769C2"/>
    <w:rsid w:val="00E77312"/>
    <w:rsid w:val="00E773D3"/>
    <w:rsid w:val="00E77556"/>
    <w:rsid w:val="00E8120D"/>
    <w:rsid w:val="00E8160C"/>
    <w:rsid w:val="00E81F83"/>
    <w:rsid w:val="00E82D5C"/>
    <w:rsid w:val="00E850EC"/>
    <w:rsid w:val="00E8566B"/>
    <w:rsid w:val="00E86CE4"/>
    <w:rsid w:val="00E87D8B"/>
    <w:rsid w:val="00E87E74"/>
    <w:rsid w:val="00E87E8E"/>
    <w:rsid w:val="00E903A3"/>
    <w:rsid w:val="00E90A62"/>
    <w:rsid w:val="00E9204A"/>
    <w:rsid w:val="00E924F4"/>
    <w:rsid w:val="00E929A5"/>
    <w:rsid w:val="00E93519"/>
    <w:rsid w:val="00E935ED"/>
    <w:rsid w:val="00E938E8"/>
    <w:rsid w:val="00E94BA5"/>
    <w:rsid w:val="00E94CC2"/>
    <w:rsid w:val="00E956E3"/>
    <w:rsid w:val="00E962FB"/>
    <w:rsid w:val="00E96B60"/>
    <w:rsid w:val="00E97115"/>
    <w:rsid w:val="00E974EB"/>
    <w:rsid w:val="00E979AA"/>
    <w:rsid w:val="00E97DC8"/>
    <w:rsid w:val="00EA008D"/>
    <w:rsid w:val="00EA03D7"/>
    <w:rsid w:val="00EA077D"/>
    <w:rsid w:val="00EA1F74"/>
    <w:rsid w:val="00EA2373"/>
    <w:rsid w:val="00EA26D2"/>
    <w:rsid w:val="00EA3488"/>
    <w:rsid w:val="00EA3655"/>
    <w:rsid w:val="00EA38DB"/>
    <w:rsid w:val="00EA43BF"/>
    <w:rsid w:val="00EA446F"/>
    <w:rsid w:val="00EA492C"/>
    <w:rsid w:val="00EA4CBA"/>
    <w:rsid w:val="00EA5090"/>
    <w:rsid w:val="00EA61B4"/>
    <w:rsid w:val="00EA6946"/>
    <w:rsid w:val="00EA7090"/>
    <w:rsid w:val="00EA753E"/>
    <w:rsid w:val="00EA7DA4"/>
    <w:rsid w:val="00EA7DFD"/>
    <w:rsid w:val="00EB02EF"/>
    <w:rsid w:val="00EB1648"/>
    <w:rsid w:val="00EB1C7C"/>
    <w:rsid w:val="00EB1D2C"/>
    <w:rsid w:val="00EB1F25"/>
    <w:rsid w:val="00EB20EB"/>
    <w:rsid w:val="00EB23F2"/>
    <w:rsid w:val="00EB394E"/>
    <w:rsid w:val="00EB3E61"/>
    <w:rsid w:val="00EB433E"/>
    <w:rsid w:val="00EB4349"/>
    <w:rsid w:val="00EB43B1"/>
    <w:rsid w:val="00EB6747"/>
    <w:rsid w:val="00EB6C4F"/>
    <w:rsid w:val="00EB71B5"/>
    <w:rsid w:val="00EB7423"/>
    <w:rsid w:val="00EB7600"/>
    <w:rsid w:val="00EB7617"/>
    <w:rsid w:val="00EB79C4"/>
    <w:rsid w:val="00EC0F20"/>
    <w:rsid w:val="00EC13FE"/>
    <w:rsid w:val="00EC19FA"/>
    <w:rsid w:val="00EC1E77"/>
    <w:rsid w:val="00EC2279"/>
    <w:rsid w:val="00EC2BB7"/>
    <w:rsid w:val="00EC33C5"/>
    <w:rsid w:val="00EC3CD3"/>
    <w:rsid w:val="00EC42B3"/>
    <w:rsid w:val="00EC437B"/>
    <w:rsid w:val="00EC4BCF"/>
    <w:rsid w:val="00EC5F90"/>
    <w:rsid w:val="00EC6E1C"/>
    <w:rsid w:val="00EC71CF"/>
    <w:rsid w:val="00EC73B8"/>
    <w:rsid w:val="00EC7562"/>
    <w:rsid w:val="00EC78A5"/>
    <w:rsid w:val="00EC78B3"/>
    <w:rsid w:val="00EC78DF"/>
    <w:rsid w:val="00EC7CAC"/>
    <w:rsid w:val="00EC7DA9"/>
    <w:rsid w:val="00ED0115"/>
    <w:rsid w:val="00ED05C3"/>
    <w:rsid w:val="00ED064F"/>
    <w:rsid w:val="00ED13EC"/>
    <w:rsid w:val="00ED174B"/>
    <w:rsid w:val="00ED1EA2"/>
    <w:rsid w:val="00ED223B"/>
    <w:rsid w:val="00ED2782"/>
    <w:rsid w:val="00ED2A8B"/>
    <w:rsid w:val="00ED2F00"/>
    <w:rsid w:val="00ED3181"/>
    <w:rsid w:val="00ED3437"/>
    <w:rsid w:val="00ED3BE7"/>
    <w:rsid w:val="00ED4499"/>
    <w:rsid w:val="00ED4CF7"/>
    <w:rsid w:val="00ED5115"/>
    <w:rsid w:val="00ED68AE"/>
    <w:rsid w:val="00ED6AF7"/>
    <w:rsid w:val="00EE00AA"/>
    <w:rsid w:val="00EE04F1"/>
    <w:rsid w:val="00EE13DD"/>
    <w:rsid w:val="00EE167C"/>
    <w:rsid w:val="00EE1831"/>
    <w:rsid w:val="00EE1A6B"/>
    <w:rsid w:val="00EE1B6A"/>
    <w:rsid w:val="00EE1EC7"/>
    <w:rsid w:val="00EE2E47"/>
    <w:rsid w:val="00EE366D"/>
    <w:rsid w:val="00EE44B0"/>
    <w:rsid w:val="00EE4781"/>
    <w:rsid w:val="00EE49C9"/>
    <w:rsid w:val="00EE4B34"/>
    <w:rsid w:val="00EE541A"/>
    <w:rsid w:val="00EE549C"/>
    <w:rsid w:val="00EE5755"/>
    <w:rsid w:val="00EE5AA5"/>
    <w:rsid w:val="00EE604A"/>
    <w:rsid w:val="00EE6380"/>
    <w:rsid w:val="00EE6D16"/>
    <w:rsid w:val="00EE7FFB"/>
    <w:rsid w:val="00EF006B"/>
    <w:rsid w:val="00EF0952"/>
    <w:rsid w:val="00EF0C4C"/>
    <w:rsid w:val="00EF0CF9"/>
    <w:rsid w:val="00EF0F22"/>
    <w:rsid w:val="00EF1487"/>
    <w:rsid w:val="00EF2049"/>
    <w:rsid w:val="00EF289A"/>
    <w:rsid w:val="00EF2E83"/>
    <w:rsid w:val="00EF34D6"/>
    <w:rsid w:val="00EF3E5E"/>
    <w:rsid w:val="00EF40C9"/>
    <w:rsid w:val="00EF4121"/>
    <w:rsid w:val="00EF4326"/>
    <w:rsid w:val="00EF4443"/>
    <w:rsid w:val="00EF455E"/>
    <w:rsid w:val="00EF5B0E"/>
    <w:rsid w:val="00EF6ABF"/>
    <w:rsid w:val="00EF6B9C"/>
    <w:rsid w:val="00EF6BAD"/>
    <w:rsid w:val="00F009C3"/>
    <w:rsid w:val="00F023E1"/>
    <w:rsid w:val="00F0240A"/>
    <w:rsid w:val="00F026CE"/>
    <w:rsid w:val="00F02D4C"/>
    <w:rsid w:val="00F02DB4"/>
    <w:rsid w:val="00F02FE1"/>
    <w:rsid w:val="00F03D1E"/>
    <w:rsid w:val="00F04593"/>
    <w:rsid w:val="00F04804"/>
    <w:rsid w:val="00F050F0"/>
    <w:rsid w:val="00F05B55"/>
    <w:rsid w:val="00F064A4"/>
    <w:rsid w:val="00F07182"/>
    <w:rsid w:val="00F074A9"/>
    <w:rsid w:val="00F07644"/>
    <w:rsid w:val="00F101C0"/>
    <w:rsid w:val="00F10467"/>
    <w:rsid w:val="00F10B54"/>
    <w:rsid w:val="00F10D23"/>
    <w:rsid w:val="00F10E72"/>
    <w:rsid w:val="00F11834"/>
    <w:rsid w:val="00F119B6"/>
    <w:rsid w:val="00F11D97"/>
    <w:rsid w:val="00F12D3D"/>
    <w:rsid w:val="00F1337A"/>
    <w:rsid w:val="00F13605"/>
    <w:rsid w:val="00F13632"/>
    <w:rsid w:val="00F13D90"/>
    <w:rsid w:val="00F142AB"/>
    <w:rsid w:val="00F145E5"/>
    <w:rsid w:val="00F1479A"/>
    <w:rsid w:val="00F14C15"/>
    <w:rsid w:val="00F14D22"/>
    <w:rsid w:val="00F1513F"/>
    <w:rsid w:val="00F1588F"/>
    <w:rsid w:val="00F164C2"/>
    <w:rsid w:val="00F16AC5"/>
    <w:rsid w:val="00F173D2"/>
    <w:rsid w:val="00F17B7C"/>
    <w:rsid w:val="00F17E50"/>
    <w:rsid w:val="00F20374"/>
    <w:rsid w:val="00F20A42"/>
    <w:rsid w:val="00F20DC7"/>
    <w:rsid w:val="00F20E28"/>
    <w:rsid w:val="00F20F48"/>
    <w:rsid w:val="00F21281"/>
    <w:rsid w:val="00F21BC7"/>
    <w:rsid w:val="00F2214B"/>
    <w:rsid w:val="00F223BB"/>
    <w:rsid w:val="00F22FEC"/>
    <w:rsid w:val="00F23BFE"/>
    <w:rsid w:val="00F24973"/>
    <w:rsid w:val="00F25BF8"/>
    <w:rsid w:val="00F2604B"/>
    <w:rsid w:val="00F26150"/>
    <w:rsid w:val="00F26464"/>
    <w:rsid w:val="00F2727A"/>
    <w:rsid w:val="00F277D9"/>
    <w:rsid w:val="00F27A32"/>
    <w:rsid w:val="00F27B54"/>
    <w:rsid w:val="00F301B0"/>
    <w:rsid w:val="00F30267"/>
    <w:rsid w:val="00F315FC"/>
    <w:rsid w:val="00F317CE"/>
    <w:rsid w:val="00F32069"/>
    <w:rsid w:val="00F3236D"/>
    <w:rsid w:val="00F32493"/>
    <w:rsid w:val="00F32DCA"/>
    <w:rsid w:val="00F3314E"/>
    <w:rsid w:val="00F33B50"/>
    <w:rsid w:val="00F33C95"/>
    <w:rsid w:val="00F33E8E"/>
    <w:rsid w:val="00F34232"/>
    <w:rsid w:val="00F34434"/>
    <w:rsid w:val="00F345D7"/>
    <w:rsid w:val="00F35FCC"/>
    <w:rsid w:val="00F37005"/>
    <w:rsid w:val="00F402E6"/>
    <w:rsid w:val="00F407A9"/>
    <w:rsid w:val="00F42182"/>
    <w:rsid w:val="00F42D81"/>
    <w:rsid w:val="00F43263"/>
    <w:rsid w:val="00F43CE7"/>
    <w:rsid w:val="00F440FD"/>
    <w:rsid w:val="00F44226"/>
    <w:rsid w:val="00F44B38"/>
    <w:rsid w:val="00F44BDC"/>
    <w:rsid w:val="00F45395"/>
    <w:rsid w:val="00F453EE"/>
    <w:rsid w:val="00F456BE"/>
    <w:rsid w:val="00F45A80"/>
    <w:rsid w:val="00F45B3E"/>
    <w:rsid w:val="00F46759"/>
    <w:rsid w:val="00F467E2"/>
    <w:rsid w:val="00F46896"/>
    <w:rsid w:val="00F473C1"/>
    <w:rsid w:val="00F47BBC"/>
    <w:rsid w:val="00F47D0A"/>
    <w:rsid w:val="00F47FA4"/>
    <w:rsid w:val="00F50C72"/>
    <w:rsid w:val="00F51517"/>
    <w:rsid w:val="00F5291E"/>
    <w:rsid w:val="00F5312E"/>
    <w:rsid w:val="00F53370"/>
    <w:rsid w:val="00F54311"/>
    <w:rsid w:val="00F548FB"/>
    <w:rsid w:val="00F5511B"/>
    <w:rsid w:val="00F55AFF"/>
    <w:rsid w:val="00F55D29"/>
    <w:rsid w:val="00F55F1F"/>
    <w:rsid w:val="00F55FDD"/>
    <w:rsid w:val="00F56200"/>
    <w:rsid w:val="00F564A0"/>
    <w:rsid w:val="00F5666A"/>
    <w:rsid w:val="00F570AF"/>
    <w:rsid w:val="00F572A8"/>
    <w:rsid w:val="00F5761E"/>
    <w:rsid w:val="00F57FAE"/>
    <w:rsid w:val="00F608A9"/>
    <w:rsid w:val="00F611A3"/>
    <w:rsid w:val="00F615D0"/>
    <w:rsid w:val="00F6166A"/>
    <w:rsid w:val="00F6183C"/>
    <w:rsid w:val="00F6196C"/>
    <w:rsid w:val="00F62EC4"/>
    <w:rsid w:val="00F62F5F"/>
    <w:rsid w:val="00F6421F"/>
    <w:rsid w:val="00F64662"/>
    <w:rsid w:val="00F64A72"/>
    <w:rsid w:val="00F64C98"/>
    <w:rsid w:val="00F65222"/>
    <w:rsid w:val="00F656B4"/>
    <w:rsid w:val="00F675B1"/>
    <w:rsid w:val="00F67EF9"/>
    <w:rsid w:val="00F70178"/>
    <w:rsid w:val="00F706A6"/>
    <w:rsid w:val="00F7086A"/>
    <w:rsid w:val="00F70F44"/>
    <w:rsid w:val="00F714FC"/>
    <w:rsid w:val="00F71677"/>
    <w:rsid w:val="00F71A84"/>
    <w:rsid w:val="00F71C0A"/>
    <w:rsid w:val="00F71FF4"/>
    <w:rsid w:val="00F7250D"/>
    <w:rsid w:val="00F729AC"/>
    <w:rsid w:val="00F72E05"/>
    <w:rsid w:val="00F730EA"/>
    <w:rsid w:val="00F733AD"/>
    <w:rsid w:val="00F73514"/>
    <w:rsid w:val="00F73549"/>
    <w:rsid w:val="00F73AEA"/>
    <w:rsid w:val="00F73B94"/>
    <w:rsid w:val="00F742A8"/>
    <w:rsid w:val="00F74791"/>
    <w:rsid w:val="00F752B6"/>
    <w:rsid w:val="00F7555D"/>
    <w:rsid w:val="00F755F6"/>
    <w:rsid w:val="00F75849"/>
    <w:rsid w:val="00F75BE9"/>
    <w:rsid w:val="00F76047"/>
    <w:rsid w:val="00F768A8"/>
    <w:rsid w:val="00F775C7"/>
    <w:rsid w:val="00F80B4D"/>
    <w:rsid w:val="00F815AF"/>
    <w:rsid w:val="00F81811"/>
    <w:rsid w:val="00F824AC"/>
    <w:rsid w:val="00F82E1E"/>
    <w:rsid w:val="00F82FC2"/>
    <w:rsid w:val="00F83406"/>
    <w:rsid w:val="00F834A9"/>
    <w:rsid w:val="00F83692"/>
    <w:rsid w:val="00F837CA"/>
    <w:rsid w:val="00F8499B"/>
    <w:rsid w:val="00F85216"/>
    <w:rsid w:val="00F85AFE"/>
    <w:rsid w:val="00F861A1"/>
    <w:rsid w:val="00F86414"/>
    <w:rsid w:val="00F86771"/>
    <w:rsid w:val="00F867C4"/>
    <w:rsid w:val="00F86973"/>
    <w:rsid w:val="00F86BCF"/>
    <w:rsid w:val="00F86E4A"/>
    <w:rsid w:val="00F87312"/>
    <w:rsid w:val="00F87452"/>
    <w:rsid w:val="00F874EC"/>
    <w:rsid w:val="00F87FA3"/>
    <w:rsid w:val="00F900D4"/>
    <w:rsid w:val="00F90247"/>
    <w:rsid w:val="00F910BB"/>
    <w:rsid w:val="00F91124"/>
    <w:rsid w:val="00F91825"/>
    <w:rsid w:val="00F92384"/>
    <w:rsid w:val="00F92533"/>
    <w:rsid w:val="00F92BA5"/>
    <w:rsid w:val="00F92CE6"/>
    <w:rsid w:val="00F92CFB"/>
    <w:rsid w:val="00F9303A"/>
    <w:rsid w:val="00F9448D"/>
    <w:rsid w:val="00F947BC"/>
    <w:rsid w:val="00F948CD"/>
    <w:rsid w:val="00F94E73"/>
    <w:rsid w:val="00F956C1"/>
    <w:rsid w:val="00F96F9E"/>
    <w:rsid w:val="00F97167"/>
    <w:rsid w:val="00F973E6"/>
    <w:rsid w:val="00F97551"/>
    <w:rsid w:val="00F97908"/>
    <w:rsid w:val="00FA0719"/>
    <w:rsid w:val="00FA0E67"/>
    <w:rsid w:val="00FA1598"/>
    <w:rsid w:val="00FA22F3"/>
    <w:rsid w:val="00FA2576"/>
    <w:rsid w:val="00FA271B"/>
    <w:rsid w:val="00FA2D39"/>
    <w:rsid w:val="00FA33DC"/>
    <w:rsid w:val="00FA3616"/>
    <w:rsid w:val="00FA3932"/>
    <w:rsid w:val="00FA3977"/>
    <w:rsid w:val="00FA3ACE"/>
    <w:rsid w:val="00FA5367"/>
    <w:rsid w:val="00FA58F9"/>
    <w:rsid w:val="00FA5B60"/>
    <w:rsid w:val="00FA65D1"/>
    <w:rsid w:val="00FA67E2"/>
    <w:rsid w:val="00FA6FFA"/>
    <w:rsid w:val="00FA7A64"/>
    <w:rsid w:val="00FB0A87"/>
    <w:rsid w:val="00FB0B53"/>
    <w:rsid w:val="00FB0FE7"/>
    <w:rsid w:val="00FB25A9"/>
    <w:rsid w:val="00FB287C"/>
    <w:rsid w:val="00FB2BD1"/>
    <w:rsid w:val="00FB2DB9"/>
    <w:rsid w:val="00FB34D2"/>
    <w:rsid w:val="00FB385A"/>
    <w:rsid w:val="00FB440B"/>
    <w:rsid w:val="00FB5086"/>
    <w:rsid w:val="00FB524C"/>
    <w:rsid w:val="00FB6C40"/>
    <w:rsid w:val="00FB7060"/>
    <w:rsid w:val="00FB7434"/>
    <w:rsid w:val="00FC0254"/>
    <w:rsid w:val="00FC0BE1"/>
    <w:rsid w:val="00FC17C5"/>
    <w:rsid w:val="00FC2115"/>
    <w:rsid w:val="00FC21FE"/>
    <w:rsid w:val="00FC34E3"/>
    <w:rsid w:val="00FC37B8"/>
    <w:rsid w:val="00FC3AAD"/>
    <w:rsid w:val="00FC3C48"/>
    <w:rsid w:val="00FC48EB"/>
    <w:rsid w:val="00FC559A"/>
    <w:rsid w:val="00FC68A6"/>
    <w:rsid w:val="00FC7100"/>
    <w:rsid w:val="00FC73FD"/>
    <w:rsid w:val="00FC7AA3"/>
    <w:rsid w:val="00FC7EDB"/>
    <w:rsid w:val="00FC7EF1"/>
    <w:rsid w:val="00FD0B5E"/>
    <w:rsid w:val="00FD14B8"/>
    <w:rsid w:val="00FD15C8"/>
    <w:rsid w:val="00FD1BDD"/>
    <w:rsid w:val="00FD225E"/>
    <w:rsid w:val="00FD2A3A"/>
    <w:rsid w:val="00FD32B7"/>
    <w:rsid w:val="00FD38E9"/>
    <w:rsid w:val="00FD42EE"/>
    <w:rsid w:val="00FD4374"/>
    <w:rsid w:val="00FD46F7"/>
    <w:rsid w:val="00FD4DF5"/>
    <w:rsid w:val="00FD537A"/>
    <w:rsid w:val="00FD57E6"/>
    <w:rsid w:val="00FD6349"/>
    <w:rsid w:val="00FD6CFB"/>
    <w:rsid w:val="00FE0DE0"/>
    <w:rsid w:val="00FE186B"/>
    <w:rsid w:val="00FE1B31"/>
    <w:rsid w:val="00FE1DF8"/>
    <w:rsid w:val="00FE27A9"/>
    <w:rsid w:val="00FE31FD"/>
    <w:rsid w:val="00FE35F7"/>
    <w:rsid w:val="00FE3675"/>
    <w:rsid w:val="00FE38F6"/>
    <w:rsid w:val="00FE3B62"/>
    <w:rsid w:val="00FE3EDC"/>
    <w:rsid w:val="00FE471D"/>
    <w:rsid w:val="00FE486B"/>
    <w:rsid w:val="00FE536F"/>
    <w:rsid w:val="00FE6349"/>
    <w:rsid w:val="00FE666A"/>
    <w:rsid w:val="00FE6FF0"/>
    <w:rsid w:val="00FE7017"/>
    <w:rsid w:val="00FE7C5E"/>
    <w:rsid w:val="00FF12E3"/>
    <w:rsid w:val="00FF15A3"/>
    <w:rsid w:val="00FF1D21"/>
    <w:rsid w:val="00FF1F0D"/>
    <w:rsid w:val="00FF20F1"/>
    <w:rsid w:val="00FF2392"/>
    <w:rsid w:val="00FF30C2"/>
    <w:rsid w:val="00FF3959"/>
    <w:rsid w:val="00FF4560"/>
    <w:rsid w:val="00FF46C3"/>
    <w:rsid w:val="00FF470E"/>
    <w:rsid w:val="00FF476B"/>
    <w:rsid w:val="00FF4B67"/>
    <w:rsid w:val="00FF5803"/>
    <w:rsid w:val="00FF5F27"/>
    <w:rsid w:val="00FF6055"/>
    <w:rsid w:val="00FF6CB1"/>
    <w:rsid w:val="00FF7ADB"/>
    <w:rsid w:val="00FF7E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1C53"/>
  <w15:docId w15:val="{57B7C6D6-59E8-4BAE-ADE4-F0077023C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64C"/>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D7717A"/>
    <w:pPr>
      <w:keepNext/>
      <w:keepLines/>
      <w:numPr>
        <w:numId w:val="4"/>
      </w:numPr>
      <w:spacing w:before="240" w:after="240" w:line="360" w:lineRule="auto"/>
      <w:ind w:left="0"/>
      <w:outlineLvl w:val="0"/>
    </w:pPr>
    <w:rPr>
      <w:rFonts w:eastAsiaTheme="majorEastAsia" w:cstheme="majorBidi"/>
      <w:b/>
      <w:bCs/>
      <w:sz w:val="32"/>
      <w:szCs w:val="28"/>
    </w:rPr>
  </w:style>
  <w:style w:type="paragraph" w:styleId="Heading2">
    <w:name w:val="heading 2"/>
    <w:aliases w:val="Tiểu mục 1"/>
    <w:basedOn w:val="Normal"/>
    <w:next w:val="Normal"/>
    <w:link w:val="Heading2Char"/>
    <w:uiPriority w:val="9"/>
    <w:unhideWhenUsed/>
    <w:qFormat/>
    <w:rsid w:val="00D7717A"/>
    <w:pPr>
      <w:keepNext/>
      <w:keepLines/>
      <w:numPr>
        <w:ilvl w:val="1"/>
        <w:numId w:val="4"/>
      </w:numPr>
      <w:spacing w:before="240" w:after="240" w:line="360" w:lineRule="auto"/>
      <w:ind w:left="578" w:hanging="578"/>
      <w:outlineLvl w:val="1"/>
    </w:pPr>
    <w:rPr>
      <w:rFonts w:eastAsiaTheme="majorEastAsia" w:cstheme="majorBidi"/>
      <w:b/>
      <w:bCs/>
      <w:sz w:val="28"/>
      <w:szCs w:val="26"/>
    </w:rPr>
  </w:style>
  <w:style w:type="paragraph" w:styleId="Heading3">
    <w:name w:val="heading 3"/>
    <w:aliases w:val="Tiểu mục 2"/>
    <w:basedOn w:val="Normal"/>
    <w:next w:val="Normal"/>
    <w:link w:val="Heading3Char"/>
    <w:uiPriority w:val="9"/>
    <w:unhideWhenUsed/>
    <w:qFormat/>
    <w:rsid w:val="00D7717A"/>
    <w:pPr>
      <w:keepNext/>
      <w:keepLines/>
      <w:numPr>
        <w:ilvl w:val="2"/>
        <w:numId w:val="4"/>
      </w:numPr>
      <w:spacing w:before="240" w:after="240" w:line="360" w:lineRule="auto"/>
      <w:outlineLvl w:val="2"/>
    </w:pPr>
    <w:rPr>
      <w:rFonts w:eastAsiaTheme="majorEastAsia" w:cstheme="majorBidi"/>
      <w:b/>
      <w:bCs/>
      <w:i/>
      <w:sz w:val="28"/>
    </w:rPr>
  </w:style>
  <w:style w:type="paragraph" w:styleId="Heading4">
    <w:name w:val="heading 4"/>
    <w:aliases w:val="Tiểu mục 3"/>
    <w:basedOn w:val="Normal"/>
    <w:next w:val="Normal"/>
    <w:link w:val="Heading4Char"/>
    <w:uiPriority w:val="9"/>
    <w:unhideWhenUsed/>
    <w:qFormat/>
    <w:rsid w:val="00621C8B"/>
    <w:pPr>
      <w:keepNext/>
      <w:keepLines/>
      <w:numPr>
        <w:ilvl w:val="3"/>
        <w:numId w:val="4"/>
      </w:numPr>
      <w:spacing w:before="240" w:after="240" w:line="360" w:lineRule="auto"/>
      <w:ind w:left="862" w:hanging="862"/>
      <w:outlineLvl w:val="3"/>
    </w:pPr>
    <w:rPr>
      <w:rFonts w:eastAsiaTheme="majorEastAsia" w:cstheme="majorBidi"/>
      <w:bCs/>
      <w:i/>
      <w:iCs/>
      <w:sz w:val="26"/>
    </w:rPr>
  </w:style>
  <w:style w:type="paragraph" w:styleId="Heading5">
    <w:name w:val="heading 5"/>
    <w:basedOn w:val="Normal"/>
    <w:next w:val="Normal"/>
    <w:link w:val="Heading5Char"/>
    <w:uiPriority w:val="9"/>
    <w:semiHidden/>
    <w:unhideWhenUsed/>
    <w:qFormat/>
    <w:rsid w:val="00A34F9F"/>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34F9F"/>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34F9F"/>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34F9F"/>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4F9F"/>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F04593"/>
    <w:pPr>
      <w:tabs>
        <w:tab w:val="center" w:pos="6379"/>
      </w:tabs>
      <w:spacing w:line="276" w:lineRule="auto"/>
      <w:jc w:val="center"/>
    </w:pPr>
    <w:rPr>
      <w:b/>
      <w:sz w:val="32"/>
      <w:szCs w:val="32"/>
    </w:rPr>
  </w:style>
  <w:style w:type="paragraph" w:customStyle="1" w:styleId="Nidungvnbn">
    <w:name w:val="Nội dung văn bản"/>
    <w:basedOn w:val="Normal"/>
    <w:link w:val="NidungvnbnChar"/>
    <w:qFormat/>
    <w:rsid w:val="00D7717A"/>
    <w:pPr>
      <w:spacing w:before="240" w:after="240" w:line="360" w:lineRule="auto"/>
      <w:ind w:firstLine="720"/>
      <w:contextualSpacing/>
      <w:jc w:val="both"/>
    </w:pPr>
    <w:rPr>
      <w:sz w:val="26"/>
      <w:szCs w:val="26"/>
    </w:rPr>
  </w:style>
  <w:style w:type="character" w:customStyle="1" w:styleId="TiucctrangmuChar">
    <w:name w:val="Tiêu đề các trang mở đầu Char"/>
    <w:basedOn w:val="DefaultParagraphFont"/>
    <w:link w:val="Tiucctrangmu"/>
    <w:rsid w:val="00F0459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D7717A"/>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next w:val="Normal"/>
    <w:link w:val="ChngChar"/>
    <w:rsid w:val="00F17E50"/>
    <w:pPr>
      <w:tabs>
        <w:tab w:val="center" w:pos="6379"/>
      </w:tabs>
      <w:spacing w:line="360" w:lineRule="auto"/>
      <w:outlineLvl w:val="0"/>
    </w:pPr>
    <w:rPr>
      <w:b/>
      <w:sz w:val="32"/>
      <w:szCs w:val="32"/>
    </w:rPr>
  </w:style>
  <w:style w:type="paragraph" w:customStyle="1" w:styleId="Tiumccp1">
    <w:name w:val="Tiểu mục cấp 1"/>
    <w:basedOn w:val="Normal"/>
    <w:link w:val="Tiumccp1Char"/>
    <w:rsid w:val="00F17E50"/>
    <w:pPr>
      <w:tabs>
        <w:tab w:val="center" w:pos="6379"/>
      </w:tabs>
      <w:spacing w:line="360" w:lineRule="auto"/>
      <w:outlineLvl w:val="1"/>
    </w:pPr>
    <w:rPr>
      <w:b/>
      <w:sz w:val="28"/>
      <w:szCs w:val="28"/>
    </w:rPr>
  </w:style>
  <w:style w:type="character" w:customStyle="1" w:styleId="ChngChar">
    <w:name w:val="Chương Char"/>
    <w:basedOn w:val="DefaultParagraphFont"/>
    <w:link w:val="Chng"/>
    <w:rsid w:val="00F17E50"/>
    <w:rPr>
      <w:rFonts w:eastAsia="Times New Roman" w:cs="Times New Roman"/>
      <w:b/>
      <w:sz w:val="32"/>
      <w:szCs w:val="32"/>
    </w:rPr>
  </w:style>
  <w:style w:type="paragraph" w:customStyle="1" w:styleId="Tiumccp2">
    <w:name w:val="Tiểu mục cấp 2"/>
    <w:basedOn w:val="Normal"/>
    <w:link w:val="Tiumccp2Char"/>
    <w:rsid w:val="00371C16"/>
    <w:pPr>
      <w:tabs>
        <w:tab w:val="center" w:pos="6379"/>
      </w:tabs>
      <w:spacing w:line="360" w:lineRule="auto"/>
      <w:outlineLvl w:val="2"/>
    </w:pPr>
    <w:rPr>
      <w:b/>
      <w:i/>
      <w:sz w:val="28"/>
      <w:szCs w:val="26"/>
    </w:rPr>
  </w:style>
  <w:style w:type="character" w:customStyle="1" w:styleId="Tiumccp1Char">
    <w:name w:val="Tiểu mục cấp 1 Char"/>
    <w:basedOn w:val="DefaultParagraphFont"/>
    <w:link w:val="Tiumccp1"/>
    <w:rsid w:val="00F17E50"/>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371C16"/>
    <w:rPr>
      <w:rFonts w:eastAsia="Times New Roman" w:cs="Times New Roman"/>
      <w:b/>
      <w:i/>
      <w:sz w:val="28"/>
      <w:szCs w:val="26"/>
    </w:rPr>
  </w:style>
  <w:style w:type="character" w:customStyle="1" w:styleId="Heading1Char">
    <w:name w:val="Heading 1 Char"/>
    <w:basedOn w:val="DefaultParagraphFont"/>
    <w:link w:val="Heading1"/>
    <w:uiPriority w:val="9"/>
    <w:rsid w:val="00D7717A"/>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1D0E16"/>
    <w:pPr>
      <w:tabs>
        <w:tab w:val="right" w:leader="dot" w:pos="9255"/>
      </w:tabs>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1 Char"/>
    <w:basedOn w:val="DefaultParagraphFont"/>
    <w:link w:val="Heading2"/>
    <w:uiPriority w:val="9"/>
    <w:rsid w:val="00D7717A"/>
    <w:rPr>
      <w:rFonts w:eastAsiaTheme="majorEastAsia" w:cstheme="majorBidi"/>
      <w:b/>
      <w:bCs/>
      <w:sz w:val="28"/>
      <w:szCs w:val="26"/>
    </w:rPr>
  </w:style>
  <w:style w:type="character" w:customStyle="1" w:styleId="Heading3Char">
    <w:name w:val="Heading 3 Char"/>
    <w:aliases w:val="Tiểu mục 2 Char"/>
    <w:basedOn w:val="DefaultParagraphFont"/>
    <w:link w:val="Heading3"/>
    <w:uiPriority w:val="9"/>
    <w:rsid w:val="00D7717A"/>
    <w:rPr>
      <w:rFonts w:eastAsiaTheme="majorEastAsia" w:cstheme="majorBidi"/>
      <w:b/>
      <w:bCs/>
      <w:i/>
      <w:sz w:val="28"/>
      <w:szCs w:val="24"/>
    </w:rPr>
  </w:style>
  <w:style w:type="character" w:customStyle="1" w:styleId="Heading4Char">
    <w:name w:val="Heading 4 Char"/>
    <w:aliases w:val="Tiểu mục 3 Char"/>
    <w:basedOn w:val="DefaultParagraphFont"/>
    <w:link w:val="Heading4"/>
    <w:uiPriority w:val="9"/>
    <w:rsid w:val="00621C8B"/>
    <w:rPr>
      <w:rFonts w:eastAsiaTheme="majorEastAsia" w:cstheme="majorBidi"/>
      <w:bCs/>
      <w:i/>
      <w:iCs/>
      <w:sz w:val="26"/>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05280C"/>
    <w:pPr>
      <w:spacing w:after="200"/>
      <w:jc w:val="center"/>
    </w:pPr>
    <w:rPr>
      <w:bCs/>
      <w:i/>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4815B8"/>
    <w:pPr>
      <w:ind w:left="720"/>
      <w:contextualSpacing/>
    </w:pPr>
  </w:style>
  <w:style w:type="character" w:styleId="FollowedHyperlink">
    <w:name w:val="FollowedHyperlink"/>
    <w:basedOn w:val="DefaultParagraphFont"/>
    <w:uiPriority w:val="99"/>
    <w:semiHidden/>
    <w:unhideWhenUsed/>
    <w:rsid w:val="004815B8"/>
    <w:rPr>
      <w:color w:val="800080" w:themeColor="followedHyperlink"/>
      <w:u w:val="single"/>
    </w:rPr>
  </w:style>
  <w:style w:type="character" w:customStyle="1" w:styleId="user-feedbackreason-message">
    <w:name w:val="user-feedback__reason-message"/>
    <w:basedOn w:val="DefaultParagraphFont"/>
    <w:rsid w:val="00573433"/>
  </w:style>
  <w:style w:type="character" w:customStyle="1" w:styleId="ata-controlscomplain-btn">
    <w:name w:val="ata-controls__complain-btn"/>
    <w:basedOn w:val="DefaultParagraphFont"/>
    <w:rsid w:val="00573433"/>
  </w:style>
  <w:style w:type="character" w:styleId="HTMLCode">
    <w:name w:val="HTML Code"/>
    <w:basedOn w:val="DefaultParagraphFont"/>
    <w:uiPriority w:val="99"/>
    <w:semiHidden/>
    <w:unhideWhenUsed/>
    <w:rsid w:val="005D285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D2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5D285B"/>
    <w:rPr>
      <w:rFonts w:ascii="Courier New" w:eastAsia="Times New Roman" w:hAnsi="Courier New" w:cs="Courier New"/>
      <w:sz w:val="20"/>
      <w:szCs w:val="20"/>
      <w:lang w:eastAsia="ja-JP"/>
    </w:rPr>
  </w:style>
  <w:style w:type="paragraph" w:styleId="TOCHeading">
    <w:name w:val="TOC Heading"/>
    <w:basedOn w:val="Heading1"/>
    <w:next w:val="Normal"/>
    <w:uiPriority w:val="39"/>
    <w:unhideWhenUsed/>
    <w:qFormat/>
    <w:rsid w:val="00F83692"/>
    <w:pPr>
      <w:spacing w:line="276" w:lineRule="auto"/>
      <w:outlineLvl w:val="9"/>
    </w:pPr>
    <w:rPr>
      <w:lang w:eastAsia="ja-JP"/>
    </w:rPr>
  </w:style>
  <w:style w:type="numbering" w:customStyle="1" w:styleId="Style1">
    <w:name w:val="Style1"/>
    <w:uiPriority w:val="99"/>
    <w:rsid w:val="009D217A"/>
    <w:pPr>
      <w:numPr>
        <w:numId w:val="1"/>
      </w:numPr>
    </w:pPr>
  </w:style>
  <w:style w:type="character" w:customStyle="1" w:styleId="mi">
    <w:name w:val="mi"/>
    <w:basedOn w:val="DefaultParagraphFont"/>
    <w:rsid w:val="00C94859"/>
  </w:style>
  <w:style w:type="character" w:customStyle="1" w:styleId="mo">
    <w:name w:val="mo"/>
    <w:basedOn w:val="DefaultParagraphFont"/>
    <w:rsid w:val="00C94859"/>
  </w:style>
  <w:style w:type="character" w:styleId="PlaceholderText">
    <w:name w:val="Placeholder Text"/>
    <w:basedOn w:val="DefaultParagraphFont"/>
    <w:uiPriority w:val="99"/>
    <w:semiHidden/>
    <w:rsid w:val="007B6151"/>
    <w:rPr>
      <w:color w:val="808080"/>
    </w:rPr>
  </w:style>
  <w:style w:type="numbering" w:customStyle="1" w:styleId="Chuong2">
    <w:name w:val="Chuong2"/>
    <w:uiPriority w:val="99"/>
    <w:rsid w:val="000365CA"/>
    <w:pPr>
      <w:numPr>
        <w:numId w:val="2"/>
      </w:numPr>
    </w:pPr>
  </w:style>
  <w:style w:type="paragraph" w:customStyle="1" w:styleId="TableCaption">
    <w:name w:val="TableCaption"/>
    <w:basedOn w:val="NormalIndent"/>
    <w:qFormat/>
    <w:rsid w:val="002816FB"/>
    <w:pPr>
      <w:widowControl w:val="0"/>
      <w:spacing w:before="120" w:line="360" w:lineRule="auto"/>
      <w:ind w:left="0"/>
      <w:jc w:val="both"/>
    </w:pPr>
    <w:rPr>
      <w:rFonts w:ascii="Tahoma" w:hAnsi="Tahoma" w:cs="Tahoma"/>
      <w:b/>
      <w:bCs/>
      <w:sz w:val="20"/>
      <w:lang w:eastAsia="ar-SA"/>
    </w:rPr>
  </w:style>
  <w:style w:type="paragraph" w:styleId="NormalIndent">
    <w:name w:val="Normal Indent"/>
    <w:basedOn w:val="Normal"/>
    <w:uiPriority w:val="99"/>
    <w:semiHidden/>
    <w:unhideWhenUsed/>
    <w:rsid w:val="002816FB"/>
    <w:pPr>
      <w:ind w:left="720"/>
    </w:pPr>
  </w:style>
  <w:style w:type="paragraph" w:styleId="TOC5">
    <w:name w:val="toc 5"/>
    <w:basedOn w:val="Normal"/>
    <w:next w:val="Normal"/>
    <w:autoRedefine/>
    <w:uiPriority w:val="39"/>
    <w:unhideWhenUsed/>
    <w:rsid w:val="0059751F"/>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59751F"/>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59751F"/>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59751F"/>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59751F"/>
    <w:pPr>
      <w:spacing w:after="100"/>
      <w:ind w:left="1920"/>
    </w:pPr>
    <w:rPr>
      <w:rFonts w:asciiTheme="minorHAnsi" w:eastAsiaTheme="minorEastAsia" w:hAnsiTheme="minorHAnsi" w:cstheme="minorBidi"/>
    </w:rPr>
  </w:style>
  <w:style w:type="character" w:customStyle="1" w:styleId="UnresolvedMention">
    <w:name w:val="Unresolved Mention"/>
    <w:basedOn w:val="DefaultParagraphFont"/>
    <w:uiPriority w:val="99"/>
    <w:semiHidden/>
    <w:unhideWhenUsed/>
    <w:rsid w:val="0059751F"/>
    <w:rPr>
      <w:color w:val="605E5C"/>
      <w:shd w:val="clear" w:color="auto" w:fill="E1DFDD"/>
    </w:rPr>
  </w:style>
  <w:style w:type="character" w:customStyle="1" w:styleId="Heading5Char">
    <w:name w:val="Heading 5 Char"/>
    <w:basedOn w:val="DefaultParagraphFont"/>
    <w:link w:val="Heading5"/>
    <w:uiPriority w:val="9"/>
    <w:semiHidden/>
    <w:rsid w:val="00A34F9F"/>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A34F9F"/>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A34F9F"/>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A34F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4F9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6961EE"/>
    <w:pPr>
      <w:spacing w:after="0"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03064">
      <w:bodyDiv w:val="1"/>
      <w:marLeft w:val="0"/>
      <w:marRight w:val="0"/>
      <w:marTop w:val="0"/>
      <w:marBottom w:val="0"/>
      <w:divBdr>
        <w:top w:val="none" w:sz="0" w:space="0" w:color="auto"/>
        <w:left w:val="none" w:sz="0" w:space="0" w:color="auto"/>
        <w:bottom w:val="none" w:sz="0" w:space="0" w:color="auto"/>
        <w:right w:val="none" w:sz="0" w:space="0" w:color="auto"/>
      </w:divBdr>
    </w:div>
    <w:div w:id="36660435">
      <w:bodyDiv w:val="1"/>
      <w:marLeft w:val="0"/>
      <w:marRight w:val="0"/>
      <w:marTop w:val="0"/>
      <w:marBottom w:val="0"/>
      <w:divBdr>
        <w:top w:val="none" w:sz="0" w:space="0" w:color="auto"/>
        <w:left w:val="none" w:sz="0" w:space="0" w:color="auto"/>
        <w:bottom w:val="none" w:sz="0" w:space="0" w:color="auto"/>
        <w:right w:val="none" w:sz="0" w:space="0" w:color="auto"/>
      </w:divBdr>
    </w:div>
    <w:div w:id="53048154">
      <w:bodyDiv w:val="1"/>
      <w:marLeft w:val="0"/>
      <w:marRight w:val="0"/>
      <w:marTop w:val="0"/>
      <w:marBottom w:val="0"/>
      <w:divBdr>
        <w:top w:val="none" w:sz="0" w:space="0" w:color="auto"/>
        <w:left w:val="none" w:sz="0" w:space="0" w:color="auto"/>
        <w:bottom w:val="none" w:sz="0" w:space="0" w:color="auto"/>
        <w:right w:val="none" w:sz="0" w:space="0" w:color="auto"/>
      </w:divBdr>
    </w:div>
    <w:div w:id="60105390">
      <w:bodyDiv w:val="1"/>
      <w:marLeft w:val="0"/>
      <w:marRight w:val="0"/>
      <w:marTop w:val="0"/>
      <w:marBottom w:val="0"/>
      <w:divBdr>
        <w:top w:val="none" w:sz="0" w:space="0" w:color="auto"/>
        <w:left w:val="none" w:sz="0" w:space="0" w:color="auto"/>
        <w:bottom w:val="none" w:sz="0" w:space="0" w:color="auto"/>
        <w:right w:val="none" w:sz="0" w:space="0" w:color="auto"/>
      </w:divBdr>
    </w:div>
    <w:div w:id="90442302">
      <w:bodyDiv w:val="1"/>
      <w:marLeft w:val="0"/>
      <w:marRight w:val="0"/>
      <w:marTop w:val="0"/>
      <w:marBottom w:val="0"/>
      <w:divBdr>
        <w:top w:val="none" w:sz="0" w:space="0" w:color="auto"/>
        <w:left w:val="none" w:sz="0" w:space="0" w:color="auto"/>
        <w:bottom w:val="none" w:sz="0" w:space="0" w:color="auto"/>
        <w:right w:val="none" w:sz="0" w:space="0" w:color="auto"/>
      </w:divBdr>
    </w:div>
    <w:div w:id="103576700">
      <w:bodyDiv w:val="1"/>
      <w:marLeft w:val="0"/>
      <w:marRight w:val="0"/>
      <w:marTop w:val="0"/>
      <w:marBottom w:val="0"/>
      <w:divBdr>
        <w:top w:val="none" w:sz="0" w:space="0" w:color="auto"/>
        <w:left w:val="none" w:sz="0" w:space="0" w:color="auto"/>
        <w:bottom w:val="none" w:sz="0" w:space="0" w:color="auto"/>
        <w:right w:val="none" w:sz="0" w:space="0" w:color="auto"/>
      </w:divBdr>
    </w:div>
    <w:div w:id="112604849">
      <w:bodyDiv w:val="1"/>
      <w:marLeft w:val="0"/>
      <w:marRight w:val="0"/>
      <w:marTop w:val="0"/>
      <w:marBottom w:val="0"/>
      <w:divBdr>
        <w:top w:val="none" w:sz="0" w:space="0" w:color="auto"/>
        <w:left w:val="none" w:sz="0" w:space="0" w:color="auto"/>
        <w:bottom w:val="none" w:sz="0" w:space="0" w:color="auto"/>
        <w:right w:val="none" w:sz="0" w:space="0" w:color="auto"/>
      </w:divBdr>
    </w:div>
    <w:div w:id="112722943">
      <w:bodyDiv w:val="1"/>
      <w:marLeft w:val="0"/>
      <w:marRight w:val="0"/>
      <w:marTop w:val="0"/>
      <w:marBottom w:val="0"/>
      <w:divBdr>
        <w:top w:val="none" w:sz="0" w:space="0" w:color="auto"/>
        <w:left w:val="none" w:sz="0" w:space="0" w:color="auto"/>
        <w:bottom w:val="none" w:sz="0" w:space="0" w:color="auto"/>
        <w:right w:val="none" w:sz="0" w:space="0" w:color="auto"/>
      </w:divBdr>
    </w:div>
    <w:div w:id="142309936">
      <w:bodyDiv w:val="1"/>
      <w:marLeft w:val="0"/>
      <w:marRight w:val="0"/>
      <w:marTop w:val="0"/>
      <w:marBottom w:val="0"/>
      <w:divBdr>
        <w:top w:val="none" w:sz="0" w:space="0" w:color="auto"/>
        <w:left w:val="none" w:sz="0" w:space="0" w:color="auto"/>
        <w:bottom w:val="none" w:sz="0" w:space="0" w:color="auto"/>
        <w:right w:val="none" w:sz="0" w:space="0" w:color="auto"/>
      </w:divBdr>
    </w:div>
    <w:div w:id="206839802">
      <w:bodyDiv w:val="1"/>
      <w:marLeft w:val="0"/>
      <w:marRight w:val="0"/>
      <w:marTop w:val="0"/>
      <w:marBottom w:val="0"/>
      <w:divBdr>
        <w:top w:val="none" w:sz="0" w:space="0" w:color="auto"/>
        <w:left w:val="none" w:sz="0" w:space="0" w:color="auto"/>
        <w:bottom w:val="none" w:sz="0" w:space="0" w:color="auto"/>
        <w:right w:val="none" w:sz="0" w:space="0" w:color="auto"/>
      </w:divBdr>
    </w:div>
    <w:div w:id="212348072">
      <w:bodyDiv w:val="1"/>
      <w:marLeft w:val="0"/>
      <w:marRight w:val="0"/>
      <w:marTop w:val="0"/>
      <w:marBottom w:val="0"/>
      <w:divBdr>
        <w:top w:val="none" w:sz="0" w:space="0" w:color="auto"/>
        <w:left w:val="none" w:sz="0" w:space="0" w:color="auto"/>
        <w:bottom w:val="none" w:sz="0" w:space="0" w:color="auto"/>
        <w:right w:val="none" w:sz="0" w:space="0" w:color="auto"/>
      </w:divBdr>
    </w:div>
    <w:div w:id="217596937">
      <w:bodyDiv w:val="1"/>
      <w:marLeft w:val="0"/>
      <w:marRight w:val="0"/>
      <w:marTop w:val="0"/>
      <w:marBottom w:val="0"/>
      <w:divBdr>
        <w:top w:val="none" w:sz="0" w:space="0" w:color="auto"/>
        <w:left w:val="none" w:sz="0" w:space="0" w:color="auto"/>
        <w:bottom w:val="none" w:sz="0" w:space="0" w:color="auto"/>
        <w:right w:val="none" w:sz="0" w:space="0" w:color="auto"/>
      </w:divBdr>
    </w:div>
    <w:div w:id="235484234">
      <w:bodyDiv w:val="1"/>
      <w:marLeft w:val="0"/>
      <w:marRight w:val="0"/>
      <w:marTop w:val="0"/>
      <w:marBottom w:val="0"/>
      <w:divBdr>
        <w:top w:val="none" w:sz="0" w:space="0" w:color="auto"/>
        <w:left w:val="none" w:sz="0" w:space="0" w:color="auto"/>
        <w:bottom w:val="none" w:sz="0" w:space="0" w:color="auto"/>
        <w:right w:val="none" w:sz="0" w:space="0" w:color="auto"/>
      </w:divBdr>
    </w:div>
    <w:div w:id="245848277">
      <w:bodyDiv w:val="1"/>
      <w:marLeft w:val="0"/>
      <w:marRight w:val="0"/>
      <w:marTop w:val="0"/>
      <w:marBottom w:val="0"/>
      <w:divBdr>
        <w:top w:val="none" w:sz="0" w:space="0" w:color="auto"/>
        <w:left w:val="none" w:sz="0" w:space="0" w:color="auto"/>
        <w:bottom w:val="none" w:sz="0" w:space="0" w:color="auto"/>
        <w:right w:val="none" w:sz="0" w:space="0" w:color="auto"/>
      </w:divBdr>
    </w:div>
    <w:div w:id="257255548">
      <w:bodyDiv w:val="1"/>
      <w:marLeft w:val="0"/>
      <w:marRight w:val="0"/>
      <w:marTop w:val="0"/>
      <w:marBottom w:val="0"/>
      <w:divBdr>
        <w:top w:val="none" w:sz="0" w:space="0" w:color="auto"/>
        <w:left w:val="none" w:sz="0" w:space="0" w:color="auto"/>
        <w:bottom w:val="none" w:sz="0" w:space="0" w:color="auto"/>
        <w:right w:val="none" w:sz="0" w:space="0" w:color="auto"/>
      </w:divBdr>
    </w:div>
    <w:div w:id="278343470">
      <w:bodyDiv w:val="1"/>
      <w:marLeft w:val="0"/>
      <w:marRight w:val="0"/>
      <w:marTop w:val="0"/>
      <w:marBottom w:val="0"/>
      <w:divBdr>
        <w:top w:val="none" w:sz="0" w:space="0" w:color="auto"/>
        <w:left w:val="none" w:sz="0" w:space="0" w:color="auto"/>
        <w:bottom w:val="none" w:sz="0" w:space="0" w:color="auto"/>
        <w:right w:val="none" w:sz="0" w:space="0" w:color="auto"/>
      </w:divBdr>
    </w:div>
    <w:div w:id="328214498">
      <w:bodyDiv w:val="1"/>
      <w:marLeft w:val="0"/>
      <w:marRight w:val="0"/>
      <w:marTop w:val="0"/>
      <w:marBottom w:val="0"/>
      <w:divBdr>
        <w:top w:val="none" w:sz="0" w:space="0" w:color="auto"/>
        <w:left w:val="none" w:sz="0" w:space="0" w:color="auto"/>
        <w:bottom w:val="none" w:sz="0" w:space="0" w:color="auto"/>
        <w:right w:val="none" w:sz="0" w:space="0" w:color="auto"/>
      </w:divBdr>
    </w:div>
    <w:div w:id="377896308">
      <w:bodyDiv w:val="1"/>
      <w:marLeft w:val="0"/>
      <w:marRight w:val="0"/>
      <w:marTop w:val="0"/>
      <w:marBottom w:val="0"/>
      <w:divBdr>
        <w:top w:val="none" w:sz="0" w:space="0" w:color="auto"/>
        <w:left w:val="none" w:sz="0" w:space="0" w:color="auto"/>
        <w:bottom w:val="none" w:sz="0" w:space="0" w:color="auto"/>
        <w:right w:val="none" w:sz="0" w:space="0" w:color="auto"/>
      </w:divBdr>
    </w:div>
    <w:div w:id="379478061">
      <w:bodyDiv w:val="1"/>
      <w:marLeft w:val="0"/>
      <w:marRight w:val="0"/>
      <w:marTop w:val="0"/>
      <w:marBottom w:val="0"/>
      <w:divBdr>
        <w:top w:val="none" w:sz="0" w:space="0" w:color="auto"/>
        <w:left w:val="none" w:sz="0" w:space="0" w:color="auto"/>
        <w:bottom w:val="none" w:sz="0" w:space="0" w:color="auto"/>
        <w:right w:val="none" w:sz="0" w:space="0" w:color="auto"/>
      </w:divBdr>
    </w:div>
    <w:div w:id="414714848">
      <w:bodyDiv w:val="1"/>
      <w:marLeft w:val="0"/>
      <w:marRight w:val="0"/>
      <w:marTop w:val="0"/>
      <w:marBottom w:val="0"/>
      <w:divBdr>
        <w:top w:val="none" w:sz="0" w:space="0" w:color="auto"/>
        <w:left w:val="none" w:sz="0" w:space="0" w:color="auto"/>
        <w:bottom w:val="none" w:sz="0" w:space="0" w:color="auto"/>
        <w:right w:val="none" w:sz="0" w:space="0" w:color="auto"/>
      </w:divBdr>
    </w:div>
    <w:div w:id="446050500">
      <w:bodyDiv w:val="1"/>
      <w:marLeft w:val="0"/>
      <w:marRight w:val="0"/>
      <w:marTop w:val="0"/>
      <w:marBottom w:val="0"/>
      <w:divBdr>
        <w:top w:val="none" w:sz="0" w:space="0" w:color="auto"/>
        <w:left w:val="none" w:sz="0" w:space="0" w:color="auto"/>
        <w:bottom w:val="none" w:sz="0" w:space="0" w:color="auto"/>
        <w:right w:val="none" w:sz="0" w:space="0" w:color="auto"/>
      </w:divBdr>
    </w:div>
    <w:div w:id="536548184">
      <w:bodyDiv w:val="1"/>
      <w:marLeft w:val="0"/>
      <w:marRight w:val="0"/>
      <w:marTop w:val="0"/>
      <w:marBottom w:val="0"/>
      <w:divBdr>
        <w:top w:val="none" w:sz="0" w:space="0" w:color="auto"/>
        <w:left w:val="none" w:sz="0" w:space="0" w:color="auto"/>
        <w:bottom w:val="none" w:sz="0" w:space="0" w:color="auto"/>
        <w:right w:val="none" w:sz="0" w:space="0" w:color="auto"/>
      </w:divBdr>
    </w:div>
    <w:div w:id="554976220">
      <w:bodyDiv w:val="1"/>
      <w:marLeft w:val="0"/>
      <w:marRight w:val="0"/>
      <w:marTop w:val="0"/>
      <w:marBottom w:val="0"/>
      <w:divBdr>
        <w:top w:val="none" w:sz="0" w:space="0" w:color="auto"/>
        <w:left w:val="none" w:sz="0" w:space="0" w:color="auto"/>
        <w:bottom w:val="none" w:sz="0" w:space="0" w:color="auto"/>
        <w:right w:val="none" w:sz="0" w:space="0" w:color="auto"/>
      </w:divBdr>
    </w:div>
    <w:div w:id="562837546">
      <w:bodyDiv w:val="1"/>
      <w:marLeft w:val="0"/>
      <w:marRight w:val="0"/>
      <w:marTop w:val="0"/>
      <w:marBottom w:val="0"/>
      <w:divBdr>
        <w:top w:val="none" w:sz="0" w:space="0" w:color="auto"/>
        <w:left w:val="none" w:sz="0" w:space="0" w:color="auto"/>
        <w:bottom w:val="none" w:sz="0" w:space="0" w:color="auto"/>
        <w:right w:val="none" w:sz="0" w:space="0" w:color="auto"/>
      </w:divBdr>
    </w:div>
    <w:div w:id="564268714">
      <w:bodyDiv w:val="1"/>
      <w:marLeft w:val="0"/>
      <w:marRight w:val="0"/>
      <w:marTop w:val="0"/>
      <w:marBottom w:val="0"/>
      <w:divBdr>
        <w:top w:val="none" w:sz="0" w:space="0" w:color="auto"/>
        <w:left w:val="none" w:sz="0" w:space="0" w:color="auto"/>
        <w:bottom w:val="none" w:sz="0" w:space="0" w:color="auto"/>
        <w:right w:val="none" w:sz="0" w:space="0" w:color="auto"/>
      </w:divBdr>
    </w:div>
    <w:div w:id="577058099">
      <w:bodyDiv w:val="1"/>
      <w:marLeft w:val="0"/>
      <w:marRight w:val="0"/>
      <w:marTop w:val="0"/>
      <w:marBottom w:val="0"/>
      <w:divBdr>
        <w:top w:val="none" w:sz="0" w:space="0" w:color="auto"/>
        <w:left w:val="none" w:sz="0" w:space="0" w:color="auto"/>
        <w:bottom w:val="none" w:sz="0" w:space="0" w:color="auto"/>
        <w:right w:val="none" w:sz="0" w:space="0" w:color="auto"/>
      </w:divBdr>
      <w:divsChild>
        <w:div w:id="1078409057">
          <w:marLeft w:val="0"/>
          <w:marRight w:val="0"/>
          <w:marTop w:val="0"/>
          <w:marBottom w:val="0"/>
          <w:divBdr>
            <w:top w:val="none" w:sz="0" w:space="0" w:color="auto"/>
            <w:left w:val="none" w:sz="0" w:space="0" w:color="auto"/>
            <w:bottom w:val="none" w:sz="0" w:space="0" w:color="auto"/>
            <w:right w:val="none" w:sz="0" w:space="0" w:color="auto"/>
          </w:divBdr>
          <w:divsChild>
            <w:div w:id="6576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8428">
      <w:bodyDiv w:val="1"/>
      <w:marLeft w:val="0"/>
      <w:marRight w:val="0"/>
      <w:marTop w:val="0"/>
      <w:marBottom w:val="0"/>
      <w:divBdr>
        <w:top w:val="none" w:sz="0" w:space="0" w:color="auto"/>
        <w:left w:val="none" w:sz="0" w:space="0" w:color="auto"/>
        <w:bottom w:val="none" w:sz="0" w:space="0" w:color="auto"/>
        <w:right w:val="none" w:sz="0" w:space="0" w:color="auto"/>
      </w:divBdr>
    </w:div>
    <w:div w:id="633406834">
      <w:bodyDiv w:val="1"/>
      <w:marLeft w:val="0"/>
      <w:marRight w:val="0"/>
      <w:marTop w:val="0"/>
      <w:marBottom w:val="0"/>
      <w:divBdr>
        <w:top w:val="none" w:sz="0" w:space="0" w:color="auto"/>
        <w:left w:val="none" w:sz="0" w:space="0" w:color="auto"/>
        <w:bottom w:val="none" w:sz="0" w:space="0" w:color="auto"/>
        <w:right w:val="none" w:sz="0" w:space="0" w:color="auto"/>
      </w:divBdr>
    </w:div>
    <w:div w:id="639193038">
      <w:bodyDiv w:val="1"/>
      <w:marLeft w:val="0"/>
      <w:marRight w:val="0"/>
      <w:marTop w:val="0"/>
      <w:marBottom w:val="0"/>
      <w:divBdr>
        <w:top w:val="none" w:sz="0" w:space="0" w:color="auto"/>
        <w:left w:val="none" w:sz="0" w:space="0" w:color="auto"/>
        <w:bottom w:val="none" w:sz="0" w:space="0" w:color="auto"/>
        <w:right w:val="none" w:sz="0" w:space="0" w:color="auto"/>
      </w:divBdr>
    </w:div>
    <w:div w:id="647511037">
      <w:bodyDiv w:val="1"/>
      <w:marLeft w:val="0"/>
      <w:marRight w:val="0"/>
      <w:marTop w:val="0"/>
      <w:marBottom w:val="0"/>
      <w:divBdr>
        <w:top w:val="none" w:sz="0" w:space="0" w:color="auto"/>
        <w:left w:val="none" w:sz="0" w:space="0" w:color="auto"/>
        <w:bottom w:val="none" w:sz="0" w:space="0" w:color="auto"/>
        <w:right w:val="none" w:sz="0" w:space="0" w:color="auto"/>
      </w:divBdr>
    </w:div>
    <w:div w:id="655375225">
      <w:bodyDiv w:val="1"/>
      <w:marLeft w:val="0"/>
      <w:marRight w:val="0"/>
      <w:marTop w:val="0"/>
      <w:marBottom w:val="0"/>
      <w:divBdr>
        <w:top w:val="none" w:sz="0" w:space="0" w:color="auto"/>
        <w:left w:val="none" w:sz="0" w:space="0" w:color="auto"/>
        <w:bottom w:val="none" w:sz="0" w:space="0" w:color="auto"/>
        <w:right w:val="none" w:sz="0" w:space="0" w:color="auto"/>
      </w:divBdr>
    </w:div>
    <w:div w:id="667755225">
      <w:bodyDiv w:val="1"/>
      <w:marLeft w:val="0"/>
      <w:marRight w:val="0"/>
      <w:marTop w:val="0"/>
      <w:marBottom w:val="0"/>
      <w:divBdr>
        <w:top w:val="none" w:sz="0" w:space="0" w:color="auto"/>
        <w:left w:val="none" w:sz="0" w:space="0" w:color="auto"/>
        <w:bottom w:val="none" w:sz="0" w:space="0" w:color="auto"/>
        <w:right w:val="none" w:sz="0" w:space="0" w:color="auto"/>
      </w:divBdr>
    </w:div>
    <w:div w:id="668946010">
      <w:bodyDiv w:val="1"/>
      <w:marLeft w:val="0"/>
      <w:marRight w:val="0"/>
      <w:marTop w:val="0"/>
      <w:marBottom w:val="0"/>
      <w:divBdr>
        <w:top w:val="none" w:sz="0" w:space="0" w:color="auto"/>
        <w:left w:val="none" w:sz="0" w:space="0" w:color="auto"/>
        <w:bottom w:val="none" w:sz="0" w:space="0" w:color="auto"/>
        <w:right w:val="none" w:sz="0" w:space="0" w:color="auto"/>
      </w:divBdr>
    </w:div>
    <w:div w:id="674189606">
      <w:bodyDiv w:val="1"/>
      <w:marLeft w:val="0"/>
      <w:marRight w:val="0"/>
      <w:marTop w:val="0"/>
      <w:marBottom w:val="0"/>
      <w:divBdr>
        <w:top w:val="none" w:sz="0" w:space="0" w:color="auto"/>
        <w:left w:val="none" w:sz="0" w:space="0" w:color="auto"/>
        <w:bottom w:val="none" w:sz="0" w:space="0" w:color="auto"/>
        <w:right w:val="none" w:sz="0" w:space="0" w:color="auto"/>
      </w:divBdr>
    </w:div>
    <w:div w:id="690571224">
      <w:bodyDiv w:val="1"/>
      <w:marLeft w:val="0"/>
      <w:marRight w:val="0"/>
      <w:marTop w:val="0"/>
      <w:marBottom w:val="0"/>
      <w:divBdr>
        <w:top w:val="none" w:sz="0" w:space="0" w:color="auto"/>
        <w:left w:val="none" w:sz="0" w:space="0" w:color="auto"/>
        <w:bottom w:val="none" w:sz="0" w:space="0" w:color="auto"/>
        <w:right w:val="none" w:sz="0" w:space="0" w:color="auto"/>
      </w:divBdr>
    </w:div>
    <w:div w:id="704453028">
      <w:bodyDiv w:val="1"/>
      <w:marLeft w:val="0"/>
      <w:marRight w:val="0"/>
      <w:marTop w:val="0"/>
      <w:marBottom w:val="0"/>
      <w:divBdr>
        <w:top w:val="none" w:sz="0" w:space="0" w:color="auto"/>
        <w:left w:val="none" w:sz="0" w:space="0" w:color="auto"/>
        <w:bottom w:val="none" w:sz="0" w:space="0" w:color="auto"/>
        <w:right w:val="none" w:sz="0" w:space="0" w:color="auto"/>
      </w:divBdr>
    </w:div>
    <w:div w:id="717700831">
      <w:bodyDiv w:val="1"/>
      <w:marLeft w:val="0"/>
      <w:marRight w:val="0"/>
      <w:marTop w:val="0"/>
      <w:marBottom w:val="0"/>
      <w:divBdr>
        <w:top w:val="none" w:sz="0" w:space="0" w:color="auto"/>
        <w:left w:val="none" w:sz="0" w:space="0" w:color="auto"/>
        <w:bottom w:val="none" w:sz="0" w:space="0" w:color="auto"/>
        <w:right w:val="none" w:sz="0" w:space="0" w:color="auto"/>
      </w:divBdr>
    </w:div>
    <w:div w:id="719136492">
      <w:bodyDiv w:val="1"/>
      <w:marLeft w:val="0"/>
      <w:marRight w:val="0"/>
      <w:marTop w:val="0"/>
      <w:marBottom w:val="0"/>
      <w:divBdr>
        <w:top w:val="none" w:sz="0" w:space="0" w:color="auto"/>
        <w:left w:val="none" w:sz="0" w:space="0" w:color="auto"/>
        <w:bottom w:val="none" w:sz="0" w:space="0" w:color="auto"/>
        <w:right w:val="none" w:sz="0" w:space="0" w:color="auto"/>
      </w:divBdr>
    </w:div>
    <w:div w:id="734933724">
      <w:bodyDiv w:val="1"/>
      <w:marLeft w:val="0"/>
      <w:marRight w:val="0"/>
      <w:marTop w:val="0"/>
      <w:marBottom w:val="0"/>
      <w:divBdr>
        <w:top w:val="none" w:sz="0" w:space="0" w:color="auto"/>
        <w:left w:val="none" w:sz="0" w:space="0" w:color="auto"/>
        <w:bottom w:val="none" w:sz="0" w:space="0" w:color="auto"/>
        <w:right w:val="none" w:sz="0" w:space="0" w:color="auto"/>
      </w:divBdr>
    </w:div>
    <w:div w:id="751006516">
      <w:bodyDiv w:val="1"/>
      <w:marLeft w:val="0"/>
      <w:marRight w:val="0"/>
      <w:marTop w:val="0"/>
      <w:marBottom w:val="0"/>
      <w:divBdr>
        <w:top w:val="none" w:sz="0" w:space="0" w:color="auto"/>
        <w:left w:val="none" w:sz="0" w:space="0" w:color="auto"/>
        <w:bottom w:val="none" w:sz="0" w:space="0" w:color="auto"/>
        <w:right w:val="none" w:sz="0" w:space="0" w:color="auto"/>
      </w:divBdr>
    </w:div>
    <w:div w:id="756747898">
      <w:bodyDiv w:val="1"/>
      <w:marLeft w:val="0"/>
      <w:marRight w:val="0"/>
      <w:marTop w:val="0"/>
      <w:marBottom w:val="0"/>
      <w:divBdr>
        <w:top w:val="none" w:sz="0" w:space="0" w:color="auto"/>
        <w:left w:val="none" w:sz="0" w:space="0" w:color="auto"/>
        <w:bottom w:val="none" w:sz="0" w:space="0" w:color="auto"/>
        <w:right w:val="none" w:sz="0" w:space="0" w:color="auto"/>
      </w:divBdr>
    </w:div>
    <w:div w:id="798650161">
      <w:bodyDiv w:val="1"/>
      <w:marLeft w:val="0"/>
      <w:marRight w:val="0"/>
      <w:marTop w:val="0"/>
      <w:marBottom w:val="0"/>
      <w:divBdr>
        <w:top w:val="none" w:sz="0" w:space="0" w:color="auto"/>
        <w:left w:val="none" w:sz="0" w:space="0" w:color="auto"/>
        <w:bottom w:val="none" w:sz="0" w:space="0" w:color="auto"/>
        <w:right w:val="none" w:sz="0" w:space="0" w:color="auto"/>
      </w:divBdr>
    </w:div>
    <w:div w:id="804660484">
      <w:bodyDiv w:val="1"/>
      <w:marLeft w:val="0"/>
      <w:marRight w:val="0"/>
      <w:marTop w:val="0"/>
      <w:marBottom w:val="0"/>
      <w:divBdr>
        <w:top w:val="none" w:sz="0" w:space="0" w:color="auto"/>
        <w:left w:val="none" w:sz="0" w:space="0" w:color="auto"/>
        <w:bottom w:val="none" w:sz="0" w:space="0" w:color="auto"/>
        <w:right w:val="none" w:sz="0" w:space="0" w:color="auto"/>
      </w:divBdr>
    </w:div>
    <w:div w:id="815727076">
      <w:bodyDiv w:val="1"/>
      <w:marLeft w:val="0"/>
      <w:marRight w:val="0"/>
      <w:marTop w:val="0"/>
      <w:marBottom w:val="0"/>
      <w:divBdr>
        <w:top w:val="none" w:sz="0" w:space="0" w:color="auto"/>
        <w:left w:val="none" w:sz="0" w:space="0" w:color="auto"/>
        <w:bottom w:val="none" w:sz="0" w:space="0" w:color="auto"/>
        <w:right w:val="none" w:sz="0" w:space="0" w:color="auto"/>
      </w:divBdr>
    </w:div>
    <w:div w:id="832573702">
      <w:bodyDiv w:val="1"/>
      <w:marLeft w:val="0"/>
      <w:marRight w:val="0"/>
      <w:marTop w:val="0"/>
      <w:marBottom w:val="0"/>
      <w:divBdr>
        <w:top w:val="none" w:sz="0" w:space="0" w:color="auto"/>
        <w:left w:val="none" w:sz="0" w:space="0" w:color="auto"/>
        <w:bottom w:val="none" w:sz="0" w:space="0" w:color="auto"/>
        <w:right w:val="none" w:sz="0" w:space="0" w:color="auto"/>
      </w:divBdr>
    </w:div>
    <w:div w:id="874074587">
      <w:bodyDiv w:val="1"/>
      <w:marLeft w:val="0"/>
      <w:marRight w:val="0"/>
      <w:marTop w:val="0"/>
      <w:marBottom w:val="0"/>
      <w:divBdr>
        <w:top w:val="none" w:sz="0" w:space="0" w:color="auto"/>
        <w:left w:val="none" w:sz="0" w:space="0" w:color="auto"/>
        <w:bottom w:val="none" w:sz="0" w:space="0" w:color="auto"/>
        <w:right w:val="none" w:sz="0" w:space="0" w:color="auto"/>
      </w:divBdr>
    </w:div>
    <w:div w:id="883561771">
      <w:bodyDiv w:val="1"/>
      <w:marLeft w:val="0"/>
      <w:marRight w:val="0"/>
      <w:marTop w:val="0"/>
      <w:marBottom w:val="0"/>
      <w:divBdr>
        <w:top w:val="none" w:sz="0" w:space="0" w:color="auto"/>
        <w:left w:val="none" w:sz="0" w:space="0" w:color="auto"/>
        <w:bottom w:val="none" w:sz="0" w:space="0" w:color="auto"/>
        <w:right w:val="none" w:sz="0" w:space="0" w:color="auto"/>
      </w:divBdr>
    </w:div>
    <w:div w:id="888034156">
      <w:bodyDiv w:val="1"/>
      <w:marLeft w:val="0"/>
      <w:marRight w:val="0"/>
      <w:marTop w:val="0"/>
      <w:marBottom w:val="0"/>
      <w:divBdr>
        <w:top w:val="none" w:sz="0" w:space="0" w:color="auto"/>
        <w:left w:val="none" w:sz="0" w:space="0" w:color="auto"/>
        <w:bottom w:val="none" w:sz="0" w:space="0" w:color="auto"/>
        <w:right w:val="none" w:sz="0" w:space="0" w:color="auto"/>
      </w:divBdr>
    </w:div>
    <w:div w:id="888145463">
      <w:bodyDiv w:val="1"/>
      <w:marLeft w:val="0"/>
      <w:marRight w:val="0"/>
      <w:marTop w:val="0"/>
      <w:marBottom w:val="0"/>
      <w:divBdr>
        <w:top w:val="none" w:sz="0" w:space="0" w:color="auto"/>
        <w:left w:val="none" w:sz="0" w:space="0" w:color="auto"/>
        <w:bottom w:val="none" w:sz="0" w:space="0" w:color="auto"/>
        <w:right w:val="none" w:sz="0" w:space="0" w:color="auto"/>
      </w:divBdr>
    </w:div>
    <w:div w:id="914783350">
      <w:bodyDiv w:val="1"/>
      <w:marLeft w:val="0"/>
      <w:marRight w:val="0"/>
      <w:marTop w:val="0"/>
      <w:marBottom w:val="0"/>
      <w:divBdr>
        <w:top w:val="none" w:sz="0" w:space="0" w:color="auto"/>
        <w:left w:val="none" w:sz="0" w:space="0" w:color="auto"/>
        <w:bottom w:val="none" w:sz="0" w:space="0" w:color="auto"/>
        <w:right w:val="none" w:sz="0" w:space="0" w:color="auto"/>
      </w:divBdr>
    </w:div>
    <w:div w:id="963658852">
      <w:bodyDiv w:val="1"/>
      <w:marLeft w:val="0"/>
      <w:marRight w:val="0"/>
      <w:marTop w:val="0"/>
      <w:marBottom w:val="0"/>
      <w:divBdr>
        <w:top w:val="none" w:sz="0" w:space="0" w:color="auto"/>
        <w:left w:val="none" w:sz="0" w:space="0" w:color="auto"/>
        <w:bottom w:val="none" w:sz="0" w:space="0" w:color="auto"/>
        <w:right w:val="none" w:sz="0" w:space="0" w:color="auto"/>
      </w:divBdr>
    </w:div>
    <w:div w:id="988677685">
      <w:bodyDiv w:val="1"/>
      <w:marLeft w:val="0"/>
      <w:marRight w:val="0"/>
      <w:marTop w:val="0"/>
      <w:marBottom w:val="0"/>
      <w:divBdr>
        <w:top w:val="none" w:sz="0" w:space="0" w:color="auto"/>
        <w:left w:val="none" w:sz="0" w:space="0" w:color="auto"/>
        <w:bottom w:val="none" w:sz="0" w:space="0" w:color="auto"/>
        <w:right w:val="none" w:sz="0" w:space="0" w:color="auto"/>
      </w:divBdr>
    </w:div>
    <w:div w:id="993804193">
      <w:bodyDiv w:val="1"/>
      <w:marLeft w:val="0"/>
      <w:marRight w:val="0"/>
      <w:marTop w:val="0"/>
      <w:marBottom w:val="0"/>
      <w:divBdr>
        <w:top w:val="none" w:sz="0" w:space="0" w:color="auto"/>
        <w:left w:val="none" w:sz="0" w:space="0" w:color="auto"/>
        <w:bottom w:val="none" w:sz="0" w:space="0" w:color="auto"/>
        <w:right w:val="none" w:sz="0" w:space="0" w:color="auto"/>
      </w:divBdr>
    </w:div>
    <w:div w:id="1015612914">
      <w:bodyDiv w:val="1"/>
      <w:marLeft w:val="0"/>
      <w:marRight w:val="0"/>
      <w:marTop w:val="0"/>
      <w:marBottom w:val="0"/>
      <w:divBdr>
        <w:top w:val="none" w:sz="0" w:space="0" w:color="auto"/>
        <w:left w:val="none" w:sz="0" w:space="0" w:color="auto"/>
        <w:bottom w:val="none" w:sz="0" w:space="0" w:color="auto"/>
        <w:right w:val="none" w:sz="0" w:space="0" w:color="auto"/>
      </w:divBdr>
    </w:div>
    <w:div w:id="1083528119">
      <w:bodyDiv w:val="1"/>
      <w:marLeft w:val="0"/>
      <w:marRight w:val="0"/>
      <w:marTop w:val="0"/>
      <w:marBottom w:val="0"/>
      <w:divBdr>
        <w:top w:val="none" w:sz="0" w:space="0" w:color="auto"/>
        <w:left w:val="none" w:sz="0" w:space="0" w:color="auto"/>
        <w:bottom w:val="none" w:sz="0" w:space="0" w:color="auto"/>
        <w:right w:val="none" w:sz="0" w:space="0" w:color="auto"/>
      </w:divBdr>
    </w:div>
    <w:div w:id="1093670108">
      <w:bodyDiv w:val="1"/>
      <w:marLeft w:val="0"/>
      <w:marRight w:val="0"/>
      <w:marTop w:val="0"/>
      <w:marBottom w:val="0"/>
      <w:divBdr>
        <w:top w:val="none" w:sz="0" w:space="0" w:color="auto"/>
        <w:left w:val="none" w:sz="0" w:space="0" w:color="auto"/>
        <w:bottom w:val="none" w:sz="0" w:space="0" w:color="auto"/>
        <w:right w:val="none" w:sz="0" w:space="0" w:color="auto"/>
      </w:divBdr>
    </w:div>
    <w:div w:id="1100952163">
      <w:bodyDiv w:val="1"/>
      <w:marLeft w:val="0"/>
      <w:marRight w:val="0"/>
      <w:marTop w:val="0"/>
      <w:marBottom w:val="0"/>
      <w:divBdr>
        <w:top w:val="none" w:sz="0" w:space="0" w:color="auto"/>
        <w:left w:val="none" w:sz="0" w:space="0" w:color="auto"/>
        <w:bottom w:val="none" w:sz="0" w:space="0" w:color="auto"/>
        <w:right w:val="none" w:sz="0" w:space="0" w:color="auto"/>
      </w:divBdr>
    </w:div>
    <w:div w:id="1123814101">
      <w:bodyDiv w:val="1"/>
      <w:marLeft w:val="0"/>
      <w:marRight w:val="0"/>
      <w:marTop w:val="0"/>
      <w:marBottom w:val="0"/>
      <w:divBdr>
        <w:top w:val="none" w:sz="0" w:space="0" w:color="auto"/>
        <w:left w:val="none" w:sz="0" w:space="0" w:color="auto"/>
        <w:bottom w:val="none" w:sz="0" w:space="0" w:color="auto"/>
        <w:right w:val="none" w:sz="0" w:space="0" w:color="auto"/>
      </w:divBdr>
    </w:div>
    <w:div w:id="1126697724">
      <w:bodyDiv w:val="1"/>
      <w:marLeft w:val="0"/>
      <w:marRight w:val="0"/>
      <w:marTop w:val="0"/>
      <w:marBottom w:val="0"/>
      <w:divBdr>
        <w:top w:val="none" w:sz="0" w:space="0" w:color="auto"/>
        <w:left w:val="none" w:sz="0" w:space="0" w:color="auto"/>
        <w:bottom w:val="none" w:sz="0" w:space="0" w:color="auto"/>
        <w:right w:val="none" w:sz="0" w:space="0" w:color="auto"/>
      </w:divBdr>
    </w:div>
    <w:div w:id="1138649644">
      <w:bodyDiv w:val="1"/>
      <w:marLeft w:val="0"/>
      <w:marRight w:val="0"/>
      <w:marTop w:val="0"/>
      <w:marBottom w:val="0"/>
      <w:divBdr>
        <w:top w:val="none" w:sz="0" w:space="0" w:color="auto"/>
        <w:left w:val="none" w:sz="0" w:space="0" w:color="auto"/>
        <w:bottom w:val="none" w:sz="0" w:space="0" w:color="auto"/>
        <w:right w:val="none" w:sz="0" w:space="0" w:color="auto"/>
      </w:divBdr>
    </w:div>
    <w:div w:id="1142307842">
      <w:bodyDiv w:val="1"/>
      <w:marLeft w:val="0"/>
      <w:marRight w:val="0"/>
      <w:marTop w:val="0"/>
      <w:marBottom w:val="0"/>
      <w:divBdr>
        <w:top w:val="none" w:sz="0" w:space="0" w:color="auto"/>
        <w:left w:val="none" w:sz="0" w:space="0" w:color="auto"/>
        <w:bottom w:val="none" w:sz="0" w:space="0" w:color="auto"/>
        <w:right w:val="none" w:sz="0" w:space="0" w:color="auto"/>
      </w:divBdr>
    </w:div>
    <w:div w:id="1152793016">
      <w:bodyDiv w:val="1"/>
      <w:marLeft w:val="0"/>
      <w:marRight w:val="0"/>
      <w:marTop w:val="0"/>
      <w:marBottom w:val="0"/>
      <w:divBdr>
        <w:top w:val="none" w:sz="0" w:space="0" w:color="auto"/>
        <w:left w:val="none" w:sz="0" w:space="0" w:color="auto"/>
        <w:bottom w:val="none" w:sz="0" w:space="0" w:color="auto"/>
        <w:right w:val="none" w:sz="0" w:space="0" w:color="auto"/>
      </w:divBdr>
    </w:div>
    <w:div w:id="1164591173">
      <w:bodyDiv w:val="1"/>
      <w:marLeft w:val="0"/>
      <w:marRight w:val="0"/>
      <w:marTop w:val="0"/>
      <w:marBottom w:val="0"/>
      <w:divBdr>
        <w:top w:val="none" w:sz="0" w:space="0" w:color="auto"/>
        <w:left w:val="none" w:sz="0" w:space="0" w:color="auto"/>
        <w:bottom w:val="none" w:sz="0" w:space="0" w:color="auto"/>
        <w:right w:val="none" w:sz="0" w:space="0" w:color="auto"/>
      </w:divBdr>
    </w:div>
    <w:div w:id="1210148136">
      <w:bodyDiv w:val="1"/>
      <w:marLeft w:val="0"/>
      <w:marRight w:val="0"/>
      <w:marTop w:val="0"/>
      <w:marBottom w:val="0"/>
      <w:divBdr>
        <w:top w:val="none" w:sz="0" w:space="0" w:color="auto"/>
        <w:left w:val="none" w:sz="0" w:space="0" w:color="auto"/>
        <w:bottom w:val="none" w:sz="0" w:space="0" w:color="auto"/>
        <w:right w:val="none" w:sz="0" w:space="0" w:color="auto"/>
      </w:divBdr>
    </w:div>
    <w:div w:id="1251040312">
      <w:bodyDiv w:val="1"/>
      <w:marLeft w:val="0"/>
      <w:marRight w:val="0"/>
      <w:marTop w:val="0"/>
      <w:marBottom w:val="0"/>
      <w:divBdr>
        <w:top w:val="none" w:sz="0" w:space="0" w:color="auto"/>
        <w:left w:val="none" w:sz="0" w:space="0" w:color="auto"/>
        <w:bottom w:val="none" w:sz="0" w:space="0" w:color="auto"/>
        <w:right w:val="none" w:sz="0" w:space="0" w:color="auto"/>
      </w:divBdr>
    </w:div>
    <w:div w:id="1258096815">
      <w:bodyDiv w:val="1"/>
      <w:marLeft w:val="0"/>
      <w:marRight w:val="0"/>
      <w:marTop w:val="0"/>
      <w:marBottom w:val="0"/>
      <w:divBdr>
        <w:top w:val="none" w:sz="0" w:space="0" w:color="auto"/>
        <w:left w:val="none" w:sz="0" w:space="0" w:color="auto"/>
        <w:bottom w:val="none" w:sz="0" w:space="0" w:color="auto"/>
        <w:right w:val="none" w:sz="0" w:space="0" w:color="auto"/>
      </w:divBdr>
    </w:div>
    <w:div w:id="1285230297">
      <w:bodyDiv w:val="1"/>
      <w:marLeft w:val="0"/>
      <w:marRight w:val="0"/>
      <w:marTop w:val="0"/>
      <w:marBottom w:val="0"/>
      <w:divBdr>
        <w:top w:val="none" w:sz="0" w:space="0" w:color="auto"/>
        <w:left w:val="none" w:sz="0" w:space="0" w:color="auto"/>
        <w:bottom w:val="none" w:sz="0" w:space="0" w:color="auto"/>
        <w:right w:val="none" w:sz="0" w:space="0" w:color="auto"/>
      </w:divBdr>
    </w:div>
    <w:div w:id="1291086630">
      <w:bodyDiv w:val="1"/>
      <w:marLeft w:val="0"/>
      <w:marRight w:val="0"/>
      <w:marTop w:val="0"/>
      <w:marBottom w:val="0"/>
      <w:divBdr>
        <w:top w:val="none" w:sz="0" w:space="0" w:color="auto"/>
        <w:left w:val="none" w:sz="0" w:space="0" w:color="auto"/>
        <w:bottom w:val="none" w:sz="0" w:space="0" w:color="auto"/>
        <w:right w:val="none" w:sz="0" w:space="0" w:color="auto"/>
      </w:divBdr>
    </w:div>
    <w:div w:id="1313603638">
      <w:bodyDiv w:val="1"/>
      <w:marLeft w:val="0"/>
      <w:marRight w:val="0"/>
      <w:marTop w:val="0"/>
      <w:marBottom w:val="0"/>
      <w:divBdr>
        <w:top w:val="none" w:sz="0" w:space="0" w:color="auto"/>
        <w:left w:val="none" w:sz="0" w:space="0" w:color="auto"/>
        <w:bottom w:val="none" w:sz="0" w:space="0" w:color="auto"/>
        <w:right w:val="none" w:sz="0" w:space="0" w:color="auto"/>
      </w:divBdr>
    </w:div>
    <w:div w:id="1338384724">
      <w:bodyDiv w:val="1"/>
      <w:marLeft w:val="0"/>
      <w:marRight w:val="0"/>
      <w:marTop w:val="0"/>
      <w:marBottom w:val="0"/>
      <w:divBdr>
        <w:top w:val="none" w:sz="0" w:space="0" w:color="auto"/>
        <w:left w:val="none" w:sz="0" w:space="0" w:color="auto"/>
        <w:bottom w:val="none" w:sz="0" w:space="0" w:color="auto"/>
        <w:right w:val="none" w:sz="0" w:space="0" w:color="auto"/>
      </w:divBdr>
    </w:div>
    <w:div w:id="1341548605">
      <w:bodyDiv w:val="1"/>
      <w:marLeft w:val="0"/>
      <w:marRight w:val="0"/>
      <w:marTop w:val="0"/>
      <w:marBottom w:val="0"/>
      <w:divBdr>
        <w:top w:val="none" w:sz="0" w:space="0" w:color="auto"/>
        <w:left w:val="none" w:sz="0" w:space="0" w:color="auto"/>
        <w:bottom w:val="none" w:sz="0" w:space="0" w:color="auto"/>
        <w:right w:val="none" w:sz="0" w:space="0" w:color="auto"/>
      </w:divBdr>
    </w:div>
    <w:div w:id="1395085984">
      <w:bodyDiv w:val="1"/>
      <w:marLeft w:val="0"/>
      <w:marRight w:val="0"/>
      <w:marTop w:val="0"/>
      <w:marBottom w:val="0"/>
      <w:divBdr>
        <w:top w:val="none" w:sz="0" w:space="0" w:color="auto"/>
        <w:left w:val="none" w:sz="0" w:space="0" w:color="auto"/>
        <w:bottom w:val="none" w:sz="0" w:space="0" w:color="auto"/>
        <w:right w:val="none" w:sz="0" w:space="0" w:color="auto"/>
      </w:divBdr>
    </w:div>
    <w:div w:id="1452434491">
      <w:bodyDiv w:val="1"/>
      <w:marLeft w:val="0"/>
      <w:marRight w:val="0"/>
      <w:marTop w:val="0"/>
      <w:marBottom w:val="0"/>
      <w:divBdr>
        <w:top w:val="none" w:sz="0" w:space="0" w:color="auto"/>
        <w:left w:val="none" w:sz="0" w:space="0" w:color="auto"/>
        <w:bottom w:val="none" w:sz="0" w:space="0" w:color="auto"/>
        <w:right w:val="none" w:sz="0" w:space="0" w:color="auto"/>
      </w:divBdr>
    </w:div>
    <w:div w:id="149665368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1719482">
      <w:bodyDiv w:val="1"/>
      <w:marLeft w:val="0"/>
      <w:marRight w:val="0"/>
      <w:marTop w:val="0"/>
      <w:marBottom w:val="0"/>
      <w:divBdr>
        <w:top w:val="none" w:sz="0" w:space="0" w:color="auto"/>
        <w:left w:val="none" w:sz="0" w:space="0" w:color="auto"/>
        <w:bottom w:val="none" w:sz="0" w:space="0" w:color="auto"/>
        <w:right w:val="none" w:sz="0" w:space="0" w:color="auto"/>
      </w:divBdr>
    </w:div>
    <w:div w:id="1564948852">
      <w:bodyDiv w:val="1"/>
      <w:marLeft w:val="0"/>
      <w:marRight w:val="0"/>
      <w:marTop w:val="0"/>
      <w:marBottom w:val="0"/>
      <w:divBdr>
        <w:top w:val="none" w:sz="0" w:space="0" w:color="auto"/>
        <w:left w:val="none" w:sz="0" w:space="0" w:color="auto"/>
        <w:bottom w:val="none" w:sz="0" w:space="0" w:color="auto"/>
        <w:right w:val="none" w:sz="0" w:space="0" w:color="auto"/>
      </w:divBdr>
    </w:div>
    <w:div w:id="1567494271">
      <w:bodyDiv w:val="1"/>
      <w:marLeft w:val="0"/>
      <w:marRight w:val="0"/>
      <w:marTop w:val="0"/>
      <w:marBottom w:val="0"/>
      <w:divBdr>
        <w:top w:val="none" w:sz="0" w:space="0" w:color="auto"/>
        <w:left w:val="none" w:sz="0" w:space="0" w:color="auto"/>
        <w:bottom w:val="none" w:sz="0" w:space="0" w:color="auto"/>
        <w:right w:val="none" w:sz="0" w:space="0" w:color="auto"/>
      </w:divBdr>
    </w:div>
    <w:div w:id="1573736269">
      <w:bodyDiv w:val="1"/>
      <w:marLeft w:val="0"/>
      <w:marRight w:val="0"/>
      <w:marTop w:val="0"/>
      <w:marBottom w:val="0"/>
      <w:divBdr>
        <w:top w:val="none" w:sz="0" w:space="0" w:color="auto"/>
        <w:left w:val="none" w:sz="0" w:space="0" w:color="auto"/>
        <w:bottom w:val="none" w:sz="0" w:space="0" w:color="auto"/>
        <w:right w:val="none" w:sz="0" w:space="0" w:color="auto"/>
      </w:divBdr>
    </w:div>
    <w:div w:id="1576818185">
      <w:bodyDiv w:val="1"/>
      <w:marLeft w:val="0"/>
      <w:marRight w:val="0"/>
      <w:marTop w:val="0"/>
      <w:marBottom w:val="0"/>
      <w:divBdr>
        <w:top w:val="none" w:sz="0" w:space="0" w:color="auto"/>
        <w:left w:val="none" w:sz="0" w:space="0" w:color="auto"/>
        <w:bottom w:val="none" w:sz="0" w:space="0" w:color="auto"/>
        <w:right w:val="none" w:sz="0" w:space="0" w:color="auto"/>
      </w:divBdr>
    </w:div>
    <w:div w:id="1580017394">
      <w:bodyDiv w:val="1"/>
      <w:marLeft w:val="0"/>
      <w:marRight w:val="0"/>
      <w:marTop w:val="0"/>
      <w:marBottom w:val="0"/>
      <w:divBdr>
        <w:top w:val="none" w:sz="0" w:space="0" w:color="auto"/>
        <w:left w:val="none" w:sz="0" w:space="0" w:color="auto"/>
        <w:bottom w:val="none" w:sz="0" w:space="0" w:color="auto"/>
        <w:right w:val="none" w:sz="0" w:space="0" w:color="auto"/>
      </w:divBdr>
    </w:div>
    <w:div w:id="1596328197">
      <w:bodyDiv w:val="1"/>
      <w:marLeft w:val="0"/>
      <w:marRight w:val="0"/>
      <w:marTop w:val="0"/>
      <w:marBottom w:val="0"/>
      <w:divBdr>
        <w:top w:val="none" w:sz="0" w:space="0" w:color="auto"/>
        <w:left w:val="none" w:sz="0" w:space="0" w:color="auto"/>
        <w:bottom w:val="none" w:sz="0" w:space="0" w:color="auto"/>
        <w:right w:val="none" w:sz="0" w:space="0" w:color="auto"/>
      </w:divBdr>
    </w:div>
    <w:div w:id="1600141354">
      <w:bodyDiv w:val="1"/>
      <w:marLeft w:val="0"/>
      <w:marRight w:val="0"/>
      <w:marTop w:val="0"/>
      <w:marBottom w:val="0"/>
      <w:divBdr>
        <w:top w:val="none" w:sz="0" w:space="0" w:color="auto"/>
        <w:left w:val="none" w:sz="0" w:space="0" w:color="auto"/>
        <w:bottom w:val="none" w:sz="0" w:space="0" w:color="auto"/>
        <w:right w:val="none" w:sz="0" w:space="0" w:color="auto"/>
      </w:divBdr>
    </w:div>
    <w:div w:id="1605770536">
      <w:bodyDiv w:val="1"/>
      <w:marLeft w:val="0"/>
      <w:marRight w:val="0"/>
      <w:marTop w:val="0"/>
      <w:marBottom w:val="0"/>
      <w:divBdr>
        <w:top w:val="none" w:sz="0" w:space="0" w:color="auto"/>
        <w:left w:val="none" w:sz="0" w:space="0" w:color="auto"/>
        <w:bottom w:val="none" w:sz="0" w:space="0" w:color="auto"/>
        <w:right w:val="none" w:sz="0" w:space="0" w:color="auto"/>
      </w:divBdr>
    </w:div>
    <w:div w:id="1616213708">
      <w:bodyDiv w:val="1"/>
      <w:marLeft w:val="0"/>
      <w:marRight w:val="0"/>
      <w:marTop w:val="0"/>
      <w:marBottom w:val="0"/>
      <w:divBdr>
        <w:top w:val="none" w:sz="0" w:space="0" w:color="auto"/>
        <w:left w:val="none" w:sz="0" w:space="0" w:color="auto"/>
        <w:bottom w:val="none" w:sz="0" w:space="0" w:color="auto"/>
        <w:right w:val="none" w:sz="0" w:space="0" w:color="auto"/>
      </w:divBdr>
    </w:div>
    <w:div w:id="1635137252">
      <w:bodyDiv w:val="1"/>
      <w:marLeft w:val="0"/>
      <w:marRight w:val="0"/>
      <w:marTop w:val="0"/>
      <w:marBottom w:val="0"/>
      <w:divBdr>
        <w:top w:val="none" w:sz="0" w:space="0" w:color="auto"/>
        <w:left w:val="none" w:sz="0" w:space="0" w:color="auto"/>
        <w:bottom w:val="none" w:sz="0" w:space="0" w:color="auto"/>
        <w:right w:val="none" w:sz="0" w:space="0" w:color="auto"/>
      </w:divBdr>
    </w:div>
    <w:div w:id="1669824284">
      <w:bodyDiv w:val="1"/>
      <w:marLeft w:val="0"/>
      <w:marRight w:val="0"/>
      <w:marTop w:val="0"/>
      <w:marBottom w:val="0"/>
      <w:divBdr>
        <w:top w:val="none" w:sz="0" w:space="0" w:color="auto"/>
        <w:left w:val="none" w:sz="0" w:space="0" w:color="auto"/>
        <w:bottom w:val="none" w:sz="0" w:space="0" w:color="auto"/>
        <w:right w:val="none" w:sz="0" w:space="0" w:color="auto"/>
      </w:divBdr>
    </w:div>
    <w:div w:id="1690523548">
      <w:bodyDiv w:val="1"/>
      <w:marLeft w:val="0"/>
      <w:marRight w:val="0"/>
      <w:marTop w:val="0"/>
      <w:marBottom w:val="0"/>
      <w:divBdr>
        <w:top w:val="none" w:sz="0" w:space="0" w:color="auto"/>
        <w:left w:val="none" w:sz="0" w:space="0" w:color="auto"/>
        <w:bottom w:val="none" w:sz="0" w:space="0" w:color="auto"/>
        <w:right w:val="none" w:sz="0" w:space="0" w:color="auto"/>
      </w:divBdr>
    </w:div>
    <w:div w:id="1697390644">
      <w:bodyDiv w:val="1"/>
      <w:marLeft w:val="0"/>
      <w:marRight w:val="0"/>
      <w:marTop w:val="0"/>
      <w:marBottom w:val="0"/>
      <w:divBdr>
        <w:top w:val="none" w:sz="0" w:space="0" w:color="auto"/>
        <w:left w:val="none" w:sz="0" w:space="0" w:color="auto"/>
        <w:bottom w:val="none" w:sz="0" w:space="0" w:color="auto"/>
        <w:right w:val="none" w:sz="0" w:space="0" w:color="auto"/>
      </w:divBdr>
    </w:div>
    <w:div w:id="1787891085">
      <w:bodyDiv w:val="1"/>
      <w:marLeft w:val="0"/>
      <w:marRight w:val="0"/>
      <w:marTop w:val="0"/>
      <w:marBottom w:val="0"/>
      <w:divBdr>
        <w:top w:val="none" w:sz="0" w:space="0" w:color="auto"/>
        <w:left w:val="none" w:sz="0" w:space="0" w:color="auto"/>
        <w:bottom w:val="none" w:sz="0" w:space="0" w:color="auto"/>
        <w:right w:val="none" w:sz="0" w:space="0" w:color="auto"/>
      </w:divBdr>
    </w:div>
    <w:div w:id="1807579896">
      <w:bodyDiv w:val="1"/>
      <w:marLeft w:val="0"/>
      <w:marRight w:val="0"/>
      <w:marTop w:val="0"/>
      <w:marBottom w:val="0"/>
      <w:divBdr>
        <w:top w:val="none" w:sz="0" w:space="0" w:color="auto"/>
        <w:left w:val="none" w:sz="0" w:space="0" w:color="auto"/>
        <w:bottom w:val="none" w:sz="0" w:space="0" w:color="auto"/>
        <w:right w:val="none" w:sz="0" w:space="0" w:color="auto"/>
      </w:divBdr>
    </w:div>
    <w:div w:id="1834253228">
      <w:bodyDiv w:val="1"/>
      <w:marLeft w:val="0"/>
      <w:marRight w:val="0"/>
      <w:marTop w:val="0"/>
      <w:marBottom w:val="0"/>
      <w:divBdr>
        <w:top w:val="none" w:sz="0" w:space="0" w:color="auto"/>
        <w:left w:val="none" w:sz="0" w:space="0" w:color="auto"/>
        <w:bottom w:val="none" w:sz="0" w:space="0" w:color="auto"/>
        <w:right w:val="none" w:sz="0" w:space="0" w:color="auto"/>
      </w:divBdr>
    </w:div>
    <w:div w:id="1856965286">
      <w:bodyDiv w:val="1"/>
      <w:marLeft w:val="0"/>
      <w:marRight w:val="0"/>
      <w:marTop w:val="0"/>
      <w:marBottom w:val="0"/>
      <w:divBdr>
        <w:top w:val="none" w:sz="0" w:space="0" w:color="auto"/>
        <w:left w:val="none" w:sz="0" w:space="0" w:color="auto"/>
        <w:bottom w:val="none" w:sz="0" w:space="0" w:color="auto"/>
        <w:right w:val="none" w:sz="0" w:space="0" w:color="auto"/>
      </w:divBdr>
    </w:div>
    <w:div w:id="1884898584">
      <w:bodyDiv w:val="1"/>
      <w:marLeft w:val="0"/>
      <w:marRight w:val="0"/>
      <w:marTop w:val="0"/>
      <w:marBottom w:val="0"/>
      <w:divBdr>
        <w:top w:val="none" w:sz="0" w:space="0" w:color="auto"/>
        <w:left w:val="none" w:sz="0" w:space="0" w:color="auto"/>
        <w:bottom w:val="none" w:sz="0" w:space="0" w:color="auto"/>
        <w:right w:val="none" w:sz="0" w:space="0" w:color="auto"/>
      </w:divBdr>
    </w:div>
    <w:div w:id="1885673163">
      <w:bodyDiv w:val="1"/>
      <w:marLeft w:val="0"/>
      <w:marRight w:val="0"/>
      <w:marTop w:val="0"/>
      <w:marBottom w:val="0"/>
      <w:divBdr>
        <w:top w:val="none" w:sz="0" w:space="0" w:color="auto"/>
        <w:left w:val="none" w:sz="0" w:space="0" w:color="auto"/>
        <w:bottom w:val="none" w:sz="0" w:space="0" w:color="auto"/>
        <w:right w:val="none" w:sz="0" w:space="0" w:color="auto"/>
      </w:divBdr>
    </w:div>
    <w:div w:id="1889100927">
      <w:bodyDiv w:val="1"/>
      <w:marLeft w:val="0"/>
      <w:marRight w:val="0"/>
      <w:marTop w:val="0"/>
      <w:marBottom w:val="0"/>
      <w:divBdr>
        <w:top w:val="none" w:sz="0" w:space="0" w:color="auto"/>
        <w:left w:val="none" w:sz="0" w:space="0" w:color="auto"/>
        <w:bottom w:val="none" w:sz="0" w:space="0" w:color="auto"/>
        <w:right w:val="none" w:sz="0" w:space="0" w:color="auto"/>
      </w:divBdr>
    </w:div>
    <w:div w:id="1905942856">
      <w:bodyDiv w:val="1"/>
      <w:marLeft w:val="0"/>
      <w:marRight w:val="0"/>
      <w:marTop w:val="0"/>
      <w:marBottom w:val="0"/>
      <w:divBdr>
        <w:top w:val="none" w:sz="0" w:space="0" w:color="auto"/>
        <w:left w:val="none" w:sz="0" w:space="0" w:color="auto"/>
        <w:bottom w:val="none" w:sz="0" w:space="0" w:color="auto"/>
        <w:right w:val="none" w:sz="0" w:space="0" w:color="auto"/>
      </w:divBdr>
    </w:div>
    <w:div w:id="1930196715">
      <w:bodyDiv w:val="1"/>
      <w:marLeft w:val="0"/>
      <w:marRight w:val="0"/>
      <w:marTop w:val="0"/>
      <w:marBottom w:val="0"/>
      <w:divBdr>
        <w:top w:val="none" w:sz="0" w:space="0" w:color="auto"/>
        <w:left w:val="none" w:sz="0" w:space="0" w:color="auto"/>
        <w:bottom w:val="none" w:sz="0" w:space="0" w:color="auto"/>
        <w:right w:val="none" w:sz="0" w:space="0" w:color="auto"/>
      </w:divBdr>
    </w:div>
    <w:div w:id="1946572877">
      <w:bodyDiv w:val="1"/>
      <w:marLeft w:val="0"/>
      <w:marRight w:val="0"/>
      <w:marTop w:val="0"/>
      <w:marBottom w:val="0"/>
      <w:divBdr>
        <w:top w:val="none" w:sz="0" w:space="0" w:color="auto"/>
        <w:left w:val="none" w:sz="0" w:space="0" w:color="auto"/>
        <w:bottom w:val="none" w:sz="0" w:space="0" w:color="auto"/>
        <w:right w:val="none" w:sz="0" w:space="0" w:color="auto"/>
      </w:divBdr>
    </w:div>
    <w:div w:id="1963337797">
      <w:bodyDiv w:val="1"/>
      <w:marLeft w:val="0"/>
      <w:marRight w:val="0"/>
      <w:marTop w:val="0"/>
      <w:marBottom w:val="0"/>
      <w:divBdr>
        <w:top w:val="none" w:sz="0" w:space="0" w:color="auto"/>
        <w:left w:val="none" w:sz="0" w:space="0" w:color="auto"/>
        <w:bottom w:val="none" w:sz="0" w:space="0" w:color="auto"/>
        <w:right w:val="none" w:sz="0" w:space="0" w:color="auto"/>
      </w:divBdr>
    </w:div>
    <w:div w:id="1989438170">
      <w:bodyDiv w:val="1"/>
      <w:marLeft w:val="0"/>
      <w:marRight w:val="0"/>
      <w:marTop w:val="0"/>
      <w:marBottom w:val="0"/>
      <w:divBdr>
        <w:top w:val="none" w:sz="0" w:space="0" w:color="auto"/>
        <w:left w:val="none" w:sz="0" w:space="0" w:color="auto"/>
        <w:bottom w:val="none" w:sz="0" w:space="0" w:color="auto"/>
        <w:right w:val="none" w:sz="0" w:space="0" w:color="auto"/>
      </w:divBdr>
    </w:div>
    <w:div w:id="1995061999">
      <w:bodyDiv w:val="1"/>
      <w:marLeft w:val="0"/>
      <w:marRight w:val="0"/>
      <w:marTop w:val="0"/>
      <w:marBottom w:val="0"/>
      <w:divBdr>
        <w:top w:val="none" w:sz="0" w:space="0" w:color="auto"/>
        <w:left w:val="none" w:sz="0" w:space="0" w:color="auto"/>
        <w:bottom w:val="none" w:sz="0" w:space="0" w:color="auto"/>
        <w:right w:val="none" w:sz="0" w:space="0" w:color="auto"/>
      </w:divBdr>
    </w:div>
    <w:div w:id="2021614960">
      <w:bodyDiv w:val="1"/>
      <w:marLeft w:val="0"/>
      <w:marRight w:val="0"/>
      <w:marTop w:val="0"/>
      <w:marBottom w:val="0"/>
      <w:divBdr>
        <w:top w:val="none" w:sz="0" w:space="0" w:color="auto"/>
        <w:left w:val="none" w:sz="0" w:space="0" w:color="auto"/>
        <w:bottom w:val="none" w:sz="0" w:space="0" w:color="auto"/>
        <w:right w:val="none" w:sz="0" w:space="0" w:color="auto"/>
      </w:divBdr>
      <w:divsChild>
        <w:div w:id="467162648">
          <w:marLeft w:val="0"/>
          <w:marRight w:val="0"/>
          <w:marTop w:val="0"/>
          <w:marBottom w:val="0"/>
          <w:divBdr>
            <w:top w:val="none" w:sz="0" w:space="0" w:color="auto"/>
            <w:left w:val="none" w:sz="0" w:space="0" w:color="auto"/>
            <w:bottom w:val="none" w:sz="0" w:space="0" w:color="auto"/>
            <w:right w:val="none" w:sz="0" w:space="0" w:color="auto"/>
          </w:divBdr>
        </w:div>
        <w:div w:id="1282882561">
          <w:marLeft w:val="0"/>
          <w:marRight w:val="0"/>
          <w:marTop w:val="0"/>
          <w:marBottom w:val="0"/>
          <w:divBdr>
            <w:top w:val="none" w:sz="0" w:space="0" w:color="auto"/>
            <w:left w:val="none" w:sz="0" w:space="0" w:color="auto"/>
            <w:bottom w:val="none" w:sz="0" w:space="0" w:color="auto"/>
            <w:right w:val="none" w:sz="0" w:space="0" w:color="auto"/>
          </w:divBdr>
        </w:div>
        <w:div w:id="2129202345">
          <w:marLeft w:val="0"/>
          <w:marRight w:val="0"/>
          <w:marTop w:val="0"/>
          <w:marBottom w:val="0"/>
          <w:divBdr>
            <w:top w:val="none" w:sz="0" w:space="0" w:color="auto"/>
            <w:left w:val="none" w:sz="0" w:space="0" w:color="auto"/>
            <w:bottom w:val="none" w:sz="0" w:space="0" w:color="auto"/>
            <w:right w:val="none" w:sz="0" w:space="0" w:color="auto"/>
          </w:divBdr>
        </w:div>
      </w:divsChild>
    </w:div>
    <w:div w:id="2038240359">
      <w:bodyDiv w:val="1"/>
      <w:marLeft w:val="0"/>
      <w:marRight w:val="0"/>
      <w:marTop w:val="0"/>
      <w:marBottom w:val="0"/>
      <w:divBdr>
        <w:top w:val="none" w:sz="0" w:space="0" w:color="auto"/>
        <w:left w:val="none" w:sz="0" w:space="0" w:color="auto"/>
        <w:bottom w:val="none" w:sz="0" w:space="0" w:color="auto"/>
        <w:right w:val="none" w:sz="0" w:space="0" w:color="auto"/>
      </w:divBdr>
    </w:div>
    <w:div w:id="2047943160">
      <w:bodyDiv w:val="1"/>
      <w:marLeft w:val="0"/>
      <w:marRight w:val="0"/>
      <w:marTop w:val="0"/>
      <w:marBottom w:val="0"/>
      <w:divBdr>
        <w:top w:val="none" w:sz="0" w:space="0" w:color="auto"/>
        <w:left w:val="none" w:sz="0" w:space="0" w:color="auto"/>
        <w:bottom w:val="none" w:sz="0" w:space="0" w:color="auto"/>
        <w:right w:val="none" w:sz="0" w:space="0" w:color="auto"/>
      </w:divBdr>
    </w:div>
    <w:div w:id="2049186308">
      <w:bodyDiv w:val="1"/>
      <w:marLeft w:val="0"/>
      <w:marRight w:val="0"/>
      <w:marTop w:val="0"/>
      <w:marBottom w:val="0"/>
      <w:divBdr>
        <w:top w:val="none" w:sz="0" w:space="0" w:color="auto"/>
        <w:left w:val="none" w:sz="0" w:space="0" w:color="auto"/>
        <w:bottom w:val="none" w:sz="0" w:space="0" w:color="auto"/>
        <w:right w:val="none" w:sz="0" w:space="0" w:color="auto"/>
      </w:divBdr>
    </w:div>
    <w:div w:id="2056158915">
      <w:bodyDiv w:val="1"/>
      <w:marLeft w:val="0"/>
      <w:marRight w:val="0"/>
      <w:marTop w:val="0"/>
      <w:marBottom w:val="0"/>
      <w:divBdr>
        <w:top w:val="none" w:sz="0" w:space="0" w:color="auto"/>
        <w:left w:val="none" w:sz="0" w:space="0" w:color="auto"/>
        <w:bottom w:val="none" w:sz="0" w:space="0" w:color="auto"/>
        <w:right w:val="none" w:sz="0" w:space="0" w:color="auto"/>
      </w:divBdr>
    </w:div>
    <w:div w:id="2058122772">
      <w:bodyDiv w:val="1"/>
      <w:marLeft w:val="0"/>
      <w:marRight w:val="0"/>
      <w:marTop w:val="0"/>
      <w:marBottom w:val="0"/>
      <w:divBdr>
        <w:top w:val="none" w:sz="0" w:space="0" w:color="auto"/>
        <w:left w:val="none" w:sz="0" w:space="0" w:color="auto"/>
        <w:bottom w:val="none" w:sz="0" w:space="0" w:color="auto"/>
        <w:right w:val="none" w:sz="0" w:space="0" w:color="auto"/>
      </w:divBdr>
    </w:div>
    <w:div w:id="2111777110">
      <w:bodyDiv w:val="1"/>
      <w:marLeft w:val="0"/>
      <w:marRight w:val="0"/>
      <w:marTop w:val="0"/>
      <w:marBottom w:val="0"/>
      <w:divBdr>
        <w:top w:val="none" w:sz="0" w:space="0" w:color="auto"/>
        <w:left w:val="none" w:sz="0" w:space="0" w:color="auto"/>
        <w:bottom w:val="none" w:sz="0" w:space="0" w:color="auto"/>
        <w:right w:val="none" w:sz="0" w:space="0" w:color="auto"/>
      </w:divBdr>
    </w:div>
    <w:div w:id="2113671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code.tutsplus.com/tutorials/scraping-webpages-in-python-with-beautiful-soup-the-basics--cms-28211"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viblo.asia/p/gioi-thieu-ve-selenium-web-driver-924lJOAb5PM" TargetMode="External"/><Relationship Id="rId45" Type="http://schemas.openxmlformats.org/officeDocument/2006/relationships/hyperlink" Target="https://tslearn.readthedocs.io/en/stable/gen_modules/clustering/tslearn.clustering.TimeSeriesKMeans.html" TargetMode="External"/><Relationship Id="rId5" Type="http://schemas.openxmlformats.org/officeDocument/2006/relationships/webSettings" Target="webSettings.xml"/><Relationship Id="rId15" Type="http://schemas.openxmlformats.org/officeDocument/2006/relationships/hyperlink" Target="https://www.mbs.com.vn/vi/OverviewMarket/StatisticsPrice?nostockcode=tru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tslearn.readthedocs.io/en/stable/gen_modules/preprocessing/tslearn.preprocessing.TimeSeriesScalerMeanVariance.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tslearn.readthedocs.io/en/stable/"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hyperlink" Target="https://viblo.asia/p/module-time-trong-python-07LKXeBkZV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TCMT\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27655E-755E-4E46-8869-29886D5FF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5745</TotalTime>
  <Pages>30</Pages>
  <Words>3648</Words>
  <Characters>20799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ASUS</cp:lastModifiedBy>
  <cp:revision>2686</cp:revision>
  <cp:lastPrinted>2020-11-06T07:09:00Z</cp:lastPrinted>
  <dcterms:created xsi:type="dcterms:W3CDTF">2021-04-17T01:42:00Z</dcterms:created>
  <dcterms:modified xsi:type="dcterms:W3CDTF">2021-12-24T14:08:00Z</dcterms:modified>
</cp:coreProperties>
</file>